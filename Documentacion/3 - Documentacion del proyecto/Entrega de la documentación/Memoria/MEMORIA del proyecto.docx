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05B95058" w14:textId="51535D06" w:rsidR="00D05700" w:rsidRDefault="00AF3072" w:rsidP="00D05700">
          <w:pPr>
            <w:pStyle w:val="NoSpacing"/>
            <w:spacing w:before="1540" w:after="240"/>
            <w:rPr>
              <w:color w:val="0F6FC6" w:themeColor="accent1"/>
            </w:rPr>
          </w:pPr>
          <w:r>
            <w:rPr>
              <w:noProof/>
              <w:color w:val="0F6FC6" w:themeColor="accent1"/>
            </w:rPr>
            <w:drawing>
              <wp:anchor distT="0" distB="0" distL="114300" distR="114300" simplePos="0" relativeHeight="251658245" behindDoc="1" locked="0" layoutInCell="1" allowOverlap="1" wp14:anchorId="39415E78" wp14:editId="6BDADFBB">
                <wp:simplePos x="0" y="0"/>
                <wp:positionH relativeFrom="page">
                  <wp:posOffset>9525</wp:posOffset>
                </wp:positionH>
                <wp:positionV relativeFrom="paragraph">
                  <wp:posOffset>-890270</wp:posOffset>
                </wp:positionV>
                <wp:extent cx="7547999" cy="1065599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7999" cy="10655999"/>
                        </a:xfrm>
                        <a:prstGeom prst="rect">
                          <a:avLst/>
                        </a:prstGeom>
                      </pic:spPr>
                    </pic:pic>
                  </a:graphicData>
                </a:graphic>
                <wp14:sizeRelH relativeFrom="margin">
                  <wp14:pctWidth>0</wp14:pctWidth>
                </wp14:sizeRelH>
                <wp14:sizeRelV relativeFrom="margin">
                  <wp14:pctHeight>0</wp14:pctHeight>
                </wp14:sizeRelV>
              </wp:anchor>
            </w:drawing>
          </w:r>
        </w:p>
        <w:p w14:paraId="314BFBEA" w14:textId="77777777" w:rsidR="00D05700" w:rsidRDefault="00D05700">
          <w:pPr>
            <w:pStyle w:val="NoSpacing"/>
            <w:jc w:val="center"/>
            <w:rPr>
              <w:color w:val="0F6FC6" w:themeColor="accent1"/>
              <w:sz w:val="28"/>
              <w:szCs w:val="28"/>
            </w:rPr>
          </w:pPr>
        </w:p>
        <w:p w14:paraId="4B0BFF79" w14:textId="77777777" w:rsidR="00D05700" w:rsidRDefault="00D05700">
          <w:pPr>
            <w:pStyle w:val="NoSpacing"/>
            <w:spacing w:before="480"/>
            <w:jc w:val="center"/>
            <w:rPr>
              <w:color w:val="0F6FC6" w:themeColor="accent1"/>
            </w:rPr>
          </w:pPr>
        </w:p>
        <w:p w14:paraId="26549907" w14:textId="5B580ABD" w:rsidR="00D05700" w:rsidRDefault="00B871E7">
          <w:r>
            <w:rPr>
              <w:noProof/>
            </w:rPr>
            <mc:AlternateContent>
              <mc:Choice Requires="wps">
                <w:drawing>
                  <wp:anchor distT="0" distB="0" distL="114300" distR="114300" simplePos="0" relativeHeight="251658243" behindDoc="0" locked="0" layoutInCell="1" allowOverlap="1" wp14:anchorId="7FC8E23C" wp14:editId="4747DCBA">
                    <wp:simplePos x="0" y="0"/>
                    <wp:positionH relativeFrom="page">
                      <wp:posOffset>4010025</wp:posOffset>
                    </wp:positionH>
                    <wp:positionV relativeFrom="paragraph">
                      <wp:posOffset>6415405</wp:posOffset>
                    </wp:positionV>
                    <wp:extent cx="3219450" cy="11144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3219450" cy="1114425"/>
                            </a:xfrm>
                            <a:prstGeom prst="roundRect">
                              <a:avLst/>
                            </a:prstGeom>
                            <a:gradFill>
                              <a:gsLst>
                                <a:gs pos="0">
                                  <a:schemeClr val="accent2">
                                    <a:lumMod val="60000"/>
                                    <a:lumOff val="40000"/>
                                  </a:schemeClr>
                                </a:gs>
                                <a:gs pos="59000">
                                  <a:schemeClr val="accent3">
                                    <a:lumMod val="40000"/>
                                    <a:lumOff val="60000"/>
                                  </a:schemeClr>
                                </a:gs>
                                <a:gs pos="100000">
                                  <a:schemeClr val="accent3">
                                    <a:lumMod val="20000"/>
                                    <a:lumOff val="80000"/>
                                  </a:schemeClr>
                                </a:gs>
                              </a:gsLst>
                              <a:lin ang="16200000" scaled="1"/>
                            </a:gradFill>
                            <a:ln w="19050">
                              <a:solidFill>
                                <a:schemeClr val="tx2">
                                  <a:lumMod val="20000"/>
                                  <a:lumOff val="80000"/>
                                </a:schemeClr>
                              </a:solid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6-11T00:00:00Z">
                                    <w:dateFormat w:val="d 'de' MMMM 'de' yyyy"/>
                                    <w:lid w:val="es-ES"/>
                                    <w:storeMappedDataAs w:val="dateTime"/>
                                    <w:calendar w:val="gregorian"/>
                                  </w:date>
                                </w:sdtPr>
                                <w:sdtContent>
                                  <w:p w14:paraId="7F882737" w14:textId="0E31113F" w:rsidR="00D05700" w:rsidRPr="00D05700" w:rsidRDefault="00511014" w:rsidP="00D05700">
                                    <w:pPr>
                                      <w:pStyle w:val="NoSpacing"/>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11 de junio de 2023</w:t>
                                    </w:r>
                                  </w:p>
                                </w:sdtContent>
                              </w:sdt>
                              <w:p w14:paraId="5A37F03B" w14:textId="21A0A1FA" w:rsidR="00D05700" w:rsidRPr="00365BC3" w:rsidRDefault="00751F70" w:rsidP="00365BC3">
                                <w:pPr>
                                  <w:pStyle w:val="NoSpacing"/>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p w14:paraId="2F07F6C7" w14:textId="24FEEB65" w:rsid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p>
                              <w:p w14:paraId="2D8AA269" w14:textId="322F3B69" w:rsidR="000F260A" w:rsidRPr="00D05700" w:rsidRDefault="000F260A"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desarrollo DE APLICACIONES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7FC8E23C" id="Cuadro de texto 4" o:spid="_x0000_s1026" style="position:absolute;left:0;text-align:left;margin-left:315.75pt;margin-top:505.15pt;width:253.5pt;height:87.7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" fillcolor="#4fcdff [1941]" strokecolor="#c0d7f1 [671]" strokeweight="1.5pt">
                    <v:fill color2="#c9f9fc [662]" angle="180" colors="0 #4fceff;38666f #94f5fa;1 #c9fafc" focus="100%" type="gradien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06-11T00:00:00Z">
                              <w:dateFormat w:val="d 'de' MMMM 'de' yyyy"/>
                              <w:lid w:val="es-ES"/>
                              <w:storeMappedDataAs w:val="dateTime"/>
                              <w:calendar w:val="gregorian"/>
                            </w:date>
                          </w:sdtPr>
                          <w:sdtEndPr/>
                          <w:sdtContent>
                            <w:p w14:paraId="7F882737" w14:textId="0E31113F" w:rsidR="00D05700" w:rsidRPr="00D05700" w:rsidRDefault="00511014"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11 de junio de 2023</w:t>
                              </w:r>
                            </w:p>
                          </w:sdtContent>
                        </w:sdt>
                        <w:p w14:paraId="5A37F03B" w14:textId="21A0A1FA" w:rsidR="00D05700" w:rsidRPr="00365BC3" w:rsidRDefault="002C5485" w:rsidP="00365BC3">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05700" w:rsidRPr="00D05700">
                                <w:rPr>
                                  <w:rFonts w:ascii="Segoe UI" w:hAnsi="Segoe UI" w:cs="Segoe UI"/>
                                  <w:caps/>
                                  <w:color w:val="0F6FC6" w:themeColor="accent1"/>
                                </w:rPr>
                                <w:t>CIFP Carlos III - Cartagena</w:t>
                              </w:r>
                            </w:sdtContent>
                          </w:sdt>
                        </w:p>
                        <w:p w14:paraId="2F07F6C7" w14:textId="24FEEB65" w:rsid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p>
                        <w:p w14:paraId="2D8AA269" w14:textId="322F3B69" w:rsidR="000F260A" w:rsidRPr="00D05700" w:rsidRDefault="000F260A"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desarrollo DE APLICACIONES WEB</w:t>
                          </w:r>
                        </w:p>
                      </w:txbxContent>
                    </v:textbox>
                    <w10:wrap anchorx="page"/>
                  </v:roundrect>
                </w:pict>
              </mc:Fallback>
            </mc:AlternateContent>
          </w:r>
          <w:r w:rsidR="001704CD">
            <w:rPr>
              <w:noProof/>
            </w:rPr>
            <mc:AlternateContent>
              <mc:Choice Requires="wps">
                <w:drawing>
                  <wp:anchor distT="0" distB="0" distL="114300" distR="114300" simplePos="0" relativeHeight="251658244" behindDoc="0" locked="0" layoutInCell="1" allowOverlap="1" wp14:anchorId="4F55824B" wp14:editId="2AEBB67F">
                    <wp:simplePos x="0" y="0"/>
                    <wp:positionH relativeFrom="column">
                      <wp:posOffset>-594995</wp:posOffset>
                    </wp:positionH>
                    <wp:positionV relativeFrom="paragraph">
                      <wp:posOffset>6402705</wp:posOffset>
                    </wp:positionV>
                    <wp:extent cx="3314700" cy="1123950"/>
                    <wp:effectExtent l="0" t="0" r="19050" b="19050"/>
                    <wp:wrapNone/>
                    <wp:docPr id="1932752471" name="Text Box 1932752471"/>
                    <wp:cNvGraphicFramePr/>
                    <a:graphic xmlns:a="http://schemas.openxmlformats.org/drawingml/2006/main">
                      <a:graphicData uri="http://schemas.microsoft.com/office/word/2010/wordprocessingShape">
                        <wps:wsp>
                          <wps:cNvSpPr txBox="1"/>
                          <wps:spPr>
                            <a:xfrm>
                              <a:off x="0" y="0"/>
                              <a:ext cx="3314700" cy="1123950"/>
                            </a:xfrm>
                            <a:prstGeom prst="roundRect">
                              <a:avLst/>
                            </a:prstGeom>
                            <a:gradFill flip="none" rotWithShape="1">
                              <a:gsLst>
                                <a:gs pos="0">
                                  <a:schemeClr val="accent2">
                                    <a:lumMod val="60000"/>
                                    <a:lumOff val="40000"/>
                                  </a:schemeClr>
                                </a:gs>
                                <a:gs pos="59000">
                                  <a:schemeClr val="accent3">
                                    <a:lumMod val="40000"/>
                                    <a:lumOff val="60000"/>
                                  </a:schemeClr>
                                </a:gs>
                                <a:gs pos="100000">
                                  <a:schemeClr val="accent3">
                                    <a:lumMod val="20000"/>
                                    <a:lumOff val="80000"/>
                                  </a:schemeClr>
                                </a:gs>
                              </a:gsLst>
                              <a:lin ang="16200000" scaled="1"/>
                              <a:tileRect/>
                            </a:gradFill>
                            <a:ln w="19050">
                              <a:solidFill>
                                <a:schemeClr val="tx2">
                                  <a:lumMod val="20000"/>
                                  <a:lumOff val="80000"/>
                                </a:schemeClr>
                              </a:solidFill>
                              <a:round/>
                              <a:extLst>
                                <a:ext uri="{C807C97D-BFC1-408E-A445-0C87EB9F89A2}">
                                  <ask:lineSketchStyleProps xmlns:ask="http://schemas.microsoft.com/office/drawing/2018/sketchyshapes" sd="981765707">
                                    <a:custGeom>
                                      <a:avLst/>
                                      <a:gdLst>
                                        <a:gd name="connsiteX0" fmla="*/ 0 w 3314700"/>
                                        <a:gd name="connsiteY0" fmla="*/ 0 h 1123950"/>
                                        <a:gd name="connsiteX1" fmla="*/ 618744 w 3314700"/>
                                        <a:gd name="connsiteY1" fmla="*/ 0 h 1123950"/>
                                        <a:gd name="connsiteX2" fmla="*/ 1171194 w 3314700"/>
                                        <a:gd name="connsiteY2" fmla="*/ 0 h 1123950"/>
                                        <a:gd name="connsiteX3" fmla="*/ 1657350 w 3314700"/>
                                        <a:gd name="connsiteY3" fmla="*/ 0 h 1123950"/>
                                        <a:gd name="connsiteX4" fmla="*/ 2209800 w 3314700"/>
                                        <a:gd name="connsiteY4" fmla="*/ 0 h 1123950"/>
                                        <a:gd name="connsiteX5" fmla="*/ 2828544 w 3314700"/>
                                        <a:gd name="connsiteY5" fmla="*/ 0 h 1123950"/>
                                        <a:gd name="connsiteX6" fmla="*/ 3314700 w 3314700"/>
                                        <a:gd name="connsiteY6" fmla="*/ 0 h 1123950"/>
                                        <a:gd name="connsiteX7" fmla="*/ 3314700 w 3314700"/>
                                        <a:gd name="connsiteY7" fmla="*/ 528257 h 1123950"/>
                                        <a:gd name="connsiteX8" fmla="*/ 3314700 w 3314700"/>
                                        <a:gd name="connsiteY8" fmla="*/ 1123950 h 1123950"/>
                                        <a:gd name="connsiteX9" fmla="*/ 2795397 w 3314700"/>
                                        <a:gd name="connsiteY9" fmla="*/ 1123950 h 1123950"/>
                                        <a:gd name="connsiteX10" fmla="*/ 2276094 w 3314700"/>
                                        <a:gd name="connsiteY10" fmla="*/ 1123950 h 1123950"/>
                                        <a:gd name="connsiteX11" fmla="*/ 1756791 w 3314700"/>
                                        <a:gd name="connsiteY11" fmla="*/ 1123950 h 1123950"/>
                                        <a:gd name="connsiteX12" fmla="*/ 1171194 w 3314700"/>
                                        <a:gd name="connsiteY12" fmla="*/ 1123950 h 1123950"/>
                                        <a:gd name="connsiteX13" fmla="*/ 685038 w 3314700"/>
                                        <a:gd name="connsiteY13" fmla="*/ 1123950 h 1123950"/>
                                        <a:gd name="connsiteX14" fmla="*/ 0 w 3314700"/>
                                        <a:gd name="connsiteY14" fmla="*/ 1123950 h 1123950"/>
                                        <a:gd name="connsiteX15" fmla="*/ 0 w 3314700"/>
                                        <a:gd name="connsiteY15" fmla="*/ 550736 h 1123950"/>
                                        <a:gd name="connsiteX16" fmla="*/ 0 w 3314700"/>
                                        <a:gd name="connsiteY16" fmla="*/ 0 h 11239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314700" h="1123950" extrusionOk="0">
                                          <a:moveTo>
                                            <a:pt x="0" y="0"/>
                                          </a:moveTo>
                                          <a:cubicBezTo>
                                            <a:pt x="222239" y="-60173"/>
                                            <a:pt x="387833" y="52987"/>
                                            <a:pt x="618744" y="0"/>
                                          </a:cubicBezTo>
                                          <a:cubicBezTo>
                                            <a:pt x="849655" y="-52987"/>
                                            <a:pt x="1016024" y="58396"/>
                                            <a:pt x="1171194" y="0"/>
                                          </a:cubicBezTo>
                                          <a:cubicBezTo>
                                            <a:pt x="1326364" y="-58396"/>
                                            <a:pt x="1555327" y="40423"/>
                                            <a:pt x="1657350" y="0"/>
                                          </a:cubicBezTo>
                                          <a:cubicBezTo>
                                            <a:pt x="1759373" y="-40423"/>
                                            <a:pt x="2064822" y="12922"/>
                                            <a:pt x="2209800" y="0"/>
                                          </a:cubicBezTo>
                                          <a:cubicBezTo>
                                            <a:pt x="2354778" y="-12922"/>
                                            <a:pt x="2689740" y="60858"/>
                                            <a:pt x="2828544" y="0"/>
                                          </a:cubicBezTo>
                                          <a:cubicBezTo>
                                            <a:pt x="2967348" y="-60858"/>
                                            <a:pt x="3107264" y="7628"/>
                                            <a:pt x="3314700" y="0"/>
                                          </a:cubicBezTo>
                                          <a:cubicBezTo>
                                            <a:pt x="3359806" y="210272"/>
                                            <a:pt x="3308148" y="326556"/>
                                            <a:pt x="3314700" y="528257"/>
                                          </a:cubicBezTo>
                                          <a:cubicBezTo>
                                            <a:pt x="3321252" y="729958"/>
                                            <a:pt x="3243451" y="965282"/>
                                            <a:pt x="3314700" y="1123950"/>
                                          </a:cubicBezTo>
                                          <a:cubicBezTo>
                                            <a:pt x="3188393" y="1151884"/>
                                            <a:pt x="3037051" y="1090008"/>
                                            <a:pt x="2795397" y="1123950"/>
                                          </a:cubicBezTo>
                                          <a:cubicBezTo>
                                            <a:pt x="2553743" y="1157892"/>
                                            <a:pt x="2535276" y="1097253"/>
                                            <a:pt x="2276094" y="1123950"/>
                                          </a:cubicBezTo>
                                          <a:cubicBezTo>
                                            <a:pt x="2016912" y="1150647"/>
                                            <a:pt x="1953560" y="1080901"/>
                                            <a:pt x="1756791" y="1123950"/>
                                          </a:cubicBezTo>
                                          <a:cubicBezTo>
                                            <a:pt x="1560022" y="1166999"/>
                                            <a:pt x="1329475" y="1094670"/>
                                            <a:pt x="1171194" y="1123950"/>
                                          </a:cubicBezTo>
                                          <a:cubicBezTo>
                                            <a:pt x="1012913" y="1153230"/>
                                            <a:pt x="830625" y="1080374"/>
                                            <a:pt x="685038" y="1123950"/>
                                          </a:cubicBezTo>
                                          <a:cubicBezTo>
                                            <a:pt x="539451" y="1167526"/>
                                            <a:pt x="157427" y="1103305"/>
                                            <a:pt x="0" y="1123950"/>
                                          </a:cubicBezTo>
                                          <a:cubicBezTo>
                                            <a:pt x="-26878" y="902926"/>
                                            <a:pt x="11602" y="772206"/>
                                            <a:pt x="0" y="550736"/>
                                          </a:cubicBezTo>
                                          <a:cubicBezTo>
                                            <a:pt x="-11602" y="329266"/>
                                            <a:pt x="43610" y="205364"/>
                                            <a:pt x="0" y="0"/>
                                          </a:cubicBezTo>
                                          <a:close/>
                                        </a:path>
                                      </a:pathLst>
                                    </a:custGeom>
                                    <ask:type>
                                      <ask:lineSketchNone/>
                                    </ask:type>
                                  </ask:lineSketchStyleProps>
                                </a:ext>
                              </a:extLst>
                            </a:ln>
                          </wps:spPr>
                          <wps:txbx>
                            <w:txbxContent>
                              <w:p w14:paraId="6EB691E7" w14:textId="65DE140F" w:rsidR="00854B9B" w:rsidRPr="009E0F70" w:rsidRDefault="009E0F70" w:rsidP="0065486B">
                                <w:pPr>
                                  <w:spacing w:after="0" w:line="360" w:lineRule="auto"/>
                                  <w:rPr>
                                    <w:rFonts w:ascii="Segoe UI" w:hAnsi="Segoe UI" w:cs="Segoe UI"/>
                                    <w:color w:val="0F6FC6" w:themeColor="accent1"/>
                                  </w:rPr>
                                </w:pPr>
                                <w:r w:rsidRPr="009E0F70">
                                  <w:rPr>
                                    <w:rFonts w:ascii="Segoe UI" w:hAnsi="Segoe UI" w:cs="Segoe UI"/>
                                    <w:color w:val="0F6FC6" w:themeColor="accent1"/>
                                  </w:rPr>
                                  <w:t>SAN PABLO, RAPOSO, SANTIAGO FRANCISCO</w:t>
                                </w:r>
                              </w:p>
                              <w:p w14:paraId="59009D2C" w14:textId="0B06BF11" w:rsidR="00365BC3" w:rsidRPr="009E0F70" w:rsidRDefault="009E0F70" w:rsidP="0065486B">
                                <w:pPr>
                                  <w:spacing w:after="0" w:line="360" w:lineRule="auto"/>
                                  <w:rPr>
                                    <w:rFonts w:ascii="Segoe UI" w:hAnsi="Segoe UI" w:cs="Segoe UI"/>
                                    <w:color w:val="0F6FC6" w:themeColor="accent1"/>
                                  </w:rPr>
                                </w:pPr>
                                <w:r w:rsidRPr="009E0F70">
                                  <w:rPr>
                                    <w:rFonts w:ascii="Segoe UI" w:hAnsi="Segoe UI" w:cs="Segoe UI"/>
                                    <w:color w:val="0F6FC6" w:themeColor="accent1"/>
                                  </w:rPr>
                                  <w:t>MENDOZA SAUCEDO, JUAN CARLOS</w:t>
                                </w:r>
                              </w:p>
                              <w:p w14:paraId="5D9EF29B" w14:textId="5533AB0A" w:rsidR="00365BC3" w:rsidRPr="009E0F70" w:rsidRDefault="009E0F70" w:rsidP="0065486B">
                                <w:pPr>
                                  <w:spacing w:after="0" w:line="360" w:lineRule="auto"/>
                                  <w:rPr>
                                    <w:rFonts w:ascii="Segoe UI" w:hAnsi="Segoe UI" w:cs="Segoe UI"/>
                                    <w:color w:val="0F6FC6" w:themeColor="accent1"/>
                                  </w:rPr>
                                </w:pPr>
                                <w:r w:rsidRPr="009E0F70">
                                  <w:rPr>
                                    <w:rFonts w:ascii="Segoe UI" w:hAnsi="Segoe UI" w:cs="Segoe UI"/>
                                    <w:color w:val="0F6FC6" w:themeColor="accent1"/>
                                  </w:rPr>
                                  <w:t>TUMANOV KONDRATYEVA, YEVGEN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4F55824B" id="Cuadro de texto 1932752471" o:spid="_x0000_s1027" style="position:absolute;left:0;text-align:left;margin-left:-46.85pt;margin-top:504.15pt;width:261pt;height:8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" fillcolor="#4fcdff [1941]" strokecolor="#c0d7f1 [671]" strokeweight="1.5pt">
                    <v:fill color2="#c9f9fc [662]" rotate="t" angle="180" colors="0 #4fceff;38666f #94f5fa;1 #c9fafc" focus="100%" type="gradient"/>
                    <v:textbox>
                      <w:txbxContent>
                        <w:p w14:paraId="6EB691E7" w14:textId="65DE140F" w:rsidR="00854B9B" w:rsidRPr="009E0F70" w:rsidRDefault="009E0F70" w:rsidP="0065486B">
                          <w:pPr>
                            <w:spacing w:after="0" w:line="360" w:lineRule="auto"/>
                            <w:rPr>
                              <w:rFonts w:ascii="Segoe UI" w:hAnsi="Segoe UI" w:cs="Segoe UI"/>
                              <w:color w:val="0F6FC6" w:themeColor="accent1"/>
                            </w:rPr>
                          </w:pPr>
                          <w:r w:rsidRPr="009E0F70">
                            <w:rPr>
                              <w:rFonts w:ascii="Segoe UI" w:hAnsi="Segoe UI" w:cs="Segoe UI"/>
                              <w:color w:val="0F6FC6" w:themeColor="accent1"/>
                            </w:rPr>
                            <w:t>SAN PABLO, RAPOSO, SANTIAGO FRANCISCO</w:t>
                          </w:r>
                        </w:p>
                        <w:p w14:paraId="59009D2C" w14:textId="0B06BF11" w:rsidR="00365BC3" w:rsidRPr="009E0F70" w:rsidRDefault="009E0F70" w:rsidP="0065486B">
                          <w:pPr>
                            <w:spacing w:after="0" w:line="360" w:lineRule="auto"/>
                            <w:rPr>
                              <w:rFonts w:ascii="Segoe UI" w:hAnsi="Segoe UI" w:cs="Segoe UI"/>
                              <w:color w:val="0F6FC6" w:themeColor="accent1"/>
                            </w:rPr>
                          </w:pPr>
                          <w:r w:rsidRPr="009E0F70">
                            <w:rPr>
                              <w:rFonts w:ascii="Segoe UI" w:hAnsi="Segoe UI" w:cs="Segoe UI"/>
                              <w:color w:val="0F6FC6" w:themeColor="accent1"/>
                            </w:rPr>
                            <w:t>MENDOZA SAUCEDO, JUAN CARLOS</w:t>
                          </w:r>
                        </w:p>
                        <w:p w14:paraId="5D9EF29B" w14:textId="5533AB0A" w:rsidR="00365BC3" w:rsidRPr="009E0F70" w:rsidRDefault="009E0F70" w:rsidP="0065486B">
                          <w:pPr>
                            <w:spacing w:after="0" w:line="360" w:lineRule="auto"/>
                            <w:rPr>
                              <w:rFonts w:ascii="Segoe UI" w:hAnsi="Segoe UI" w:cs="Segoe UI"/>
                              <w:color w:val="0F6FC6" w:themeColor="accent1"/>
                            </w:rPr>
                          </w:pPr>
                          <w:r w:rsidRPr="009E0F70">
                            <w:rPr>
                              <w:rFonts w:ascii="Segoe UI" w:hAnsi="Segoe UI" w:cs="Segoe UI"/>
                              <w:color w:val="0F6FC6" w:themeColor="accent1"/>
                            </w:rPr>
                            <w:t>TUMANOV KONDRATYEVA, YEVGEN</w:t>
                          </w:r>
                        </w:p>
                      </w:txbxContent>
                    </v:textbox>
                  </v:roundrect>
                </w:pict>
              </mc:Fallback>
            </mc:AlternateContent>
          </w:r>
          <w:r w:rsidR="00EE3CD3">
            <w:rPr>
              <w:noProof/>
            </w:rPr>
            <w:drawing>
              <wp:anchor distT="0" distB="0" distL="114300" distR="114300" simplePos="0" relativeHeight="251658246" behindDoc="0" locked="0" layoutInCell="1" allowOverlap="1" wp14:anchorId="01E7CD47" wp14:editId="2FC4E155">
                <wp:simplePos x="0" y="0"/>
                <wp:positionH relativeFrom="margin">
                  <wp:posOffset>1082040</wp:posOffset>
                </wp:positionH>
                <wp:positionV relativeFrom="paragraph">
                  <wp:posOffset>366395</wp:posOffset>
                </wp:positionV>
                <wp:extent cx="3188335" cy="444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0">
                          <a:extLst>
                            <a:ext uri="{96DAC541-7B7A-43D3-8B79-37D633B846F1}">
                              <asvg:svgBlip xmlns:asvg="http://schemas.microsoft.com/office/drawing/2016/SVG/main" r:embed="rId11"/>
                            </a:ext>
                          </a:extLst>
                        </a:blip>
                        <a:stretch>
                          <a:fillRect/>
                        </a:stretch>
                      </pic:blipFill>
                      <pic:spPr bwMode="auto">
                        <a:xfrm>
                          <a:off x="0" y="0"/>
                          <a:ext cx="3188335" cy="444500"/>
                        </a:xfrm>
                        <a:prstGeom prst="rect">
                          <a:avLst/>
                        </a:prstGeom>
                      </pic:spPr>
                    </pic:pic>
                  </a:graphicData>
                </a:graphic>
                <wp14:sizeRelV relativeFrom="margin">
                  <wp14:pctHeight>0</wp14:pctHeight>
                </wp14:sizeRelV>
              </wp:anchor>
            </w:drawing>
          </w:r>
          <w:r w:rsidR="005B4521">
            <w:rPr>
              <w:noProof/>
              <w:color w:val="0F6FC6" w:themeColor="accent1"/>
            </w:rPr>
            <mc:AlternateContent>
              <mc:Choice Requires="wps">
                <w:drawing>
                  <wp:anchor distT="0" distB="0" distL="114300" distR="114300" simplePos="0" relativeHeight="251658241" behindDoc="0" locked="0" layoutInCell="1" allowOverlap="1" wp14:anchorId="5F34FF30" wp14:editId="2F054063">
                    <wp:simplePos x="0" y="0"/>
                    <wp:positionH relativeFrom="column">
                      <wp:posOffset>-231748</wp:posOffset>
                    </wp:positionH>
                    <wp:positionV relativeFrom="paragraph">
                      <wp:posOffset>189984</wp:posOffset>
                    </wp:positionV>
                    <wp:extent cx="5873115" cy="3708705"/>
                    <wp:effectExtent l="0" t="0" r="0" b="6350"/>
                    <wp:wrapNone/>
                    <wp:docPr id="8" name="Rectangle 8"/>
                    <wp:cNvGraphicFramePr/>
                    <a:graphic xmlns:a="http://schemas.openxmlformats.org/drawingml/2006/main">
                      <a:graphicData uri="http://schemas.microsoft.com/office/word/2010/wordprocessingShape">
                        <wps:wsp>
                          <wps:cNvSpPr/>
                          <wps:spPr>
                            <a:xfrm>
                              <a:off x="0" y="0"/>
                              <a:ext cx="5873115" cy="3708705"/>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3654509" id="Rectángulo 8" o:spid="_x0000_s1026" style="position:absolute;margin-left:-18.25pt;margin-top:14.95pt;width:462.45pt;height:2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" stroked="f" strokeweight="1pt">
                    <v:fill opacity="32896f"/>
                  </v:rect>
                </w:pict>
              </mc:Fallback>
            </mc:AlternateContent>
          </w:r>
          <w:r w:rsidR="005B4521">
            <w:rPr>
              <w:noProof/>
              <w:color w:val="0F6FC6" w:themeColor="accent1"/>
            </w:rPr>
            <mc:AlternateContent>
              <mc:Choice Requires="wps">
                <w:drawing>
                  <wp:anchor distT="0" distB="0" distL="114300" distR="114300" simplePos="0" relativeHeight="251658242" behindDoc="0" locked="0" layoutInCell="1" allowOverlap="1" wp14:anchorId="0F369091" wp14:editId="650C9260">
                    <wp:simplePos x="0" y="0"/>
                    <wp:positionH relativeFrom="margin">
                      <wp:posOffset>-118438</wp:posOffset>
                    </wp:positionH>
                    <wp:positionV relativeFrom="paragraph">
                      <wp:posOffset>985257</wp:posOffset>
                    </wp:positionV>
                    <wp:extent cx="5649595" cy="2924504"/>
                    <wp:effectExtent l="0" t="0" r="0" b="0"/>
                    <wp:wrapNone/>
                    <wp:docPr id="2" name="Text Box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Content>
                                  <w:p w14:paraId="3BB2B71F" w14:textId="7647B468" w:rsidR="00D05700" w:rsidRPr="001F0974" w:rsidRDefault="006E6A07" w:rsidP="00D05700">
                                    <w:pPr>
                                      <w:pStyle w:val="NoSpacing"/>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Memoria</w:t>
                                    </w:r>
                                  </w:p>
                                </w:sdtContent>
                              </w:sdt>
                              <w:p w14:paraId="5F628F44" w14:textId="77777777" w:rsidR="00D05700" w:rsidRDefault="00D05700" w:rsidP="00D05700">
                                <w:pPr>
                                  <w:rPr>
                                    <w:color w:val="0F6FC6" w:themeColor="accent1"/>
                                    <w:sz w:val="28"/>
                                    <w:szCs w:val="28"/>
                                  </w:rPr>
                                </w:pPr>
                              </w:p>
                              <w:p w14:paraId="631F178A" w14:textId="77777777" w:rsidR="00D05700" w:rsidRDefault="00D05700" w:rsidP="00D05700">
                                <w:pPr>
                                  <w:rPr>
                                    <w:color w:val="0F6FC6" w:themeColor="accent1"/>
                                    <w:sz w:val="28"/>
                                    <w:szCs w:val="28"/>
                                  </w:rPr>
                                </w:pPr>
                              </w:p>
                              <w:p w14:paraId="3AD7024B"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Content>
                                  <w:p w14:paraId="657FC612" w14:textId="34BF2C4F" w:rsidR="00D05700" w:rsidRDefault="006E6A07" w:rsidP="00D05700">
                                    <w:pPr>
                                      <w:jc w:val="center"/>
                                    </w:pPr>
                                    <w:r>
                                      <w:rPr>
                                        <w:rFonts w:ascii="Segoe UI Light" w:hAnsi="Segoe UI Light" w:cs="Segoe UI Light"/>
                                        <w:color w:val="auto"/>
                                        <w:sz w:val="36"/>
                                        <w:szCs w:val="36"/>
                                      </w:rPr>
                                      <w:t>Proyecto final de ciclo</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F369091" id="_x0000_t202" coordsize="21600,21600" o:spt="202" path="m,l,21600r21600,l21600,xe">
                    <v:stroke joinstyle="miter"/>
                    <v:path gradientshapeok="t" o:connecttype="rect"/>
                  </v:shapetype>
                  <v:shape id="Cuadro de texto 2" o:spid="_x0000_s1028" type="#_x0000_t202" style="position:absolute;left:0;text-align:left;margin-left:-9.35pt;margin-top:77.6pt;width:444.85pt;height:230.3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" filled="f" stroked="f" strokeweight=".5pt">
                    <v:textbox>
                      <w:txbxContent>
                        <w:sdt>
                          <w:sdtPr>
                            <w:rPr>
                              <w:rFonts w:ascii="Segoe UI Light" w:eastAsiaTheme="majorEastAsia" w:hAnsi="Segoe UI Light" w:cs="Segoe UI Light"/>
                              <w:sz w:val="60"/>
                              <w:szCs w:val="60"/>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3BB2B71F" w14:textId="7647B468" w:rsidR="00D05700" w:rsidRPr="001F0974" w:rsidRDefault="006E6A07"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rPr>
                              </w:pPr>
                              <w:r>
                                <w:rPr>
                                  <w:rFonts w:ascii="Segoe UI Light" w:eastAsiaTheme="majorEastAsia" w:hAnsi="Segoe UI Light" w:cs="Segoe UI Light"/>
                                  <w:sz w:val="60"/>
                                  <w:szCs w:val="60"/>
                                </w:rPr>
                                <w:t>Memoria</w:t>
                              </w:r>
                            </w:p>
                          </w:sdtContent>
                        </w:sdt>
                        <w:p w14:paraId="5F628F44" w14:textId="77777777" w:rsidR="00D05700" w:rsidRDefault="00D05700" w:rsidP="00D05700">
                          <w:pPr>
                            <w:rPr>
                              <w:color w:val="0F6FC6" w:themeColor="accent1"/>
                              <w:sz w:val="28"/>
                              <w:szCs w:val="28"/>
                            </w:rPr>
                          </w:pPr>
                        </w:p>
                        <w:p w14:paraId="631F178A" w14:textId="77777777" w:rsidR="00D05700" w:rsidRDefault="00D05700" w:rsidP="00D05700">
                          <w:pPr>
                            <w:rPr>
                              <w:color w:val="0F6FC6" w:themeColor="accent1"/>
                              <w:sz w:val="28"/>
                              <w:szCs w:val="28"/>
                            </w:rPr>
                          </w:pPr>
                        </w:p>
                        <w:p w14:paraId="3AD7024B" w14:textId="77777777" w:rsidR="00D05700" w:rsidRDefault="00D05700" w:rsidP="00D05700">
                          <w:pPr>
                            <w:rPr>
                              <w:color w:val="0F6FC6" w:themeColor="accent1"/>
                              <w:sz w:val="28"/>
                              <w:szCs w:val="28"/>
                            </w:rPr>
                          </w:pPr>
                        </w:p>
                        <w:sdt>
                          <w:sdtPr>
                            <w:rPr>
                              <w:rFonts w:ascii="Segoe UI Light" w:hAnsi="Segoe UI Light" w:cs="Segoe UI Light"/>
                              <w:color w:val="auto"/>
                              <w:sz w:val="36"/>
                              <w:szCs w:val="36"/>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657FC612" w14:textId="34BF2C4F" w:rsidR="00D05700" w:rsidRDefault="006E6A07" w:rsidP="00D05700">
                              <w:pPr>
                                <w:jc w:val="center"/>
                              </w:pPr>
                              <w:r>
                                <w:rPr>
                                  <w:rFonts w:ascii="Segoe UI Light" w:hAnsi="Segoe UI Light" w:cs="Segoe UI Light"/>
                                  <w:color w:val="auto"/>
                                  <w:sz w:val="36"/>
                                  <w:szCs w:val="36"/>
                                </w:rPr>
                                <w:t>Proyecto final de ciclo</w:t>
                              </w:r>
                            </w:p>
                          </w:sdtContent>
                        </w:sdt>
                      </w:txbxContent>
                    </v:textbox>
                    <w10:wrap anchorx="margin"/>
                  </v:shape>
                </w:pict>
              </mc:Fallback>
            </mc:AlternateContent>
          </w:r>
          <w:r w:rsidR="00D101C6">
            <w:rPr>
              <w:noProof/>
              <w:color w:val="0F6FC6" w:themeColor="accent1"/>
            </w:rPr>
            <w:drawing>
              <wp:anchor distT="0" distB="0" distL="114300" distR="114300" simplePos="0" relativeHeight="251658240" behindDoc="0" locked="0" layoutInCell="1" allowOverlap="1" wp14:anchorId="40C4452A" wp14:editId="1CC65636">
                <wp:simplePos x="0" y="0"/>
                <wp:positionH relativeFrom="column">
                  <wp:posOffset>-231775</wp:posOffset>
                </wp:positionH>
                <wp:positionV relativeFrom="paragraph">
                  <wp:posOffset>186055</wp:posOffset>
                </wp:positionV>
                <wp:extent cx="5873115" cy="37160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2">
                          <a:extLst>
                            <a:ext uri="{96DAC541-7B7A-43D3-8B79-37D633B846F1}">
                              <asvg:svgBlip xmlns:asvg="http://schemas.microsoft.com/office/drawing/2016/SVG/main" r:embed="rId13"/>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p>
        <w:p w14:paraId="167F73BE" w14:textId="77777777" w:rsidR="00D05700" w:rsidRDefault="00D05700">
          <w:pPr>
            <w:sectPr w:rsidR="00D05700" w:rsidSect="00D05700">
              <w:headerReference w:type="default" r:id="rId14"/>
              <w:footerReference w:type="default" r:id="rId15"/>
              <w:pgSz w:w="11906" w:h="16838"/>
              <w:pgMar w:top="1417" w:right="1701" w:bottom="1417" w:left="1701" w:header="708" w:footer="708" w:gutter="0"/>
              <w:pgNumType w:start="0"/>
              <w:cols w:space="708"/>
              <w:titlePg/>
              <w:docGrid w:linePitch="360"/>
            </w:sectPr>
          </w:pPr>
        </w:p>
        <w:p w14:paraId="3287FD77" w14:textId="77777777" w:rsidR="00D05700" w:rsidRDefault="00751F70"/>
      </w:sdtContent>
    </w:sdt>
    <w:p w14:paraId="261395F9" w14:textId="77777777" w:rsidR="00D05700" w:rsidRDefault="00D05700">
      <w:r>
        <w:br w:type="page"/>
      </w:r>
    </w:p>
    <w:sdt>
      <w:sdtPr>
        <w:rPr>
          <w:rFonts w:asciiTheme="minorHAnsi" w:eastAsiaTheme="minorHAnsi" w:hAnsiTheme="minorHAnsi" w:cstheme="minorBidi"/>
          <w:color w:val="auto"/>
          <w:sz w:val="22"/>
          <w:szCs w:val="22"/>
          <w:lang w:eastAsia="en-US"/>
        </w:rPr>
        <w:id w:val="-376855181"/>
        <w:docPartObj>
          <w:docPartGallery w:val="Table of Contents"/>
          <w:docPartUnique/>
        </w:docPartObj>
      </w:sdtPr>
      <w:sdtEndPr>
        <w:rPr>
          <w:rFonts w:ascii="Source Sans Pro" w:hAnsi="Source Sans Pro"/>
          <w:b/>
          <w:bCs/>
          <w:color w:val="333333"/>
        </w:rPr>
      </w:sdtEndPr>
      <w:sdtContent>
        <w:p w14:paraId="586D3FD5" w14:textId="77777777" w:rsidR="00A71A02" w:rsidRDefault="00A71A02">
          <w:pPr>
            <w:pStyle w:val="TOCHeading"/>
          </w:pPr>
          <w:r>
            <w:t>Contenido</w:t>
          </w:r>
        </w:p>
        <w:p w14:paraId="03EE746F" w14:textId="3DCE504B" w:rsidR="00980635" w:rsidRDefault="00096091">
          <w:pPr>
            <w:pStyle w:val="TOC1"/>
            <w:tabs>
              <w:tab w:val="right" w:leader="dot" w:pos="8494"/>
            </w:tabs>
            <w:rPr>
              <w:rFonts w:asciiTheme="minorHAnsi" w:eastAsiaTheme="minorEastAsia" w:hAnsiTheme="minorHAnsi"/>
              <w:noProof/>
              <w:color w:val="auto"/>
              <w:kern w:val="2"/>
              <w:lang w:eastAsia="es-ES"/>
              <w14:ligatures w14:val="standardContextual"/>
            </w:rPr>
          </w:pPr>
          <w:r>
            <w:fldChar w:fldCharType="begin"/>
          </w:r>
          <w:r>
            <w:instrText xml:space="preserve"> TOC \o "1-3" \h \z \u </w:instrText>
          </w:r>
          <w:r>
            <w:fldChar w:fldCharType="separate"/>
          </w:r>
          <w:hyperlink w:anchor="_Toc137419012" w:history="1">
            <w:r w:rsidR="00980635" w:rsidRPr="0054748A">
              <w:rPr>
                <w:rStyle w:val="Hyperlink"/>
                <w:noProof/>
              </w:rPr>
              <w:t>1.- Introducción al proyecto.</w:t>
            </w:r>
            <w:r w:rsidR="00980635">
              <w:rPr>
                <w:noProof/>
                <w:webHidden/>
              </w:rPr>
              <w:tab/>
            </w:r>
            <w:r w:rsidR="00980635">
              <w:rPr>
                <w:noProof/>
                <w:webHidden/>
              </w:rPr>
              <w:fldChar w:fldCharType="begin"/>
            </w:r>
            <w:r w:rsidR="00980635">
              <w:rPr>
                <w:noProof/>
                <w:webHidden/>
              </w:rPr>
              <w:instrText xml:space="preserve"> PAGEREF _Toc137419012 \h </w:instrText>
            </w:r>
            <w:r w:rsidR="00980635">
              <w:rPr>
                <w:noProof/>
                <w:webHidden/>
              </w:rPr>
            </w:r>
            <w:r w:rsidR="00980635">
              <w:rPr>
                <w:noProof/>
                <w:webHidden/>
              </w:rPr>
              <w:fldChar w:fldCharType="separate"/>
            </w:r>
            <w:r w:rsidR="00CF0B5D">
              <w:rPr>
                <w:noProof/>
                <w:webHidden/>
              </w:rPr>
              <w:t>3</w:t>
            </w:r>
            <w:r w:rsidR="00980635">
              <w:rPr>
                <w:noProof/>
                <w:webHidden/>
              </w:rPr>
              <w:fldChar w:fldCharType="end"/>
            </w:r>
          </w:hyperlink>
        </w:p>
        <w:p w14:paraId="6DF5705B" w14:textId="38F10EAA" w:rsidR="00980635" w:rsidRDefault="00980635">
          <w:pPr>
            <w:pStyle w:val="TOC2"/>
            <w:tabs>
              <w:tab w:val="right" w:leader="dot" w:pos="8494"/>
            </w:tabs>
            <w:rPr>
              <w:rFonts w:asciiTheme="minorHAnsi" w:eastAsiaTheme="minorEastAsia" w:hAnsiTheme="minorHAnsi"/>
              <w:noProof/>
              <w:color w:val="auto"/>
              <w:kern w:val="2"/>
              <w:lang w:eastAsia="es-ES"/>
              <w14:ligatures w14:val="standardContextual"/>
            </w:rPr>
          </w:pPr>
          <w:hyperlink w:anchor="_Toc137419013" w:history="1">
            <w:r w:rsidRPr="0054748A">
              <w:rPr>
                <w:rStyle w:val="Hyperlink"/>
                <w:noProof/>
              </w:rPr>
              <w:t>1.1.- Hitos.</w:t>
            </w:r>
            <w:r>
              <w:rPr>
                <w:noProof/>
                <w:webHidden/>
              </w:rPr>
              <w:tab/>
            </w:r>
            <w:r>
              <w:rPr>
                <w:noProof/>
                <w:webHidden/>
              </w:rPr>
              <w:fldChar w:fldCharType="begin"/>
            </w:r>
            <w:r>
              <w:rPr>
                <w:noProof/>
                <w:webHidden/>
              </w:rPr>
              <w:instrText xml:space="preserve"> PAGEREF _Toc137419013 \h </w:instrText>
            </w:r>
            <w:r>
              <w:rPr>
                <w:noProof/>
                <w:webHidden/>
              </w:rPr>
            </w:r>
            <w:r>
              <w:rPr>
                <w:noProof/>
                <w:webHidden/>
              </w:rPr>
              <w:fldChar w:fldCharType="separate"/>
            </w:r>
            <w:r w:rsidR="00CF0B5D">
              <w:rPr>
                <w:noProof/>
                <w:webHidden/>
              </w:rPr>
              <w:t>3</w:t>
            </w:r>
            <w:r>
              <w:rPr>
                <w:noProof/>
                <w:webHidden/>
              </w:rPr>
              <w:fldChar w:fldCharType="end"/>
            </w:r>
          </w:hyperlink>
        </w:p>
        <w:p w14:paraId="7BE44F70" w14:textId="430811C7" w:rsidR="00980635" w:rsidRDefault="00980635">
          <w:pPr>
            <w:pStyle w:val="TOC1"/>
            <w:tabs>
              <w:tab w:val="right" w:leader="dot" w:pos="8494"/>
            </w:tabs>
            <w:rPr>
              <w:rFonts w:asciiTheme="minorHAnsi" w:eastAsiaTheme="minorEastAsia" w:hAnsiTheme="minorHAnsi"/>
              <w:noProof/>
              <w:color w:val="auto"/>
              <w:kern w:val="2"/>
              <w:lang w:eastAsia="es-ES"/>
              <w14:ligatures w14:val="standardContextual"/>
            </w:rPr>
          </w:pPr>
          <w:hyperlink w:anchor="_Toc137419014" w:history="1">
            <w:r w:rsidRPr="0054748A">
              <w:rPr>
                <w:rStyle w:val="Hyperlink"/>
                <w:noProof/>
              </w:rPr>
              <w:t>2.- Tecnologías empleadas.</w:t>
            </w:r>
            <w:r>
              <w:rPr>
                <w:noProof/>
                <w:webHidden/>
              </w:rPr>
              <w:tab/>
            </w:r>
            <w:r>
              <w:rPr>
                <w:noProof/>
                <w:webHidden/>
              </w:rPr>
              <w:fldChar w:fldCharType="begin"/>
            </w:r>
            <w:r>
              <w:rPr>
                <w:noProof/>
                <w:webHidden/>
              </w:rPr>
              <w:instrText xml:space="preserve"> PAGEREF _Toc137419014 \h </w:instrText>
            </w:r>
            <w:r>
              <w:rPr>
                <w:noProof/>
                <w:webHidden/>
              </w:rPr>
            </w:r>
            <w:r>
              <w:rPr>
                <w:noProof/>
                <w:webHidden/>
              </w:rPr>
              <w:fldChar w:fldCharType="separate"/>
            </w:r>
            <w:r w:rsidR="00CF0B5D">
              <w:rPr>
                <w:noProof/>
                <w:webHidden/>
              </w:rPr>
              <w:t>5</w:t>
            </w:r>
            <w:r>
              <w:rPr>
                <w:noProof/>
                <w:webHidden/>
              </w:rPr>
              <w:fldChar w:fldCharType="end"/>
            </w:r>
          </w:hyperlink>
        </w:p>
        <w:p w14:paraId="00C8699D" w14:textId="12D78C38" w:rsidR="00980635" w:rsidRDefault="00980635">
          <w:pPr>
            <w:pStyle w:val="TOC2"/>
            <w:tabs>
              <w:tab w:val="right" w:leader="dot" w:pos="8494"/>
            </w:tabs>
            <w:rPr>
              <w:rFonts w:asciiTheme="minorHAnsi" w:eastAsiaTheme="minorEastAsia" w:hAnsiTheme="minorHAnsi"/>
              <w:noProof/>
              <w:color w:val="auto"/>
              <w:kern w:val="2"/>
              <w:lang w:eastAsia="es-ES"/>
              <w14:ligatures w14:val="standardContextual"/>
            </w:rPr>
          </w:pPr>
          <w:hyperlink w:anchor="_Toc137419015" w:history="1">
            <w:r w:rsidRPr="0054748A">
              <w:rPr>
                <w:rStyle w:val="Hyperlink"/>
                <w:noProof/>
              </w:rPr>
              <w:t>2.1.- ¿Por qué utilizar Laravel &amp; Blade?</w:t>
            </w:r>
            <w:r>
              <w:rPr>
                <w:noProof/>
                <w:webHidden/>
              </w:rPr>
              <w:tab/>
            </w:r>
            <w:r>
              <w:rPr>
                <w:noProof/>
                <w:webHidden/>
              </w:rPr>
              <w:fldChar w:fldCharType="begin"/>
            </w:r>
            <w:r>
              <w:rPr>
                <w:noProof/>
                <w:webHidden/>
              </w:rPr>
              <w:instrText xml:space="preserve"> PAGEREF _Toc137419015 \h </w:instrText>
            </w:r>
            <w:r>
              <w:rPr>
                <w:noProof/>
                <w:webHidden/>
              </w:rPr>
            </w:r>
            <w:r>
              <w:rPr>
                <w:noProof/>
                <w:webHidden/>
              </w:rPr>
              <w:fldChar w:fldCharType="separate"/>
            </w:r>
            <w:r w:rsidR="00CF0B5D">
              <w:rPr>
                <w:noProof/>
                <w:webHidden/>
              </w:rPr>
              <w:t>5</w:t>
            </w:r>
            <w:r>
              <w:rPr>
                <w:noProof/>
                <w:webHidden/>
              </w:rPr>
              <w:fldChar w:fldCharType="end"/>
            </w:r>
          </w:hyperlink>
        </w:p>
        <w:p w14:paraId="23884B22" w14:textId="74881494" w:rsidR="00980635" w:rsidRDefault="00980635">
          <w:pPr>
            <w:pStyle w:val="TOC2"/>
            <w:tabs>
              <w:tab w:val="right" w:leader="dot" w:pos="8494"/>
            </w:tabs>
            <w:rPr>
              <w:rFonts w:asciiTheme="minorHAnsi" w:eastAsiaTheme="minorEastAsia" w:hAnsiTheme="minorHAnsi"/>
              <w:noProof/>
              <w:color w:val="auto"/>
              <w:kern w:val="2"/>
              <w:lang w:eastAsia="es-ES"/>
              <w14:ligatures w14:val="standardContextual"/>
            </w:rPr>
          </w:pPr>
          <w:hyperlink w:anchor="_Toc137419016" w:history="1">
            <w:r w:rsidRPr="0054748A">
              <w:rPr>
                <w:rStyle w:val="Hyperlink"/>
                <w:noProof/>
              </w:rPr>
              <w:t>2.2.- ¿Por qué utilizar Vue?</w:t>
            </w:r>
            <w:r>
              <w:rPr>
                <w:noProof/>
                <w:webHidden/>
              </w:rPr>
              <w:tab/>
            </w:r>
            <w:r>
              <w:rPr>
                <w:noProof/>
                <w:webHidden/>
              </w:rPr>
              <w:fldChar w:fldCharType="begin"/>
            </w:r>
            <w:r>
              <w:rPr>
                <w:noProof/>
                <w:webHidden/>
              </w:rPr>
              <w:instrText xml:space="preserve"> PAGEREF _Toc137419016 \h </w:instrText>
            </w:r>
            <w:r>
              <w:rPr>
                <w:noProof/>
                <w:webHidden/>
              </w:rPr>
            </w:r>
            <w:r>
              <w:rPr>
                <w:noProof/>
                <w:webHidden/>
              </w:rPr>
              <w:fldChar w:fldCharType="separate"/>
            </w:r>
            <w:r w:rsidR="00CF0B5D">
              <w:rPr>
                <w:noProof/>
                <w:webHidden/>
              </w:rPr>
              <w:t>7</w:t>
            </w:r>
            <w:r>
              <w:rPr>
                <w:noProof/>
                <w:webHidden/>
              </w:rPr>
              <w:fldChar w:fldCharType="end"/>
            </w:r>
          </w:hyperlink>
        </w:p>
        <w:p w14:paraId="3EB71971" w14:textId="114308D8" w:rsidR="00980635" w:rsidRDefault="00980635">
          <w:pPr>
            <w:pStyle w:val="TOC2"/>
            <w:tabs>
              <w:tab w:val="right" w:leader="dot" w:pos="8494"/>
            </w:tabs>
            <w:rPr>
              <w:rFonts w:asciiTheme="minorHAnsi" w:eastAsiaTheme="minorEastAsia" w:hAnsiTheme="minorHAnsi"/>
              <w:noProof/>
              <w:color w:val="auto"/>
              <w:kern w:val="2"/>
              <w:lang w:eastAsia="es-ES"/>
              <w14:ligatures w14:val="standardContextual"/>
            </w:rPr>
          </w:pPr>
          <w:hyperlink w:anchor="_Toc137419017" w:history="1">
            <w:r w:rsidRPr="0054748A">
              <w:rPr>
                <w:rStyle w:val="Hyperlink"/>
                <w:noProof/>
              </w:rPr>
              <w:t>2.3.- ¿Por qué utilizar Blade &amp; Bootstrap?</w:t>
            </w:r>
            <w:r>
              <w:rPr>
                <w:noProof/>
                <w:webHidden/>
              </w:rPr>
              <w:tab/>
            </w:r>
            <w:r>
              <w:rPr>
                <w:noProof/>
                <w:webHidden/>
              </w:rPr>
              <w:fldChar w:fldCharType="begin"/>
            </w:r>
            <w:r>
              <w:rPr>
                <w:noProof/>
                <w:webHidden/>
              </w:rPr>
              <w:instrText xml:space="preserve"> PAGEREF _Toc137419017 \h </w:instrText>
            </w:r>
            <w:r>
              <w:rPr>
                <w:noProof/>
                <w:webHidden/>
              </w:rPr>
            </w:r>
            <w:r>
              <w:rPr>
                <w:noProof/>
                <w:webHidden/>
              </w:rPr>
              <w:fldChar w:fldCharType="separate"/>
            </w:r>
            <w:r w:rsidR="00CF0B5D">
              <w:rPr>
                <w:noProof/>
                <w:webHidden/>
              </w:rPr>
              <w:t>8</w:t>
            </w:r>
            <w:r>
              <w:rPr>
                <w:noProof/>
                <w:webHidden/>
              </w:rPr>
              <w:fldChar w:fldCharType="end"/>
            </w:r>
          </w:hyperlink>
        </w:p>
        <w:p w14:paraId="1157CAF9" w14:textId="2E999F56" w:rsidR="00980635" w:rsidRDefault="00980635">
          <w:pPr>
            <w:pStyle w:val="TOC1"/>
            <w:tabs>
              <w:tab w:val="right" w:leader="dot" w:pos="8494"/>
            </w:tabs>
            <w:rPr>
              <w:rFonts w:asciiTheme="minorHAnsi" w:eastAsiaTheme="minorEastAsia" w:hAnsiTheme="minorHAnsi"/>
              <w:noProof/>
              <w:color w:val="auto"/>
              <w:kern w:val="2"/>
              <w:lang w:eastAsia="es-ES"/>
              <w14:ligatures w14:val="standardContextual"/>
            </w:rPr>
          </w:pPr>
          <w:hyperlink w:anchor="_Toc137419018" w:history="1">
            <w:r w:rsidRPr="0054748A">
              <w:rPr>
                <w:rStyle w:val="Hyperlink"/>
                <w:noProof/>
              </w:rPr>
              <w:t>3.- Arquitectura del proyecto.</w:t>
            </w:r>
            <w:r>
              <w:rPr>
                <w:noProof/>
                <w:webHidden/>
              </w:rPr>
              <w:tab/>
            </w:r>
            <w:r>
              <w:rPr>
                <w:noProof/>
                <w:webHidden/>
              </w:rPr>
              <w:fldChar w:fldCharType="begin"/>
            </w:r>
            <w:r>
              <w:rPr>
                <w:noProof/>
                <w:webHidden/>
              </w:rPr>
              <w:instrText xml:space="preserve"> PAGEREF _Toc137419018 \h </w:instrText>
            </w:r>
            <w:r>
              <w:rPr>
                <w:noProof/>
                <w:webHidden/>
              </w:rPr>
            </w:r>
            <w:r>
              <w:rPr>
                <w:noProof/>
                <w:webHidden/>
              </w:rPr>
              <w:fldChar w:fldCharType="separate"/>
            </w:r>
            <w:r w:rsidR="00CF0B5D">
              <w:rPr>
                <w:noProof/>
                <w:webHidden/>
              </w:rPr>
              <w:t>10</w:t>
            </w:r>
            <w:r>
              <w:rPr>
                <w:noProof/>
                <w:webHidden/>
              </w:rPr>
              <w:fldChar w:fldCharType="end"/>
            </w:r>
          </w:hyperlink>
        </w:p>
        <w:p w14:paraId="70127631" w14:textId="656A6EF7" w:rsidR="00980635" w:rsidRDefault="00980635">
          <w:pPr>
            <w:pStyle w:val="TOC2"/>
            <w:tabs>
              <w:tab w:val="right" w:leader="dot" w:pos="8494"/>
            </w:tabs>
            <w:rPr>
              <w:rFonts w:asciiTheme="minorHAnsi" w:eastAsiaTheme="minorEastAsia" w:hAnsiTheme="minorHAnsi"/>
              <w:noProof/>
              <w:color w:val="auto"/>
              <w:kern w:val="2"/>
              <w:lang w:eastAsia="es-ES"/>
              <w14:ligatures w14:val="standardContextual"/>
            </w:rPr>
          </w:pPr>
          <w:hyperlink w:anchor="_Toc137419019" w:history="1">
            <w:r w:rsidRPr="0054748A">
              <w:rPr>
                <w:rStyle w:val="Hyperlink"/>
                <w:noProof/>
              </w:rPr>
              <w:t>3.1.- Backend.</w:t>
            </w:r>
            <w:r>
              <w:rPr>
                <w:noProof/>
                <w:webHidden/>
              </w:rPr>
              <w:tab/>
            </w:r>
            <w:r>
              <w:rPr>
                <w:noProof/>
                <w:webHidden/>
              </w:rPr>
              <w:fldChar w:fldCharType="begin"/>
            </w:r>
            <w:r>
              <w:rPr>
                <w:noProof/>
                <w:webHidden/>
              </w:rPr>
              <w:instrText xml:space="preserve"> PAGEREF _Toc137419019 \h </w:instrText>
            </w:r>
            <w:r>
              <w:rPr>
                <w:noProof/>
                <w:webHidden/>
              </w:rPr>
            </w:r>
            <w:r>
              <w:rPr>
                <w:noProof/>
                <w:webHidden/>
              </w:rPr>
              <w:fldChar w:fldCharType="separate"/>
            </w:r>
            <w:r w:rsidR="00CF0B5D">
              <w:rPr>
                <w:noProof/>
                <w:webHidden/>
              </w:rPr>
              <w:t>10</w:t>
            </w:r>
            <w:r>
              <w:rPr>
                <w:noProof/>
                <w:webHidden/>
              </w:rPr>
              <w:fldChar w:fldCharType="end"/>
            </w:r>
          </w:hyperlink>
        </w:p>
        <w:p w14:paraId="0F4D1770" w14:textId="2C8BCEE8"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20" w:history="1">
            <w:r w:rsidRPr="0054748A">
              <w:rPr>
                <w:rStyle w:val="Hyperlink"/>
                <w:noProof/>
              </w:rPr>
              <w:t>3.1.1.- Modelos.</w:t>
            </w:r>
            <w:r>
              <w:rPr>
                <w:noProof/>
                <w:webHidden/>
              </w:rPr>
              <w:tab/>
            </w:r>
            <w:r>
              <w:rPr>
                <w:noProof/>
                <w:webHidden/>
              </w:rPr>
              <w:fldChar w:fldCharType="begin"/>
            </w:r>
            <w:r>
              <w:rPr>
                <w:noProof/>
                <w:webHidden/>
              </w:rPr>
              <w:instrText xml:space="preserve"> PAGEREF _Toc137419020 \h </w:instrText>
            </w:r>
            <w:r>
              <w:rPr>
                <w:noProof/>
                <w:webHidden/>
              </w:rPr>
            </w:r>
            <w:r>
              <w:rPr>
                <w:noProof/>
                <w:webHidden/>
              </w:rPr>
              <w:fldChar w:fldCharType="separate"/>
            </w:r>
            <w:r w:rsidR="00CF0B5D">
              <w:rPr>
                <w:noProof/>
                <w:webHidden/>
              </w:rPr>
              <w:t>10</w:t>
            </w:r>
            <w:r>
              <w:rPr>
                <w:noProof/>
                <w:webHidden/>
              </w:rPr>
              <w:fldChar w:fldCharType="end"/>
            </w:r>
          </w:hyperlink>
        </w:p>
        <w:p w14:paraId="1B88CAE1" w14:textId="6C682091"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21" w:history="1">
            <w:r w:rsidRPr="0054748A">
              <w:rPr>
                <w:rStyle w:val="Hyperlink"/>
                <w:noProof/>
              </w:rPr>
              <w:t>3.1.2.- Vistas.</w:t>
            </w:r>
            <w:r>
              <w:rPr>
                <w:noProof/>
                <w:webHidden/>
              </w:rPr>
              <w:tab/>
            </w:r>
            <w:r>
              <w:rPr>
                <w:noProof/>
                <w:webHidden/>
              </w:rPr>
              <w:fldChar w:fldCharType="begin"/>
            </w:r>
            <w:r>
              <w:rPr>
                <w:noProof/>
                <w:webHidden/>
              </w:rPr>
              <w:instrText xml:space="preserve"> PAGEREF _Toc137419021 \h </w:instrText>
            </w:r>
            <w:r>
              <w:rPr>
                <w:noProof/>
                <w:webHidden/>
              </w:rPr>
            </w:r>
            <w:r>
              <w:rPr>
                <w:noProof/>
                <w:webHidden/>
              </w:rPr>
              <w:fldChar w:fldCharType="separate"/>
            </w:r>
            <w:r w:rsidR="00CF0B5D">
              <w:rPr>
                <w:noProof/>
                <w:webHidden/>
              </w:rPr>
              <w:t>11</w:t>
            </w:r>
            <w:r>
              <w:rPr>
                <w:noProof/>
                <w:webHidden/>
              </w:rPr>
              <w:fldChar w:fldCharType="end"/>
            </w:r>
          </w:hyperlink>
        </w:p>
        <w:p w14:paraId="69DBCD23" w14:textId="77768D59"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22" w:history="1">
            <w:r w:rsidRPr="0054748A">
              <w:rPr>
                <w:rStyle w:val="Hyperlink"/>
                <w:noProof/>
              </w:rPr>
              <w:t>3.1.3.- Controladores.</w:t>
            </w:r>
            <w:r>
              <w:rPr>
                <w:noProof/>
                <w:webHidden/>
              </w:rPr>
              <w:tab/>
            </w:r>
            <w:r>
              <w:rPr>
                <w:noProof/>
                <w:webHidden/>
              </w:rPr>
              <w:fldChar w:fldCharType="begin"/>
            </w:r>
            <w:r>
              <w:rPr>
                <w:noProof/>
                <w:webHidden/>
              </w:rPr>
              <w:instrText xml:space="preserve"> PAGEREF _Toc137419022 \h </w:instrText>
            </w:r>
            <w:r>
              <w:rPr>
                <w:noProof/>
                <w:webHidden/>
              </w:rPr>
            </w:r>
            <w:r>
              <w:rPr>
                <w:noProof/>
                <w:webHidden/>
              </w:rPr>
              <w:fldChar w:fldCharType="separate"/>
            </w:r>
            <w:r w:rsidR="00CF0B5D">
              <w:rPr>
                <w:noProof/>
                <w:webHidden/>
              </w:rPr>
              <w:t>12</w:t>
            </w:r>
            <w:r>
              <w:rPr>
                <w:noProof/>
                <w:webHidden/>
              </w:rPr>
              <w:fldChar w:fldCharType="end"/>
            </w:r>
          </w:hyperlink>
        </w:p>
        <w:p w14:paraId="3059A8C8" w14:textId="5FFADFA8"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23" w:history="1">
            <w:r w:rsidRPr="0054748A">
              <w:rPr>
                <w:rStyle w:val="Hyperlink"/>
                <w:noProof/>
              </w:rPr>
              <w:t>3.1.4.- Rutas.</w:t>
            </w:r>
            <w:r>
              <w:rPr>
                <w:noProof/>
                <w:webHidden/>
              </w:rPr>
              <w:tab/>
            </w:r>
            <w:r>
              <w:rPr>
                <w:noProof/>
                <w:webHidden/>
              </w:rPr>
              <w:fldChar w:fldCharType="begin"/>
            </w:r>
            <w:r>
              <w:rPr>
                <w:noProof/>
                <w:webHidden/>
              </w:rPr>
              <w:instrText xml:space="preserve"> PAGEREF _Toc137419023 \h </w:instrText>
            </w:r>
            <w:r>
              <w:rPr>
                <w:noProof/>
                <w:webHidden/>
              </w:rPr>
            </w:r>
            <w:r>
              <w:rPr>
                <w:noProof/>
                <w:webHidden/>
              </w:rPr>
              <w:fldChar w:fldCharType="separate"/>
            </w:r>
            <w:r w:rsidR="00CF0B5D">
              <w:rPr>
                <w:noProof/>
                <w:webHidden/>
              </w:rPr>
              <w:t>13</w:t>
            </w:r>
            <w:r>
              <w:rPr>
                <w:noProof/>
                <w:webHidden/>
              </w:rPr>
              <w:fldChar w:fldCharType="end"/>
            </w:r>
          </w:hyperlink>
        </w:p>
        <w:p w14:paraId="7AACDE2A" w14:textId="10E31D29" w:rsidR="00980635" w:rsidRDefault="00980635">
          <w:pPr>
            <w:pStyle w:val="TOC2"/>
            <w:tabs>
              <w:tab w:val="right" w:leader="dot" w:pos="8494"/>
            </w:tabs>
            <w:rPr>
              <w:rFonts w:asciiTheme="minorHAnsi" w:eastAsiaTheme="minorEastAsia" w:hAnsiTheme="minorHAnsi"/>
              <w:noProof/>
              <w:color w:val="auto"/>
              <w:kern w:val="2"/>
              <w:lang w:eastAsia="es-ES"/>
              <w14:ligatures w14:val="standardContextual"/>
            </w:rPr>
          </w:pPr>
          <w:hyperlink w:anchor="_Toc137419024" w:history="1">
            <w:r w:rsidRPr="0054748A">
              <w:rPr>
                <w:rStyle w:val="Hyperlink"/>
                <w:noProof/>
              </w:rPr>
              <w:t>3.2.- Frontend.</w:t>
            </w:r>
            <w:r>
              <w:rPr>
                <w:noProof/>
                <w:webHidden/>
              </w:rPr>
              <w:tab/>
            </w:r>
            <w:r>
              <w:rPr>
                <w:noProof/>
                <w:webHidden/>
              </w:rPr>
              <w:fldChar w:fldCharType="begin"/>
            </w:r>
            <w:r>
              <w:rPr>
                <w:noProof/>
                <w:webHidden/>
              </w:rPr>
              <w:instrText xml:space="preserve"> PAGEREF _Toc137419024 \h </w:instrText>
            </w:r>
            <w:r>
              <w:rPr>
                <w:noProof/>
                <w:webHidden/>
              </w:rPr>
            </w:r>
            <w:r>
              <w:rPr>
                <w:noProof/>
                <w:webHidden/>
              </w:rPr>
              <w:fldChar w:fldCharType="separate"/>
            </w:r>
            <w:r w:rsidR="00CF0B5D">
              <w:rPr>
                <w:noProof/>
                <w:webHidden/>
              </w:rPr>
              <w:t>14</w:t>
            </w:r>
            <w:r>
              <w:rPr>
                <w:noProof/>
                <w:webHidden/>
              </w:rPr>
              <w:fldChar w:fldCharType="end"/>
            </w:r>
          </w:hyperlink>
        </w:p>
        <w:p w14:paraId="54D3E578" w14:textId="500E9C0D"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25" w:history="1">
            <w:r w:rsidRPr="0054748A">
              <w:rPr>
                <w:rStyle w:val="Hyperlink"/>
                <w:noProof/>
              </w:rPr>
              <w:t>3.2.1.- TestModel.js.</w:t>
            </w:r>
            <w:r>
              <w:rPr>
                <w:noProof/>
                <w:webHidden/>
              </w:rPr>
              <w:tab/>
            </w:r>
            <w:r>
              <w:rPr>
                <w:noProof/>
                <w:webHidden/>
              </w:rPr>
              <w:fldChar w:fldCharType="begin"/>
            </w:r>
            <w:r>
              <w:rPr>
                <w:noProof/>
                <w:webHidden/>
              </w:rPr>
              <w:instrText xml:space="preserve"> PAGEREF _Toc137419025 \h </w:instrText>
            </w:r>
            <w:r>
              <w:rPr>
                <w:noProof/>
                <w:webHidden/>
              </w:rPr>
            </w:r>
            <w:r>
              <w:rPr>
                <w:noProof/>
                <w:webHidden/>
              </w:rPr>
              <w:fldChar w:fldCharType="separate"/>
            </w:r>
            <w:r w:rsidR="00CF0B5D">
              <w:rPr>
                <w:noProof/>
                <w:webHidden/>
              </w:rPr>
              <w:t>15</w:t>
            </w:r>
            <w:r>
              <w:rPr>
                <w:noProof/>
                <w:webHidden/>
              </w:rPr>
              <w:fldChar w:fldCharType="end"/>
            </w:r>
          </w:hyperlink>
        </w:p>
        <w:p w14:paraId="6017224E" w14:textId="2CDBE20D"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26" w:history="1">
            <w:r w:rsidRPr="0054748A">
              <w:rPr>
                <w:rStyle w:val="Hyperlink"/>
                <w:noProof/>
              </w:rPr>
              <w:t>3.2.2.- TestController.js.</w:t>
            </w:r>
            <w:r>
              <w:rPr>
                <w:noProof/>
                <w:webHidden/>
              </w:rPr>
              <w:tab/>
            </w:r>
            <w:r>
              <w:rPr>
                <w:noProof/>
                <w:webHidden/>
              </w:rPr>
              <w:fldChar w:fldCharType="begin"/>
            </w:r>
            <w:r>
              <w:rPr>
                <w:noProof/>
                <w:webHidden/>
              </w:rPr>
              <w:instrText xml:space="preserve"> PAGEREF _Toc137419026 \h </w:instrText>
            </w:r>
            <w:r>
              <w:rPr>
                <w:noProof/>
                <w:webHidden/>
              </w:rPr>
            </w:r>
            <w:r>
              <w:rPr>
                <w:noProof/>
                <w:webHidden/>
              </w:rPr>
              <w:fldChar w:fldCharType="separate"/>
            </w:r>
            <w:r w:rsidR="00CF0B5D">
              <w:rPr>
                <w:noProof/>
                <w:webHidden/>
              </w:rPr>
              <w:t>17</w:t>
            </w:r>
            <w:r>
              <w:rPr>
                <w:noProof/>
                <w:webHidden/>
              </w:rPr>
              <w:fldChar w:fldCharType="end"/>
            </w:r>
          </w:hyperlink>
        </w:p>
        <w:p w14:paraId="728BF1E2" w14:textId="4D0CC236"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27" w:history="1">
            <w:r w:rsidRPr="0054748A">
              <w:rPr>
                <w:rStyle w:val="Hyperlink"/>
                <w:noProof/>
              </w:rPr>
              <w:t>3.2.3.- MateriasModel.js.</w:t>
            </w:r>
            <w:r>
              <w:rPr>
                <w:noProof/>
                <w:webHidden/>
              </w:rPr>
              <w:tab/>
            </w:r>
            <w:r>
              <w:rPr>
                <w:noProof/>
                <w:webHidden/>
              </w:rPr>
              <w:fldChar w:fldCharType="begin"/>
            </w:r>
            <w:r>
              <w:rPr>
                <w:noProof/>
                <w:webHidden/>
              </w:rPr>
              <w:instrText xml:space="preserve"> PAGEREF _Toc137419027 \h </w:instrText>
            </w:r>
            <w:r>
              <w:rPr>
                <w:noProof/>
                <w:webHidden/>
              </w:rPr>
            </w:r>
            <w:r>
              <w:rPr>
                <w:noProof/>
                <w:webHidden/>
              </w:rPr>
              <w:fldChar w:fldCharType="separate"/>
            </w:r>
            <w:r w:rsidR="00CF0B5D">
              <w:rPr>
                <w:noProof/>
                <w:webHidden/>
              </w:rPr>
              <w:t>17</w:t>
            </w:r>
            <w:r>
              <w:rPr>
                <w:noProof/>
                <w:webHidden/>
              </w:rPr>
              <w:fldChar w:fldCharType="end"/>
            </w:r>
          </w:hyperlink>
        </w:p>
        <w:p w14:paraId="7DCB6C59" w14:textId="349EC61C"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28" w:history="1">
            <w:r w:rsidRPr="0054748A">
              <w:rPr>
                <w:rStyle w:val="Hyperlink"/>
                <w:noProof/>
              </w:rPr>
              <w:t>3.2.4.- TestVue.js.</w:t>
            </w:r>
            <w:r>
              <w:rPr>
                <w:noProof/>
                <w:webHidden/>
              </w:rPr>
              <w:tab/>
            </w:r>
            <w:r>
              <w:rPr>
                <w:noProof/>
                <w:webHidden/>
              </w:rPr>
              <w:fldChar w:fldCharType="begin"/>
            </w:r>
            <w:r>
              <w:rPr>
                <w:noProof/>
                <w:webHidden/>
              </w:rPr>
              <w:instrText xml:space="preserve"> PAGEREF _Toc137419028 \h </w:instrText>
            </w:r>
            <w:r>
              <w:rPr>
                <w:noProof/>
                <w:webHidden/>
              </w:rPr>
            </w:r>
            <w:r>
              <w:rPr>
                <w:noProof/>
                <w:webHidden/>
              </w:rPr>
              <w:fldChar w:fldCharType="separate"/>
            </w:r>
            <w:r w:rsidR="00CF0B5D">
              <w:rPr>
                <w:noProof/>
                <w:webHidden/>
              </w:rPr>
              <w:t>18</w:t>
            </w:r>
            <w:r>
              <w:rPr>
                <w:noProof/>
                <w:webHidden/>
              </w:rPr>
              <w:fldChar w:fldCharType="end"/>
            </w:r>
          </w:hyperlink>
        </w:p>
        <w:p w14:paraId="00089F47" w14:textId="3957285A"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29" w:history="1">
            <w:r w:rsidRPr="0054748A">
              <w:rPr>
                <w:rStyle w:val="Hyperlink"/>
                <w:noProof/>
              </w:rPr>
              <w:t>3.2.5.- test.blade.php*.</w:t>
            </w:r>
            <w:r>
              <w:rPr>
                <w:noProof/>
                <w:webHidden/>
              </w:rPr>
              <w:tab/>
            </w:r>
            <w:r>
              <w:rPr>
                <w:noProof/>
                <w:webHidden/>
              </w:rPr>
              <w:fldChar w:fldCharType="begin"/>
            </w:r>
            <w:r>
              <w:rPr>
                <w:noProof/>
                <w:webHidden/>
              </w:rPr>
              <w:instrText xml:space="preserve"> PAGEREF _Toc137419029 \h </w:instrText>
            </w:r>
            <w:r>
              <w:rPr>
                <w:noProof/>
                <w:webHidden/>
              </w:rPr>
            </w:r>
            <w:r>
              <w:rPr>
                <w:noProof/>
                <w:webHidden/>
              </w:rPr>
              <w:fldChar w:fldCharType="separate"/>
            </w:r>
            <w:r w:rsidR="00CF0B5D">
              <w:rPr>
                <w:noProof/>
                <w:webHidden/>
              </w:rPr>
              <w:t>18</w:t>
            </w:r>
            <w:r>
              <w:rPr>
                <w:noProof/>
                <w:webHidden/>
              </w:rPr>
              <w:fldChar w:fldCharType="end"/>
            </w:r>
          </w:hyperlink>
        </w:p>
        <w:p w14:paraId="65D30D87" w14:textId="101CDA16"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30" w:history="1">
            <w:r w:rsidRPr="0054748A">
              <w:rPr>
                <w:rStyle w:val="Hyperlink"/>
                <w:noProof/>
              </w:rPr>
              <w:t>3.2.6.- main.js.vue</w:t>
            </w:r>
            <w:r>
              <w:rPr>
                <w:noProof/>
                <w:webHidden/>
              </w:rPr>
              <w:tab/>
            </w:r>
            <w:r>
              <w:rPr>
                <w:noProof/>
                <w:webHidden/>
              </w:rPr>
              <w:fldChar w:fldCharType="begin"/>
            </w:r>
            <w:r>
              <w:rPr>
                <w:noProof/>
                <w:webHidden/>
              </w:rPr>
              <w:instrText xml:space="preserve"> PAGEREF _Toc137419030 \h </w:instrText>
            </w:r>
            <w:r>
              <w:rPr>
                <w:noProof/>
                <w:webHidden/>
              </w:rPr>
            </w:r>
            <w:r>
              <w:rPr>
                <w:noProof/>
                <w:webHidden/>
              </w:rPr>
              <w:fldChar w:fldCharType="separate"/>
            </w:r>
            <w:r w:rsidR="00CF0B5D">
              <w:rPr>
                <w:noProof/>
                <w:webHidden/>
              </w:rPr>
              <w:t>19</w:t>
            </w:r>
            <w:r>
              <w:rPr>
                <w:noProof/>
                <w:webHidden/>
              </w:rPr>
              <w:fldChar w:fldCharType="end"/>
            </w:r>
          </w:hyperlink>
        </w:p>
        <w:p w14:paraId="6CBAF0B9" w14:textId="6A0E1281"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31" w:history="1">
            <w:r w:rsidRPr="0054748A">
              <w:rPr>
                <w:rStyle w:val="Hyperlink"/>
                <w:noProof/>
              </w:rPr>
              <w:t>3.2.7.- Resto de vistas.</w:t>
            </w:r>
            <w:r>
              <w:rPr>
                <w:noProof/>
                <w:webHidden/>
              </w:rPr>
              <w:tab/>
            </w:r>
            <w:r>
              <w:rPr>
                <w:noProof/>
                <w:webHidden/>
              </w:rPr>
              <w:fldChar w:fldCharType="begin"/>
            </w:r>
            <w:r>
              <w:rPr>
                <w:noProof/>
                <w:webHidden/>
              </w:rPr>
              <w:instrText xml:space="preserve"> PAGEREF _Toc137419031 \h </w:instrText>
            </w:r>
            <w:r>
              <w:rPr>
                <w:noProof/>
                <w:webHidden/>
              </w:rPr>
            </w:r>
            <w:r>
              <w:rPr>
                <w:noProof/>
                <w:webHidden/>
              </w:rPr>
              <w:fldChar w:fldCharType="separate"/>
            </w:r>
            <w:r w:rsidR="00CF0B5D">
              <w:rPr>
                <w:noProof/>
                <w:webHidden/>
              </w:rPr>
              <w:t>19</w:t>
            </w:r>
            <w:r>
              <w:rPr>
                <w:noProof/>
                <w:webHidden/>
              </w:rPr>
              <w:fldChar w:fldCharType="end"/>
            </w:r>
          </w:hyperlink>
        </w:p>
        <w:p w14:paraId="5AB1DA46" w14:textId="5621BF1C"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32" w:history="1">
            <w:r w:rsidRPr="0054748A">
              <w:rPr>
                <w:rStyle w:val="Hyperlink"/>
                <w:noProof/>
              </w:rPr>
              <w:t>3.2.8.- login.js</w:t>
            </w:r>
            <w:r>
              <w:rPr>
                <w:noProof/>
                <w:webHidden/>
              </w:rPr>
              <w:tab/>
            </w:r>
            <w:r>
              <w:rPr>
                <w:noProof/>
                <w:webHidden/>
              </w:rPr>
              <w:fldChar w:fldCharType="begin"/>
            </w:r>
            <w:r>
              <w:rPr>
                <w:noProof/>
                <w:webHidden/>
              </w:rPr>
              <w:instrText xml:space="preserve"> PAGEREF _Toc137419032 \h </w:instrText>
            </w:r>
            <w:r>
              <w:rPr>
                <w:noProof/>
                <w:webHidden/>
              </w:rPr>
            </w:r>
            <w:r>
              <w:rPr>
                <w:noProof/>
                <w:webHidden/>
              </w:rPr>
              <w:fldChar w:fldCharType="separate"/>
            </w:r>
            <w:r w:rsidR="00CF0B5D">
              <w:rPr>
                <w:noProof/>
                <w:webHidden/>
              </w:rPr>
              <w:t>19</w:t>
            </w:r>
            <w:r>
              <w:rPr>
                <w:noProof/>
                <w:webHidden/>
              </w:rPr>
              <w:fldChar w:fldCharType="end"/>
            </w:r>
          </w:hyperlink>
        </w:p>
        <w:p w14:paraId="740F8D03" w14:textId="04408F7D"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33" w:history="1">
            <w:r w:rsidRPr="0054748A">
              <w:rPr>
                <w:rStyle w:val="Hyperlink"/>
                <w:noProof/>
              </w:rPr>
              <w:t>3.2.9.- scrollBtn.js.</w:t>
            </w:r>
            <w:r>
              <w:rPr>
                <w:noProof/>
                <w:webHidden/>
              </w:rPr>
              <w:tab/>
            </w:r>
            <w:r>
              <w:rPr>
                <w:noProof/>
                <w:webHidden/>
              </w:rPr>
              <w:fldChar w:fldCharType="begin"/>
            </w:r>
            <w:r>
              <w:rPr>
                <w:noProof/>
                <w:webHidden/>
              </w:rPr>
              <w:instrText xml:space="preserve"> PAGEREF _Toc137419033 \h </w:instrText>
            </w:r>
            <w:r>
              <w:rPr>
                <w:noProof/>
                <w:webHidden/>
              </w:rPr>
            </w:r>
            <w:r>
              <w:rPr>
                <w:noProof/>
                <w:webHidden/>
              </w:rPr>
              <w:fldChar w:fldCharType="separate"/>
            </w:r>
            <w:r w:rsidR="00CF0B5D">
              <w:rPr>
                <w:noProof/>
                <w:webHidden/>
              </w:rPr>
              <w:t>19</w:t>
            </w:r>
            <w:r>
              <w:rPr>
                <w:noProof/>
                <w:webHidden/>
              </w:rPr>
              <w:fldChar w:fldCharType="end"/>
            </w:r>
          </w:hyperlink>
        </w:p>
        <w:p w14:paraId="13A1A746" w14:textId="51D7CBA3"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34" w:history="1">
            <w:r w:rsidRPr="0054748A">
              <w:rPr>
                <w:rStyle w:val="Hyperlink"/>
                <w:noProof/>
              </w:rPr>
              <w:t>3.2.10.- api_rest.js.</w:t>
            </w:r>
            <w:r>
              <w:rPr>
                <w:noProof/>
                <w:webHidden/>
              </w:rPr>
              <w:tab/>
            </w:r>
            <w:r>
              <w:rPr>
                <w:noProof/>
                <w:webHidden/>
              </w:rPr>
              <w:fldChar w:fldCharType="begin"/>
            </w:r>
            <w:r>
              <w:rPr>
                <w:noProof/>
                <w:webHidden/>
              </w:rPr>
              <w:instrText xml:space="preserve"> PAGEREF _Toc137419034 \h </w:instrText>
            </w:r>
            <w:r>
              <w:rPr>
                <w:noProof/>
                <w:webHidden/>
              </w:rPr>
            </w:r>
            <w:r>
              <w:rPr>
                <w:noProof/>
                <w:webHidden/>
              </w:rPr>
              <w:fldChar w:fldCharType="separate"/>
            </w:r>
            <w:r w:rsidR="00CF0B5D">
              <w:rPr>
                <w:noProof/>
                <w:webHidden/>
              </w:rPr>
              <w:t>20</w:t>
            </w:r>
            <w:r>
              <w:rPr>
                <w:noProof/>
                <w:webHidden/>
              </w:rPr>
              <w:fldChar w:fldCharType="end"/>
            </w:r>
          </w:hyperlink>
        </w:p>
        <w:p w14:paraId="3B9AF395" w14:textId="070CA8CC"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35" w:history="1">
            <w:r w:rsidRPr="0054748A">
              <w:rPr>
                <w:rStyle w:val="Hyperlink"/>
                <w:noProof/>
              </w:rPr>
              <w:t>3.2.11.- json.js.</w:t>
            </w:r>
            <w:r>
              <w:rPr>
                <w:noProof/>
                <w:webHidden/>
              </w:rPr>
              <w:tab/>
            </w:r>
            <w:r>
              <w:rPr>
                <w:noProof/>
                <w:webHidden/>
              </w:rPr>
              <w:fldChar w:fldCharType="begin"/>
            </w:r>
            <w:r>
              <w:rPr>
                <w:noProof/>
                <w:webHidden/>
              </w:rPr>
              <w:instrText xml:space="preserve"> PAGEREF _Toc137419035 \h </w:instrText>
            </w:r>
            <w:r>
              <w:rPr>
                <w:noProof/>
                <w:webHidden/>
              </w:rPr>
            </w:r>
            <w:r>
              <w:rPr>
                <w:noProof/>
                <w:webHidden/>
              </w:rPr>
              <w:fldChar w:fldCharType="separate"/>
            </w:r>
            <w:r w:rsidR="00CF0B5D">
              <w:rPr>
                <w:noProof/>
                <w:webHidden/>
              </w:rPr>
              <w:t>20</w:t>
            </w:r>
            <w:r>
              <w:rPr>
                <w:noProof/>
                <w:webHidden/>
              </w:rPr>
              <w:fldChar w:fldCharType="end"/>
            </w:r>
          </w:hyperlink>
        </w:p>
        <w:p w14:paraId="427F7C16" w14:textId="20D770BC"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36" w:history="1">
            <w:r w:rsidRPr="0054748A">
              <w:rPr>
                <w:rStyle w:val="Hyperlink"/>
                <w:noProof/>
              </w:rPr>
              <w:t>3.2.12.- globals.js.</w:t>
            </w:r>
            <w:r>
              <w:rPr>
                <w:noProof/>
                <w:webHidden/>
              </w:rPr>
              <w:tab/>
            </w:r>
            <w:r>
              <w:rPr>
                <w:noProof/>
                <w:webHidden/>
              </w:rPr>
              <w:fldChar w:fldCharType="begin"/>
            </w:r>
            <w:r>
              <w:rPr>
                <w:noProof/>
                <w:webHidden/>
              </w:rPr>
              <w:instrText xml:space="preserve"> PAGEREF _Toc137419036 \h </w:instrText>
            </w:r>
            <w:r>
              <w:rPr>
                <w:noProof/>
                <w:webHidden/>
              </w:rPr>
            </w:r>
            <w:r>
              <w:rPr>
                <w:noProof/>
                <w:webHidden/>
              </w:rPr>
              <w:fldChar w:fldCharType="separate"/>
            </w:r>
            <w:r w:rsidR="00CF0B5D">
              <w:rPr>
                <w:noProof/>
                <w:webHidden/>
              </w:rPr>
              <w:t>20</w:t>
            </w:r>
            <w:r>
              <w:rPr>
                <w:noProof/>
                <w:webHidden/>
              </w:rPr>
              <w:fldChar w:fldCharType="end"/>
            </w:r>
          </w:hyperlink>
        </w:p>
        <w:p w14:paraId="2FC8337B" w14:textId="710B6F90" w:rsidR="00980635" w:rsidRDefault="00980635">
          <w:pPr>
            <w:pStyle w:val="TOC3"/>
            <w:tabs>
              <w:tab w:val="right" w:leader="dot" w:pos="8494"/>
            </w:tabs>
            <w:rPr>
              <w:rFonts w:asciiTheme="minorHAnsi" w:eastAsiaTheme="minorEastAsia" w:hAnsiTheme="minorHAnsi"/>
              <w:noProof/>
              <w:color w:val="auto"/>
              <w:kern w:val="2"/>
              <w:lang w:eastAsia="es-ES"/>
              <w14:ligatures w14:val="standardContextual"/>
            </w:rPr>
          </w:pPr>
          <w:hyperlink w:anchor="_Toc137419037" w:history="1">
            <w:r w:rsidRPr="0054748A">
              <w:rPr>
                <w:rStyle w:val="Hyperlink"/>
                <w:noProof/>
              </w:rPr>
              <w:t>3.2.13.- ¿Dónde se importan todos estos scripts?</w:t>
            </w:r>
            <w:r>
              <w:rPr>
                <w:noProof/>
                <w:webHidden/>
              </w:rPr>
              <w:tab/>
            </w:r>
            <w:r>
              <w:rPr>
                <w:noProof/>
                <w:webHidden/>
              </w:rPr>
              <w:fldChar w:fldCharType="begin"/>
            </w:r>
            <w:r>
              <w:rPr>
                <w:noProof/>
                <w:webHidden/>
              </w:rPr>
              <w:instrText xml:space="preserve"> PAGEREF _Toc137419037 \h </w:instrText>
            </w:r>
            <w:r>
              <w:rPr>
                <w:noProof/>
                <w:webHidden/>
              </w:rPr>
            </w:r>
            <w:r>
              <w:rPr>
                <w:noProof/>
                <w:webHidden/>
              </w:rPr>
              <w:fldChar w:fldCharType="separate"/>
            </w:r>
            <w:r w:rsidR="00CF0B5D">
              <w:rPr>
                <w:noProof/>
                <w:webHidden/>
              </w:rPr>
              <w:t>20</w:t>
            </w:r>
            <w:r>
              <w:rPr>
                <w:noProof/>
                <w:webHidden/>
              </w:rPr>
              <w:fldChar w:fldCharType="end"/>
            </w:r>
          </w:hyperlink>
        </w:p>
        <w:p w14:paraId="2E6BC735" w14:textId="1D533C2B" w:rsidR="00980635" w:rsidRDefault="00980635">
          <w:pPr>
            <w:pStyle w:val="TOC1"/>
            <w:tabs>
              <w:tab w:val="right" w:leader="dot" w:pos="8494"/>
            </w:tabs>
            <w:rPr>
              <w:rFonts w:asciiTheme="minorHAnsi" w:eastAsiaTheme="minorEastAsia" w:hAnsiTheme="minorHAnsi"/>
              <w:noProof/>
              <w:color w:val="auto"/>
              <w:kern w:val="2"/>
              <w:lang w:eastAsia="es-ES"/>
              <w14:ligatures w14:val="standardContextual"/>
            </w:rPr>
          </w:pPr>
          <w:hyperlink w:anchor="_Toc137419038" w:history="1">
            <w:r w:rsidRPr="0054748A">
              <w:rPr>
                <w:rStyle w:val="Hyperlink"/>
                <w:noProof/>
              </w:rPr>
              <w:t>4.- Librerías.</w:t>
            </w:r>
            <w:r>
              <w:rPr>
                <w:noProof/>
                <w:webHidden/>
              </w:rPr>
              <w:tab/>
            </w:r>
            <w:r>
              <w:rPr>
                <w:noProof/>
                <w:webHidden/>
              </w:rPr>
              <w:fldChar w:fldCharType="begin"/>
            </w:r>
            <w:r>
              <w:rPr>
                <w:noProof/>
                <w:webHidden/>
              </w:rPr>
              <w:instrText xml:space="preserve"> PAGEREF _Toc137419038 \h </w:instrText>
            </w:r>
            <w:r>
              <w:rPr>
                <w:noProof/>
                <w:webHidden/>
              </w:rPr>
            </w:r>
            <w:r>
              <w:rPr>
                <w:noProof/>
                <w:webHidden/>
              </w:rPr>
              <w:fldChar w:fldCharType="separate"/>
            </w:r>
            <w:r w:rsidR="00CF0B5D">
              <w:rPr>
                <w:noProof/>
                <w:webHidden/>
              </w:rPr>
              <w:t>22</w:t>
            </w:r>
            <w:r>
              <w:rPr>
                <w:noProof/>
                <w:webHidden/>
              </w:rPr>
              <w:fldChar w:fldCharType="end"/>
            </w:r>
          </w:hyperlink>
        </w:p>
        <w:p w14:paraId="77C607B4" w14:textId="069EF875" w:rsidR="00980635" w:rsidRDefault="00980635">
          <w:pPr>
            <w:pStyle w:val="TOC2"/>
            <w:tabs>
              <w:tab w:val="right" w:leader="dot" w:pos="8494"/>
            </w:tabs>
            <w:rPr>
              <w:rFonts w:asciiTheme="minorHAnsi" w:eastAsiaTheme="minorEastAsia" w:hAnsiTheme="minorHAnsi"/>
              <w:noProof/>
              <w:color w:val="auto"/>
              <w:kern w:val="2"/>
              <w:lang w:eastAsia="es-ES"/>
              <w14:ligatures w14:val="standardContextual"/>
            </w:rPr>
          </w:pPr>
          <w:hyperlink w:anchor="_Toc137419039" w:history="1">
            <w:r w:rsidRPr="0054748A">
              <w:rPr>
                <w:rStyle w:val="Hyperlink"/>
                <w:noProof/>
              </w:rPr>
              <w:t>4.1.- Composer.</w:t>
            </w:r>
            <w:r>
              <w:rPr>
                <w:noProof/>
                <w:webHidden/>
              </w:rPr>
              <w:tab/>
            </w:r>
            <w:r>
              <w:rPr>
                <w:noProof/>
                <w:webHidden/>
              </w:rPr>
              <w:fldChar w:fldCharType="begin"/>
            </w:r>
            <w:r>
              <w:rPr>
                <w:noProof/>
                <w:webHidden/>
              </w:rPr>
              <w:instrText xml:space="preserve"> PAGEREF _Toc137419039 \h </w:instrText>
            </w:r>
            <w:r>
              <w:rPr>
                <w:noProof/>
                <w:webHidden/>
              </w:rPr>
            </w:r>
            <w:r>
              <w:rPr>
                <w:noProof/>
                <w:webHidden/>
              </w:rPr>
              <w:fldChar w:fldCharType="separate"/>
            </w:r>
            <w:r w:rsidR="00CF0B5D">
              <w:rPr>
                <w:noProof/>
                <w:webHidden/>
              </w:rPr>
              <w:t>22</w:t>
            </w:r>
            <w:r>
              <w:rPr>
                <w:noProof/>
                <w:webHidden/>
              </w:rPr>
              <w:fldChar w:fldCharType="end"/>
            </w:r>
          </w:hyperlink>
        </w:p>
        <w:p w14:paraId="0322813A" w14:textId="07745168" w:rsidR="00980635" w:rsidRDefault="00980635">
          <w:pPr>
            <w:pStyle w:val="TOC2"/>
            <w:tabs>
              <w:tab w:val="right" w:leader="dot" w:pos="8494"/>
            </w:tabs>
            <w:rPr>
              <w:rFonts w:asciiTheme="minorHAnsi" w:eastAsiaTheme="minorEastAsia" w:hAnsiTheme="minorHAnsi"/>
              <w:noProof/>
              <w:color w:val="auto"/>
              <w:kern w:val="2"/>
              <w:lang w:eastAsia="es-ES"/>
              <w14:ligatures w14:val="standardContextual"/>
            </w:rPr>
          </w:pPr>
          <w:hyperlink w:anchor="_Toc137419040" w:history="1">
            <w:r w:rsidRPr="0054748A">
              <w:rPr>
                <w:rStyle w:val="Hyperlink"/>
                <w:noProof/>
              </w:rPr>
              <w:t>4.2.- Librerías para Vue (Vite).</w:t>
            </w:r>
            <w:r>
              <w:rPr>
                <w:noProof/>
                <w:webHidden/>
              </w:rPr>
              <w:tab/>
            </w:r>
            <w:r>
              <w:rPr>
                <w:noProof/>
                <w:webHidden/>
              </w:rPr>
              <w:fldChar w:fldCharType="begin"/>
            </w:r>
            <w:r>
              <w:rPr>
                <w:noProof/>
                <w:webHidden/>
              </w:rPr>
              <w:instrText xml:space="preserve"> PAGEREF _Toc137419040 \h </w:instrText>
            </w:r>
            <w:r>
              <w:rPr>
                <w:noProof/>
                <w:webHidden/>
              </w:rPr>
            </w:r>
            <w:r>
              <w:rPr>
                <w:noProof/>
                <w:webHidden/>
              </w:rPr>
              <w:fldChar w:fldCharType="separate"/>
            </w:r>
            <w:r w:rsidR="00CF0B5D">
              <w:rPr>
                <w:noProof/>
                <w:webHidden/>
              </w:rPr>
              <w:t>22</w:t>
            </w:r>
            <w:r>
              <w:rPr>
                <w:noProof/>
                <w:webHidden/>
              </w:rPr>
              <w:fldChar w:fldCharType="end"/>
            </w:r>
          </w:hyperlink>
        </w:p>
        <w:p w14:paraId="5DC432DC" w14:textId="4F933C50" w:rsidR="00980635" w:rsidRDefault="00980635">
          <w:pPr>
            <w:pStyle w:val="TOC1"/>
            <w:tabs>
              <w:tab w:val="right" w:leader="dot" w:pos="8494"/>
            </w:tabs>
            <w:rPr>
              <w:rFonts w:asciiTheme="minorHAnsi" w:eastAsiaTheme="minorEastAsia" w:hAnsiTheme="minorHAnsi"/>
              <w:noProof/>
              <w:color w:val="auto"/>
              <w:kern w:val="2"/>
              <w:lang w:eastAsia="es-ES"/>
              <w14:ligatures w14:val="standardContextual"/>
            </w:rPr>
          </w:pPr>
          <w:hyperlink w:anchor="_Toc137419041" w:history="1">
            <w:r w:rsidRPr="0054748A">
              <w:rPr>
                <w:rStyle w:val="Hyperlink"/>
                <w:noProof/>
              </w:rPr>
              <w:t>5.- Guía de estilos.</w:t>
            </w:r>
            <w:r>
              <w:rPr>
                <w:noProof/>
                <w:webHidden/>
              </w:rPr>
              <w:tab/>
            </w:r>
            <w:r>
              <w:rPr>
                <w:noProof/>
                <w:webHidden/>
              </w:rPr>
              <w:fldChar w:fldCharType="begin"/>
            </w:r>
            <w:r>
              <w:rPr>
                <w:noProof/>
                <w:webHidden/>
              </w:rPr>
              <w:instrText xml:space="preserve"> PAGEREF _Toc137419041 \h </w:instrText>
            </w:r>
            <w:r>
              <w:rPr>
                <w:noProof/>
                <w:webHidden/>
              </w:rPr>
            </w:r>
            <w:r>
              <w:rPr>
                <w:noProof/>
                <w:webHidden/>
              </w:rPr>
              <w:fldChar w:fldCharType="separate"/>
            </w:r>
            <w:r w:rsidR="00CF0B5D">
              <w:rPr>
                <w:noProof/>
                <w:webHidden/>
              </w:rPr>
              <w:t>23</w:t>
            </w:r>
            <w:r>
              <w:rPr>
                <w:noProof/>
                <w:webHidden/>
              </w:rPr>
              <w:fldChar w:fldCharType="end"/>
            </w:r>
          </w:hyperlink>
        </w:p>
        <w:p w14:paraId="4AE002E2" w14:textId="15F05D4F" w:rsidR="00980635" w:rsidRDefault="00980635">
          <w:pPr>
            <w:pStyle w:val="TOC1"/>
            <w:tabs>
              <w:tab w:val="right" w:leader="dot" w:pos="8494"/>
            </w:tabs>
            <w:rPr>
              <w:rFonts w:asciiTheme="minorHAnsi" w:eastAsiaTheme="minorEastAsia" w:hAnsiTheme="minorHAnsi"/>
              <w:noProof/>
              <w:color w:val="auto"/>
              <w:kern w:val="2"/>
              <w:lang w:eastAsia="es-ES"/>
              <w14:ligatures w14:val="standardContextual"/>
            </w:rPr>
          </w:pPr>
          <w:hyperlink w:anchor="_Toc137419042" w:history="1">
            <w:r w:rsidRPr="0054748A">
              <w:rPr>
                <w:rStyle w:val="Hyperlink"/>
                <w:noProof/>
              </w:rPr>
              <w:t>6.- Dificultades encontradas.</w:t>
            </w:r>
            <w:r>
              <w:rPr>
                <w:noProof/>
                <w:webHidden/>
              </w:rPr>
              <w:tab/>
            </w:r>
            <w:r>
              <w:rPr>
                <w:noProof/>
                <w:webHidden/>
              </w:rPr>
              <w:fldChar w:fldCharType="begin"/>
            </w:r>
            <w:r>
              <w:rPr>
                <w:noProof/>
                <w:webHidden/>
              </w:rPr>
              <w:instrText xml:space="preserve"> PAGEREF _Toc137419042 \h </w:instrText>
            </w:r>
            <w:r>
              <w:rPr>
                <w:noProof/>
                <w:webHidden/>
              </w:rPr>
            </w:r>
            <w:r>
              <w:rPr>
                <w:noProof/>
                <w:webHidden/>
              </w:rPr>
              <w:fldChar w:fldCharType="separate"/>
            </w:r>
            <w:r w:rsidR="00CF0B5D">
              <w:rPr>
                <w:noProof/>
                <w:webHidden/>
              </w:rPr>
              <w:t>25</w:t>
            </w:r>
            <w:r>
              <w:rPr>
                <w:noProof/>
                <w:webHidden/>
              </w:rPr>
              <w:fldChar w:fldCharType="end"/>
            </w:r>
          </w:hyperlink>
        </w:p>
        <w:p w14:paraId="0EDB643B" w14:textId="279CA560" w:rsidR="00980635" w:rsidRDefault="00980635">
          <w:pPr>
            <w:pStyle w:val="TOC1"/>
            <w:tabs>
              <w:tab w:val="right" w:leader="dot" w:pos="8494"/>
            </w:tabs>
            <w:rPr>
              <w:rFonts w:asciiTheme="minorHAnsi" w:eastAsiaTheme="minorEastAsia" w:hAnsiTheme="minorHAnsi"/>
              <w:noProof/>
              <w:color w:val="auto"/>
              <w:kern w:val="2"/>
              <w:lang w:eastAsia="es-ES"/>
              <w14:ligatures w14:val="standardContextual"/>
            </w:rPr>
          </w:pPr>
          <w:hyperlink w:anchor="_Toc137419043" w:history="1">
            <w:r w:rsidRPr="0054748A">
              <w:rPr>
                <w:rStyle w:val="Hyperlink"/>
                <w:noProof/>
              </w:rPr>
              <w:t>7.- Conclusión del proyecto: nuestras sensaciones.</w:t>
            </w:r>
            <w:r>
              <w:rPr>
                <w:noProof/>
                <w:webHidden/>
              </w:rPr>
              <w:tab/>
            </w:r>
            <w:r>
              <w:rPr>
                <w:noProof/>
                <w:webHidden/>
              </w:rPr>
              <w:fldChar w:fldCharType="begin"/>
            </w:r>
            <w:r>
              <w:rPr>
                <w:noProof/>
                <w:webHidden/>
              </w:rPr>
              <w:instrText xml:space="preserve"> PAGEREF _Toc137419043 \h </w:instrText>
            </w:r>
            <w:r>
              <w:rPr>
                <w:noProof/>
                <w:webHidden/>
              </w:rPr>
            </w:r>
            <w:r>
              <w:rPr>
                <w:noProof/>
                <w:webHidden/>
              </w:rPr>
              <w:fldChar w:fldCharType="separate"/>
            </w:r>
            <w:r w:rsidR="00CF0B5D">
              <w:rPr>
                <w:noProof/>
                <w:webHidden/>
              </w:rPr>
              <w:t>27</w:t>
            </w:r>
            <w:r>
              <w:rPr>
                <w:noProof/>
                <w:webHidden/>
              </w:rPr>
              <w:fldChar w:fldCharType="end"/>
            </w:r>
          </w:hyperlink>
        </w:p>
        <w:p w14:paraId="11A0F3E4" w14:textId="2CD4FF0D" w:rsidR="00980635" w:rsidRDefault="00980635">
          <w:pPr>
            <w:pStyle w:val="TOC1"/>
            <w:tabs>
              <w:tab w:val="right" w:leader="dot" w:pos="8494"/>
            </w:tabs>
            <w:rPr>
              <w:rFonts w:asciiTheme="minorHAnsi" w:eastAsiaTheme="minorEastAsia" w:hAnsiTheme="minorHAnsi"/>
              <w:noProof/>
              <w:color w:val="auto"/>
              <w:kern w:val="2"/>
              <w:lang w:eastAsia="es-ES"/>
              <w14:ligatures w14:val="standardContextual"/>
            </w:rPr>
          </w:pPr>
          <w:hyperlink w:anchor="_Toc137419044" w:history="1">
            <w:r w:rsidRPr="0054748A">
              <w:rPr>
                <w:rStyle w:val="Hyperlink"/>
                <w:noProof/>
              </w:rPr>
              <w:t>Bibliografía.</w:t>
            </w:r>
            <w:r>
              <w:rPr>
                <w:noProof/>
                <w:webHidden/>
              </w:rPr>
              <w:tab/>
            </w:r>
            <w:r>
              <w:rPr>
                <w:noProof/>
                <w:webHidden/>
              </w:rPr>
              <w:fldChar w:fldCharType="begin"/>
            </w:r>
            <w:r>
              <w:rPr>
                <w:noProof/>
                <w:webHidden/>
              </w:rPr>
              <w:instrText xml:space="preserve"> PAGEREF _Toc137419044 \h </w:instrText>
            </w:r>
            <w:r>
              <w:rPr>
                <w:noProof/>
                <w:webHidden/>
              </w:rPr>
              <w:fldChar w:fldCharType="separate"/>
            </w:r>
            <w:r w:rsidR="00CF0B5D">
              <w:rPr>
                <w:b/>
                <w:bCs/>
                <w:noProof/>
                <w:webHidden/>
              </w:rPr>
              <w:t>¡Error! Marcador no definido.</w:t>
            </w:r>
            <w:r>
              <w:rPr>
                <w:noProof/>
                <w:webHidden/>
              </w:rPr>
              <w:fldChar w:fldCharType="end"/>
            </w:r>
          </w:hyperlink>
        </w:p>
        <w:p w14:paraId="32607DAE" w14:textId="11C37EA5" w:rsidR="00FA1FE8" w:rsidRPr="00FA1FE8" w:rsidRDefault="00096091" w:rsidP="00FA1FE8">
          <w:r>
            <w:rPr>
              <w:b/>
              <w:bCs/>
              <w:noProof/>
            </w:rPr>
            <w:fldChar w:fldCharType="end"/>
          </w:r>
        </w:p>
      </w:sdtContent>
    </w:sdt>
    <w:p w14:paraId="3AC24B09" w14:textId="77777777" w:rsidR="00E37E28" w:rsidRDefault="00E37E28">
      <w:pPr>
        <w:rPr>
          <w:rFonts w:asciiTheme="majorHAnsi" w:eastAsiaTheme="majorEastAsia" w:hAnsiTheme="majorHAnsi" w:cstheme="majorBidi"/>
          <w:spacing w:val="-10"/>
          <w:kern w:val="28"/>
          <w:sz w:val="56"/>
          <w:szCs w:val="56"/>
        </w:rPr>
      </w:pPr>
      <w:r>
        <w:br w:type="page"/>
      </w:r>
    </w:p>
    <w:p w14:paraId="4AC57568" w14:textId="33538C98" w:rsidR="00183A13" w:rsidRDefault="00365BC3" w:rsidP="00183A13">
      <w:pPr>
        <w:pStyle w:val="Title"/>
        <w:spacing w:after="240"/>
      </w:pPr>
      <w:r>
        <w:t xml:space="preserve">BrainBoost: </w:t>
      </w:r>
    </w:p>
    <w:p w14:paraId="1435E828" w14:textId="71257558" w:rsidR="00183A13" w:rsidRDefault="00183A13" w:rsidP="00E87859">
      <w:pPr>
        <w:pStyle w:val="Heading1"/>
        <w:spacing w:before="0"/>
      </w:pPr>
      <w:bookmarkStart w:id="0" w:name="_Toc137419012"/>
      <w:r>
        <w:t xml:space="preserve">1.- </w:t>
      </w:r>
      <w:r w:rsidR="006F2291">
        <w:t>Introducción</w:t>
      </w:r>
      <w:r w:rsidR="00BC67C2">
        <w:t xml:space="preserve"> al proyecto</w:t>
      </w:r>
      <w:r w:rsidR="006F2291">
        <w:t>.</w:t>
      </w:r>
      <w:bookmarkEnd w:id="0"/>
    </w:p>
    <w:p w14:paraId="0D3D5C74" w14:textId="1E51D661" w:rsidR="008B484B" w:rsidRDefault="002A36EF" w:rsidP="00E87859">
      <w:r>
        <w:t xml:space="preserve">El proyecto consiste en una aplicación enfocada </w:t>
      </w:r>
      <w:r w:rsidR="00E9183C">
        <w:t xml:space="preserve">a ayudar a los estudiantes a memorizar conceptos, fórmulas, vocabulario en idiomas, entre otros, de manera divertida y amena. </w:t>
      </w:r>
      <w:r w:rsidR="00E9183C" w:rsidRPr="00A456E2">
        <w:rPr>
          <w:b/>
          <w:bCs/>
        </w:rPr>
        <w:t>O</w:t>
      </w:r>
      <w:r w:rsidR="005169DF" w:rsidRPr="00A456E2">
        <w:rPr>
          <w:b/>
          <w:bCs/>
        </w:rPr>
        <w:t>frece dos niveles de dificultad</w:t>
      </w:r>
      <w:r w:rsidR="00BA4BDD">
        <w:rPr>
          <w:b/>
          <w:bCs/>
        </w:rPr>
        <w:t xml:space="preserve"> (fácil y difícil)</w:t>
      </w:r>
      <w:r w:rsidR="005169DF" w:rsidRPr="00A456E2">
        <w:rPr>
          <w:b/>
          <w:bCs/>
        </w:rPr>
        <w:t xml:space="preserve">, y cuenta con dos </w:t>
      </w:r>
      <w:r w:rsidR="00A456E2">
        <w:rPr>
          <w:b/>
          <w:bCs/>
        </w:rPr>
        <w:t>modalidades</w:t>
      </w:r>
      <w:r w:rsidR="005169DF">
        <w:t>: práctica y desafío.</w:t>
      </w:r>
    </w:p>
    <w:p w14:paraId="7318040B" w14:textId="55F504DA" w:rsidR="00183A13" w:rsidRDefault="005169DF" w:rsidP="00F92959">
      <w:pPr>
        <w:pStyle w:val="ListParagraph"/>
        <w:numPr>
          <w:ilvl w:val="0"/>
          <w:numId w:val="8"/>
        </w:numPr>
      </w:pPr>
      <w:r w:rsidRPr="00BD60BD">
        <w:rPr>
          <w:b/>
          <w:bCs/>
        </w:rPr>
        <w:t>El modo práctica</w:t>
      </w:r>
      <w:r>
        <w:t xml:space="preserve"> permite al usuario estudiar y practicar las preguntas</w:t>
      </w:r>
      <w:r w:rsidR="00CB4748">
        <w:t>.</w:t>
      </w:r>
    </w:p>
    <w:p w14:paraId="1930E560" w14:textId="51A2CCB2" w:rsidR="00CB4748" w:rsidRDefault="003C4B6B" w:rsidP="00F92959">
      <w:pPr>
        <w:pStyle w:val="ListParagraph"/>
        <w:numPr>
          <w:ilvl w:val="1"/>
          <w:numId w:val="8"/>
        </w:numPr>
      </w:pPr>
      <w:r>
        <w:t>S</w:t>
      </w:r>
      <w:r w:rsidR="00CB4748" w:rsidRPr="00CB4748">
        <w:t xml:space="preserve">e plantean preguntas, y el usuario las va respondiendo. Si falla una pregunta, </w:t>
      </w:r>
      <w:r w:rsidR="00CB4748">
        <w:t>puede volver a contestarla, hasta dar con la respuesta correcta.</w:t>
      </w:r>
    </w:p>
    <w:p w14:paraId="57630FC2" w14:textId="4DE7F6F2" w:rsidR="008B484B" w:rsidRDefault="00CB4748" w:rsidP="00F92959">
      <w:pPr>
        <w:pStyle w:val="ListParagraph"/>
        <w:numPr>
          <w:ilvl w:val="0"/>
          <w:numId w:val="8"/>
        </w:numPr>
      </w:pPr>
      <w:r w:rsidRPr="00BD60BD">
        <w:rPr>
          <w:b/>
          <w:bCs/>
        </w:rPr>
        <w:t>El modo desafío</w:t>
      </w:r>
      <w:r w:rsidR="008B484B">
        <w:t xml:space="preserve"> pone a prueba sus habilidades y memoria</w:t>
      </w:r>
      <w:r w:rsidR="009B2BD3">
        <w:t>.</w:t>
      </w:r>
    </w:p>
    <w:p w14:paraId="77AE3D88" w14:textId="7D283F47" w:rsidR="005F35BF" w:rsidRPr="005F35BF" w:rsidRDefault="005F35BF" w:rsidP="00F92959">
      <w:pPr>
        <w:pStyle w:val="ListParagraph"/>
        <w:numPr>
          <w:ilvl w:val="1"/>
          <w:numId w:val="8"/>
        </w:numPr>
      </w:pPr>
      <w:r>
        <w:t>Se plantean preguntas, y el usuario las va respondiendo. Si falla una pregunta, no podrá volver a contestarla</w:t>
      </w:r>
      <w:r w:rsidR="00363A9D">
        <w:t xml:space="preserve"> (si no es iniciando un intento nuevo del test).</w:t>
      </w:r>
    </w:p>
    <w:p w14:paraId="738C5301" w14:textId="697BAA0E" w:rsidR="00FF6555" w:rsidRDefault="00FF6555" w:rsidP="00FF6555">
      <w:r>
        <w:t>Las dificultades presentan las siguientes características:</w:t>
      </w:r>
    </w:p>
    <w:p w14:paraId="1FBF7042" w14:textId="32B4063C" w:rsidR="00FF6555" w:rsidRPr="005F35BF" w:rsidRDefault="00FF6555" w:rsidP="00FF6555">
      <w:pPr>
        <w:pStyle w:val="ListParagraph"/>
        <w:numPr>
          <w:ilvl w:val="0"/>
          <w:numId w:val="32"/>
        </w:numPr>
      </w:pPr>
      <w:r w:rsidRPr="00E7044F">
        <w:rPr>
          <w:b/>
          <w:bCs/>
        </w:rPr>
        <w:t>La dificultad fácil</w:t>
      </w:r>
      <w:r>
        <w:t xml:space="preserve">: </w:t>
      </w:r>
      <w:r w:rsidR="00A9342E">
        <w:t>se proporciona la nota instantáneamente, nada más responder a la pregunta.</w:t>
      </w:r>
    </w:p>
    <w:p w14:paraId="602162C4" w14:textId="7C3CFA74" w:rsidR="00A9342E" w:rsidRPr="005F35BF" w:rsidRDefault="00A9342E" w:rsidP="00FF6555">
      <w:pPr>
        <w:pStyle w:val="ListParagraph"/>
        <w:numPr>
          <w:ilvl w:val="0"/>
          <w:numId w:val="32"/>
        </w:numPr>
      </w:pPr>
      <w:r>
        <w:rPr>
          <w:b/>
          <w:bCs/>
        </w:rPr>
        <w:t>La dificultad difícil</w:t>
      </w:r>
      <w:r w:rsidRPr="00A9342E">
        <w:t>:</w:t>
      </w:r>
      <w:r>
        <w:t xml:space="preserve"> la nota se da al final, cuando se envían las respuestas al servidor.</w:t>
      </w:r>
    </w:p>
    <w:p w14:paraId="37166DAC" w14:textId="7A45A40D" w:rsidR="00064D66" w:rsidRDefault="00B329D0" w:rsidP="00B329D0">
      <w:r w:rsidRPr="00B329D0">
        <w:t>Tanto el modo</w:t>
      </w:r>
      <w:r w:rsidR="005B1165">
        <w:t xml:space="preserve"> </w:t>
      </w:r>
      <w:r w:rsidRPr="00B329D0">
        <w:t>práctic</w:t>
      </w:r>
      <w:r>
        <w:t>a,</w:t>
      </w:r>
      <w:r w:rsidRPr="00B329D0">
        <w:t xml:space="preserve"> como el modo desafío, se basan en un </w:t>
      </w:r>
      <w:r w:rsidRPr="00663227">
        <w:rPr>
          <w:b/>
          <w:bCs/>
        </w:rPr>
        <w:t>sistema de preguntas y respuestas almacenadas en la BB.DD que se formularán en orden aleatorio</w:t>
      </w:r>
      <w:r w:rsidRPr="00B329D0">
        <w:t>, en el que por cada pregunta acertada</w:t>
      </w:r>
      <w:r w:rsidR="00064D66">
        <w:t>, sumas una puntuación (en la escala del 0 al 10)</w:t>
      </w:r>
      <w:r w:rsidRPr="00B329D0">
        <w:t>. Los fallos no restan, el objetivo no e</w:t>
      </w:r>
      <w:r w:rsidR="00064D66">
        <w:t>ra</w:t>
      </w:r>
      <w:r w:rsidRPr="00B329D0">
        <w:t xml:space="preserve"> plantearlo como un examen, sino como un “juego” para hacer del aprendizaje algo mucho más entretenido</w:t>
      </w:r>
      <w:r w:rsidR="00064D66">
        <w:t>.</w:t>
      </w:r>
    </w:p>
    <w:p w14:paraId="18F76A38" w14:textId="4D56535F" w:rsidR="00A945BB" w:rsidRDefault="00BC67C2" w:rsidP="00A945BB">
      <w:pPr>
        <w:jc w:val="left"/>
      </w:pPr>
      <w:r w:rsidRPr="00AC12DD">
        <w:rPr>
          <w:b/>
          <w:bCs/>
        </w:rPr>
        <w:t>El repositorio GitHub del proyecto es este</w:t>
      </w:r>
      <w:r>
        <w:t xml:space="preserve">: </w:t>
      </w:r>
      <w:hyperlink r:id="rId16" w:history="1">
        <w:r w:rsidR="00A945BB" w:rsidRPr="00B34C5F">
          <w:rPr>
            <w:rStyle w:val="Hyperlink"/>
          </w:rPr>
          <w:t>https://github.com/yevgentumanov/BrainBoostLaravel</w:t>
        </w:r>
      </w:hyperlink>
    </w:p>
    <w:p w14:paraId="7B601F11" w14:textId="489AB3C1" w:rsidR="00183A13" w:rsidRDefault="00183A13" w:rsidP="00E87859">
      <w:pPr>
        <w:pStyle w:val="Heading2"/>
        <w:spacing w:before="0"/>
      </w:pPr>
      <w:bookmarkStart w:id="1" w:name="_Toc137419013"/>
      <w:r>
        <w:t xml:space="preserve">1.1.- </w:t>
      </w:r>
      <w:r w:rsidR="00BE406E">
        <w:t>Hitos.</w:t>
      </w:r>
      <w:bookmarkEnd w:id="1"/>
    </w:p>
    <w:p w14:paraId="7333678C" w14:textId="4E0176A3" w:rsidR="00BE406E" w:rsidRDefault="0009261F" w:rsidP="00BE406E">
      <w:r>
        <w:t xml:space="preserve">Aunque nos hubiese encantado implementar todas las </w:t>
      </w:r>
      <w:r w:rsidR="00BD60BD">
        <w:t>características</w:t>
      </w:r>
      <w:r>
        <w:t xml:space="preserve"> que se nos iban ocurriendo</w:t>
      </w:r>
      <w:r w:rsidR="00D659FA">
        <w:t xml:space="preserve"> (</w:t>
      </w:r>
      <w:r w:rsidR="005B1165">
        <w:t>entre otras</w:t>
      </w:r>
      <w:r w:rsidR="00D659FA">
        <w:t xml:space="preserve">, </w:t>
      </w:r>
      <w:r w:rsidR="007A6D3C">
        <w:t>la creación de tests propios o el compartir</w:t>
      </w:r>
      <w:r w:rsidR="00820C2F">
        <w:t xml:space="preserve"> dichos tests </w:t>
      </w:r>
      <w:r w:rsidR="007A6D3C">
        <w:t>con amigos)</w:t>
      </w:r>
      <w:r w:rsidR="005336E8">
        <w:t xml:space="preserve">, </w:t>
      </w:r>
      <w:r>
        <w:t xml:space="preserve">hoy </w:t>
      </w:r>
      <w:r w:rsidR="007A31BD">
        <w:t xml:space="preserve">podemos presentar </w:t>
      </w:r>
      <w:r>
        <w:t>un proyecto</w:t>
      </w:r>
      <w:r w:rsidR="005336E8">
        <w:t xml:space="preserve"> </w:t>
      </w:r>
      <w:r w:rsidR="00524422">
        <w:t xml:space="preserve">totalmente funcional en todo lo que hemos implementado, entregándole así al usuario </w:t>
      </w:r>
      <w:r w:rsidR="004C2013">
        <w:t xml:space="preserve">final </w:t>
      </w:r>
      <w:r w:rsidR="00524422">
        <w:t xml:space="preserve">un producto que se ve terminado y </w:t>
      </w:r>
      <w:r w:rsidR="005336E8">
        <w:t xml:space="preserve">que cumple con </w:t>
      </w:r>
      <w:r w:rsidR="00084B34" w:rsidRPr="00A456E2">
        <w:rPr>
          <w:b/>
          <w:bCs/>
        </w:rPr>
        <w:t>todos los</w:t>
      </w:r>
      <w:r w:rsidR="005336E8" w:rsidRPr="00A456E2">
        <w:rPr>
          <w:b/>
          <w:bCs/>
        </w:rPr>
        <w:t xml:space="preserve"> hitos del anteproyecto</w:t>
      </w:r>
      <w:r w:rsidR="005336E8">
        <w:t>:</w:t>
      </w:r>
    </w:p>
    <w:p w14:paraId="45380CDB" w14:textId="77777777" w:rsidR="006433BE" w:rsidRPr="000D0556" w:rsidRDefault="006433BE" w:rsidP="00F92959">
      <w:pPr>
        <w:pStyle w:val="ListParagraph"/>
        <w:numPr>
          <w:ilvl w:val="0"/>
          <w:numId w:val="9"/>
        </w:numPr>
        <w:spacing w:before="120" w:after="120" w:line="360" w:lineRule="auto"/>
        <w:jc w:val="left"/>
      </w:pPr>
      <w:r w:rsidRPr="00781571">
        <w:rPr>
          <w:b/>
        </w:rPr>
        <w:t>Hito 1</w:t>
      </w:r>
      <w:r>
        <w:t xml:space="preserve">: </w:t>
      </w:r>
      <w:r>
        <w:rPr>
          <w:bCs/>
        </w:rPr>
        <w:t>Diseño y creación de la base de datos que almacenará las preguntas y respuestas, así como también los usuarios registrados en la aplicación.</w:t>
      </w:r>
    </w:p>
    <w:p w14:paraId="12520348" w14:textId="77777777" w:rsidR="006433BE" w:rsidRDefault="006433BE" w:rsidP="00F92959">
      <w:pPr>
        <w:pStyle w:val="ListParagraph"/>
        <w:numPr>
          <w:ilvl w:val="0"/>
          <w:numId w:val="9"/>
        </w:numPr>
        <w:spacing w:before="120" w:after="120" w:line="360" w:lineRule="auto"/>
        <w:jc w:val="left"/>
      </w:pPr>
      <w:r w:rsidRPr="00781571">
        <w:rPr>
          <w:b/>
        </w:rPr>
        <w:t>Hito 2</w:t>
      </w:r>
      <w:r>
        <w:rPr>
          <w:bCs/>
        </w:rPr>
        <w:t>: Crear categorías de test e incluir preguntas y respuestas.</w:t>
      </w:r>
    </w:p>
    <w:p w14:paraId="6F548CD6" w14:textId="4698AE13" w:rsidR="006433BE" w:rsidRDefault="006433BE" w:rsidP="00F92959">
      <w:pPr>
        <w:pStyle w:val="ListParagraph"/>
        <w:numPr>
          <w:ilvl w:val="0"/>
          <w:numId w:val="9"/>
        </w:numPr>
        <w:spacing w:before="120" w:after="120" w:line="360" w:lineRule="auto"/>
        <w:jc w:val="left"/>
      </w:pPr>
      <w:r w:rsidRPr="00781571">
        <w:rPr>
          <w:b/>
        </w:rPr>
        <w:t>Hito 3</w:t>
      </w:r>
      <w:r>
        <w:t xml:space="preserve">: </w:t>
      </w:r>
      <w:r>
        <w:rPr>
          <w:bCs/>
        </w:rPr>
        <w:t>Programación de la lógica de la aplicación, centrándose en el funcionamiento de las preguntas y respuestas y su corrección.</w:t>
      </w:r>
    </w:p>
    <w:p w14:paraId="19ABE9FA" w14:textId="6A5AFAA6" w:rsidR="006433BE" w:rsidRDefault="006433BE" w:rsidP="00F92959">
      <w:pPr>
        <w:pStyle w:val="ListParagraph"/>
        <w:numPr>
          <w:ilvl w:val="0"/>
          <w:numId w:val="9"/>
        </w:numPr>
        <w:spacing w:before="120" w:after="120" w:line="360" w:lineRule="auto"/>
        <w:jc w:val="left"/>
      </w:pPr>
      <w:r w:rsidRPr="00781571">
        <w:rPr>
          <w:b/>
        </w:rPr>
        <w:t>Hito 4</w:t>
      </w:r>
      <w:r>
        <w:t xml:space="preserve">: </w:t>
      </w:r>
      <w:r>
        <w:rPr>
          <w:bCs/>
        </w:rPr>
        <w:t>Diseño de la interfaz web, utilizando Bootstrap y CSS.</w:t>
      </w:r>
    </w:p>
    <w:p w14:paraId="733BD596" w14:textId="77777777" w:rsidR="006433BE" w:rsidRPr="00412343" w:rsidRDefault="006433BE" w:rsidP="00F92959">
      <w:pPr>
        <w:pStyle w:val="ListParagraph"/>
        <w:numPr>
          <w:ilvl w:val="0"/>
          <w:numId w:val="9"/>
        </w:numPr>
        <w:spacing w:before="120" w:after="120" w:line="360" w:lineRule="auto"/>
        <w:jc w:val="left"/>
      </w:pPr>
      <w:r w:rsidRPr="00781571">
        <w:rPr>
          <w:b/>
        </w:rPr>
        <w:t>Hito 5</w:t>
      </w:r>
      <w:r>
        <w:t xml:space="preserve">: </w:t>
      </w:r>
      <w:r>
        <w:rPr>
          <w:bCs/>
        </w:rPr>
        <w:t>Implementación de la página de login y registro.</w:t>
      </w:r>
    </w:p>
    <w:p w14:paraId="597DDD6B" w14:textId="77777777" w:rsidR="006433BE" w:rsidRPr="00CE2A79" w:rsidRDefault="006433BE" w:rsidP="00F92959">
      <w:pPr>
        <w:pStyle w:val="ListParagraph"/>
        <w:numPr>
          <w:ilvl w:val="0"/>
          <w:numId w:val="9"/>
        </w:numPr>
        <w:spacing w:before="120" w:after="120" w:line="360" w:lineRule="auto"/>
        <w:jc w:val="left"/>
      </w:pPr>
      <w:r w:rsidRPr="00781571">
        <w:rPr>
          <w:b/>
        </w:rPr>
        <w:t>Hito 6</w:t>
      </w:r>
      <w:r>
        <w:rPr>
          <w:bCs/>
        </w:rPr>
        <w:t>: Integración de la base de datos con la lógica de la aplicación, completando todas sus funcionalidades.</w:t>
      </w:r>
    </w:p>
    <w:p w14:paraId="4CA42A83" w14:textId="77777777" w:rsidR="006433BE" w:rsidRPr="00CE2A79" w:rsidRDefault="006433BE" w:rsidP="00F92959">
      <w:pPr>
        <w:pStyle w:val="ListParagraph"/>
        <w:numPr>
          <w:ilvl w:val="0"/>
          <w:numId w:val="9"/>
        </w:numPr>
        <w:spacing w:before="120" w:after="120" w:line="360" w:lineRule="auto"/>
        <w:jc w:val="left"/>
      </w:pPr>
      <w:r w:rsidRPr="00781571">
        <w:rPr>
          <w:b/>
        </w:rPr>
        <w:t>Hito 7</w:t>
      </w:r>
      <w:r>
        <w:rPr>
          <w:bCs/>
        </w:rPr>
        <w:t>: Implementación de la funcionalidad de estadísticas y seguimiento de progreso del usuario.</w:t>
      </w:r>
    </w:p>
    <w:p w14:paraId="50FFB8DC" w14:textId="77777777" w:rsidR="006433BE" w:rsidRPr="00CE2A79" w:rsidRDefault="006433BE" w:rsidP="00F92959">
      <w:pPr>
        <w:pStyle w:val="ListParagraph"/>
        <w:numPr>
          <w:ilvl w:val="0"/>
          <w:numId w:val="9"/>
        </w:numPr>
        <w:spacing w:before="120" w:after="120" w:line="360" w:lineRule="auto"/>
        <w:jc w:val="left"/>
      </w:pPr>
      <w:r w:rsidRPr="00781571">
        <w:rPr>
          <w:b/>
        </w:rPr>
        <w:t>Hito 8</w:t>
      </w:r>
      <w:r>
        <w:rPr>
          <w:bCs/>
        </w:rPr>
        <w:t>: Pruebas y depuración de errores. Optimización y pruebas de rendimiento de la aplicación.</w:t>
      </w:r>
    </w:p>
    <w:p w14:paraId="2EEF948C" w14:textId="1C9D1AF6" w:rsidR="00B329D0" w:rsidRPr="00CB6F66" w:rsidRDefault="006433BE" w:rsidP="00F92959">
      <w:pPr>
        <w:pStyle w:val="ListParagraph"/>
        <w:numPr>
          <w:ilvl w:val="0"/>
          <w:numId w:val="9"/>
        </w:numPr>
        <w:spacing w:before="120" w:after="120" w:line="360" w:lineRule="auto"/>
        <w:jc w:val="left"/>
      </w:pPr>
      <w:r w:rsidRPr="00781571">
        <w:rPr>
          <w:b/>
        </w:rPr>
        <w:t>Hito 9</w:t>
      </w:r>
      <w:r>
        <w:rPr>
          <w:bCs/>
        </w:rPr>
        <w:t>: Lanzamiento y presentación de la aplicación.</w:t>
      </w:r>
    </w:p>
    <w:p w14:paraId="5A02AD54" w14:textId="37DBCFBF" w:rsidR="00A83431" w:rsidRDefault="0004476A" w:rsidP="0004476A">
      <w:pPr>
        <w:spacing w:before="120" w:after="0" w:line="276" w:lineRule="auto"/>
        <w:jc w:val="left"/>
      </w:pPr>
      <w:r w:rsidRPr="001C149F">
        <w:rPr>
          <w:b/>
          <w:bCs/>
        </w:rPr>
        <w:t xml:space="preserve">Además de estos hitos, </w:t>
      </w:r>
      <w:r w:rsidR="00A83431" w:rsidRPr="001C149F">
        <w:rPr>
          <w:b/>
          <w:bCs/>
        </w:rPr>
        <w:t xml:space="preserve">hemos logrado otros, </w:t>
      </w:r>
      <w:r w:rsidR="00672861" w:rsidRPr="001C149F">
        <w:rPr>
          <w:b/>
          <w:bCs/>
        </w:rPr>
        <w:t>como,</w:t>
      </w:r>
      <w:r w:rsidR="00A83431" w:rsidRPr="001C149F">
        <w:rPr>
          <w:b/>
          <w:bCs/>
        </w:rPr>
        <w:t xml:space="preserve"> por ejemplo</w:t>
      </w:r>
      <w:r w:rsidR="00A83431">
        <w:t>:</w:t>
      </w:r>
    </w:p>
    <w:p w14:paraId="3B75699B" w14:textId="3767009D" w:rsidR="00CB6F66" w:rsidRDefault="00A83431" w:rsidP="00F92959">
      <w:pPr>
        <w:pStyle w:val="ListParagraph"/>
        <w:numPr>
          <w:ilvl w:val="0"/>
          <w:numId w:val="10"/>
        </w:numPr>
        <w:spacing w:before="120" w:after="0" w:line="276" w:lineRule="auto"/>
        <w:jc w:val="left"/>
      </w:pPr>
      <w:r w:rsidRPr="00AF0620">
        <w:rPr>
          <w:b/>
          <w:bCs/>
        </w:rPr>
        <w:t>H</w:t>
      </w:r>
      <w:r w:rsidR="0004476A" w:rsidRPr="00AF0620">
        <w:rPr>
          <w:b/>
          <w:bCs/>
        </w:rPr>
        <w:t>emos hecho el despliegue (con SSL) de la aplicación en Internet</w:t>
      </w:r>
      <w:r w:rsidR="0004476A">
        <w:t xml:space="preserve">. </w:t>
      </w:r>
      <w:r w:rsidR="00CB6F66">
        <w:t>El proyecto es accesible mediante la siguiente dirección en Internet:</w:t>
      </w:r>
    </w:p>
    <w:p w14:paraId="24BD5E11" w14:textId="7148FC46" w:rsidR="00CB6F66" w:rsidRDefault="00751F70" w:rsidP="0004476A">
      <w:pPr>
        <w:spacing w:after="120" w:line="360" w:lineRule="auto"/>
        <w:jc w:val="center"/>
      </w:pPr>
      <w:hyperlink r:id="rId17" w:history="1">
        <w:r w:rsidR="00972173" w:rsidRPr="00B34C5F">
          <w:rPr>
            <w:rStyle w:val="Hyperlink"/>
          </w:rPr>
          <w:t>https://brainboost.es</w:t>
        </w:r>
      </w:hyperlink>
    </w:p>
    <w:p w14:paraId="158ED71B" w14:textId="1D3BAD5F" w:rsidR="002A1C24" w:rsidRPr="002A1C24" w:rsidRDefault="002A1C24" w:rsidP="00F92959">
      <w:pPr>
        <w:pStyle w:val="ListParagraph"/>
        <w:numPr>
          <w:ilvl w:val="0"/>
          <w:numId w:val="10"/>
        </w:numPr>
        <w:spacing w:after="120" w:line="276" w:lineRule="auto"/>
      </w:pPr>
      <w:r w:rsidRPr="002551A6">
        <w:rPr>
          <w:b/>
          <w:bCs/>
        </w:rPr>
        <w:t>Se ha implementado un sistema de verificación de usuarios</w:t>
      </w:r>
      <w:r>
        <w:t>, por el que</w:t>
      </w:r>
      <w:r w:rsidR="002551A6">
        <w:t xml:space="preserve"> enviamos un email para verificar las cuentas creadas.</w:t>
      </w:r>
    </w:p>
    <w:p w14:paraId="0D8547CB" w14:textId="21ACF1BB" w:rsidR="00B50F87" w:rsidRDefault="00B50F87" w:rsidP="00F92959">
      <w:pPr>
        <w:pStyle w:val="ListParagraph"/>
        <w:numPr>
          <w:ilvl w:val="0"/>
          <w:numId w:val="10"/>
        </w:numPr>
        <w:spacing w:after="120" w:line="276" w:lineRule="auto"/>
      </w:pPr>
      <w:r w:rsidRPr="00F00AEF">
        <w:rPr>
          <w:b/>
          <w:bCs/>
        </w:rPr>
        <w:t xml:space="preserve">Se ha implementado </w:t>
      </w:r>
      <w:r w:rsidR="001C149F" w:rsidRPr="00F00AEF">
        <w:rPr>
          <w:b/>
          <w:bCs/>
        </w:rPr>
        <w:t>la autenticación con Google Auth</w:t>
      </w:r>
      <w:r w:rsidR="00AF0620">
        <w:t xml:space="preserve"> (disponible a través de la dirección en Internet)</w:t>
      </w:r>
      <w:r w:rsidR="001C149F">
        <w:t>.</w:t>
      </w:r>
    </w:p>
    <w:p w14:paraId="3BC2913C" w14:textId="6E8734A3" w:rsidR="00B711F8" w:rsidRDefault="00B711F8">
      <w:r>
        <w:br w:type="page"/>
      </w:r>
    </w:p>
    <w:p w14:paraId="328EA8E3" w14:textId="1D26275E" w:rsidR="00183A13" w:rsidRDefault="00FD6BA3" w:rsidP="00E87859">
      <w:pPr>
        <w:pStyle w:val="Heading1"/>
        <w:spacing w:before="0"/>
      </w:pPr>
      <w:bookmarkStart w:id="2" w:name="_Toc137419014"/>
      <w:r>
        <w:t>2</w:t>
      </w:r>
      <w:r w:rsidR="00183A13">
        <w:t xml:space="preserve">.- </w:t>
      </w:r>
      <w:r w:rsidR="006F2291">
        <w:t>Tecnologías empleadas.</w:t>
      </w:r>
      <w:bookmarkEnd w:id="2"/>
    </w:p>
    <w:p w14:paraId="5ED1C770" w14:textId="24831E29" w:rsidR="00697BD0" w:rsidRDefault="00276956" w:rsidP="00E87859">
      <w:r>
        <w:t>Para el desarrollo de nuestra aplicación web,</w:t>
      </w:r>
      <w:r w:rsidR="00F462CA">
        <w:t xml:space="preserve"> </w:t>
      </w:r>
      <w:r w:rsidR="005968DE">
        <w:t>hemos tenido múltiples debates</w:t>
      </w:r>
      <w:r w:rsidR="00730B86">
        <w:t>:</w:t>
      </w:r>
    </w:p>
    <w:p w14:paraId="25F1D3A6" w14:textId="6762C61D" w:rsidR="00183A13" w:rsidRDefault="005968DE" w:rsidP="00956DB7">
      <w:r w:rsidRPr="00956DB7">
        <w:rPr>
          <w:b/>
          <w:bCs/>
        </w:rPr>
        <w:t>Al principio, pensamos en realizar todo el proyecto usando PHP y JavaScript puros</w:t>
      </w:r>
      <w:r w:rsidR="00697BD0">
        <w:t>.</w:t>
      </w:r>
    </w:p>
    <w:p w14:paraId="17AC9147" w14:textId="0A161495" w:rsidR="00697BD0" w:rsidRDefault="00697BD0" w:rsidP="00956DB7">
      <w:pPr>
        <w:pStyle w:val="ListParagraph"/>
        <w:numPr>
          <w:ilvl w:val="0"/>
          <w:numId w:val="2"/>
        </w:numPr>
      </w:pPr>
      <w:r w:rsidRPr="00CB0E84">
        <w:rPr>
          <w:b/>
          <w:bCs/>
        </w:rPr>
        <w:t>Ventajas</w:t>
      </w:r>
      <w:r>
        <w:t xml:space="preserve">: </w:t>
      </w:r>
      <w:r w:rsidR="00FF5C6C">
        <w:t xml:space="preserve">son los lenguajes que hemos dado durante el curso, </w:t>
      </w:r>
      <w:r w:rsidR="00F63A4F">
        <w:t>y,</w:t>
      </w:r>
      <w:r w:rsidR="00FF5C6C">
        <w:t xml:space="preserve"> por ende, tenemos experiencia utilizándolos.</w:t>
      </w:r>
    </w:p>
    <w:p w14:paraId="418B4F1A" w14:textId="77777777" w:rsidR="00F756C1" w:rsidRDefault="00697BD0" w:rsidP="00956DB7">
      <w:pPr>
        <w:pStyle w:val="ListParagraph"/>
        <w:numPr>
          <w:ilvl w:val="0"/>
          <w:numId w:val="2"/>
        </w:numPr>
      </w:pPr>
      <w:r w:rsidRPr="00CB0E84">
        <w:rPr>
          <w:b/>
          <w:bCs/>
        </w:rPr>
        <w:t>Desventajas</w:t>
      </w:r>
      <w:r>
        <w:t xml:space="preserve">: </w:t>
      </w:r>
    </w:p>
    <w:p w14:paraId="1D183A46" w14:textId="701310BD" w:rsidR="00697BD0" w:rsidRDefault="00F756C1" w:rsidP="00956DB7">
      <w:pPr>
        <w:pStyle w:val="ListParagraph"/>
        <w:numPr>
          <w:ilvl w:val="1"/>
          <w:numId w:val="2"/>
        </w:numPr>
      </w:pPr>
      <w:r w:rsidRPr="00A54D3B">
        <w:rPr>
          <w:b/>
          <w:bCs/>
        </w:rPr>
        <w:t>En el backend</w:t>
      </w:r>
      <w:r>
        <w:t xml:space="preserve">: </w:t>
      </w:r>
      <w:r w:rsidR="009C6CF7">
        <w:t xml:space="preserve">se torna compleja </w:t>
      </w:r>
      <w:r w:rsidR="00697BD0">
        <w:t xml:space="preserve">la gestión de rutas, la creación de las APIs (algo que podía convertirse en ardua tarea), </w:t>
      </w:r>
      <w:r w:rsidR="00D729FF">
        <w:t xml:space="preserve">la generación de contenidos dinámicos con PHP puro, </w:t>
      </w:r>
      <w:r w:rsidR="00697BD0">
        <w:t>etc.</w:t>
      </w:r>
    </w:p>
    <w:p w14:paraId="4189DB44" w14:textId="437BBC76" w:rsidR="00F756C1" w:rsidRDefault="00F756C1" w:rsidP="00956DB7">
      <w:pPr>
        <w:pStyle w:val="ListParagraph"/>
        <w:numPr>
          <w:ilvl w:val="1"/>
          <w:numId w:val="2"/>
        </w:numPr>
      </w:pPr>
      <w:r w:rsidRPr="00A54D3B">
        <w:rPr>
          <w:b/>
          <w:bCs/>
        </w:rPr>
        <w:t>En el frontend</w:t>
      </w:r>
      <w:r>
        <w:t>: la manipulación del DOM “a mano”</w:t>
      </w:r>
      <w:r w:rsidR="0047144E">
        <w:t>, y mantener los datos que el usuario ve por pantalla sincronizados con los datos de la aplicación, podía volverse un tanto complicado, al no tener una característica de “reactividad”.</w:t>
      </w:r>
    </w:p>
    <w:p w14:paraId="3531A061" w14:textId="1F8AB223" w:rsidR="005A78A4" w:rsidRDefault="00956DB7" w:rsidP="00956DB7">
      <w:r>
        <w:t xml:space="preserve">Hacerlo todo en </w:t>
      </w:r>
      <w:r w:rsidR="00E139E5">
        <w:t xml:space="preserve">PHP y JavaScript, como se puede observar, aunque </w:t>
      </w:r>
      <w:r w:rsidR="00BE210E">
        <w:t>es</w:t>
      </w:r>
      <w:r w:rsidR="00E139E5">
        <w:t xml:space="preserve"> una opción que hemos barajado</w:t>
      </w:r>
      <w:r w:rsidR="00BE210E">
        <w:t>, nos pareció que podía complicarnos mucho el código, así que</w:t>
      </w:r>
      <w:r w:rsidR="00E139E5">
        <w:t xml:space="preserve">, </w:t>
      </w:r>
      <w:r w:rsidR="006048F9">
        <w:t xml:space="preserve">decidimos usar frameworks tanto para el backend como para el frontend, para obtener un código mucho más limpio, </w:t>
      </w:r>
      <w:r w:rsidR="005338C5">
        <w:t xml:space="preserve">lo que nos ha permitido centrarnos en tareas </w:t>
      </w:r>
      <w:r w:rsidR="00C65D69">
        <w:t>menos rudimentarias e ir al grano</w:t>
      </w:r>
      <w:r w:rsidR="00543EAB">
        <w:t xml:space="preserve"> a implementar otras cosas</w:t>
      </w:r>
      <w:r w:rsidR="005338C5">
        <w:t>, como la lógica de la aplicación (de una forma más sencilla), la maquetación y</w:t>
      </w:r>
      <w:r w:rsidR="005A78A4">
        <w:t xml:space="preserve"> la manipulación de los datos en la BB.DD.</w:t>
      </w:r>
    </w:p>
    <w:p w14:paraId="68158FCB" w14:textId="699F2300" w:rsidR="005A78A4" w:rsidRDefault="005A78A4" w:rsidP="005A78A4">
      <w:r>
        <w:rPr>
          <w:b/>
          <w:bCs/>
          <w:u w:val="single"/>
        </w:rPr>
        <w:t>Por tanto</w:t>
      </w:r>
      <w:r w:rsidRPr="007C2DF1">
        <w:rPr>
          <w:b/>
          <w:bCs/>
          <w:u w:val="single"/>
        </w:rPr>
        <w:t xml:space="preserve">, nuestro “stack” </w:t>
      </w:r>
      <w:r>
        <w:rPr>
          <w:b/>
          <w:bCs/>
          <w:u w:val="single"/>
        </w:rPr>
        <w:t>de tecnologías web</w:t>
      </w:r>
      <w:r w:rsidRPr="007C2DF1">
        <w:rPr>
          <w:b/>
          <w:bCs/>
          <w:u w:val="single"/>
        </w:rPr>
        <w:t xml:space="preserve"> es</w:t>
      </w:r>
      <w:r>
        <w:t>:</w:t>
      </w:r>
    </w:p>
    <w:p w14:paraId="1E3A4074" w14:textId="7D97DE45" w:rsidR="005A78A4" w:rsidRDefault="005A78A4" w:rsidP="005A78A4">
      <w:pPr>
        <w:pStyle w:val="ListParagraph"/>
        <w:numPr>
          <w:ilvl w:val="0"/>
          <w:numId w:val="3"/>
        </w:numPr>
      </w:pPr>
      <w:r w:rsidRPr="008329D8">
        <w:rPr>
          <w:b/>
          <w:bCs/>
        </w:rPr>
        <w:t>Laravel</w:t>
      </w:r>
      <w:r w:rsidR="0004495A">
        <w:rPr>
          <w:b/>
          <w:bCs/>
        </w:rPr>
        <w:t xml:space="preserve"> &amp; Blade</w:t>
      </w:r>
      <w:r>
        <w:t>, para el backend.</w:t>
      </w:r>
    </w:p>
    <w:p w14:paraId="3BC77696" w14:textId="047431CB" w:rsidR="005A78A4" w:rsidRDefault="005A78A4" w:rsidP="005A78A4">
      <w:pPr>
        <w:pStyle w:val="ListParagraph"/>
        <w:numPr>
          <w:ilvl w:val="0"/>
          <w:numId w:val="3"/>
        </w:numPr>
      </w:pPr>
      <w:r w:rsidRPr="008329D8">
        <w:rPr>
          <w:b/>
          <w:bCs/>
        </w:rPr>
        <w:t>Vue</w:t>
      </w:r>
      <w:r w:rsidR="00D379EE">
        <w:rPr>
          <w:b/>
          <w:bCs/>
        </w:rPr>
        <w:t xml:space="preserve"> &amp; Vite</w:t>
      </w:r>
      <w:r>
        <w:t>, para el frontend de los tests.</w:t>
      </w:r>
    </w:p>
    <w:p w14:paraId="16312FB1" w14:textId="001F890B" w:rsidR="00956DB7" w:rsidRDefault="005A78A4" w:rsidP="00956DB7">
      <w:pPr>
        <w:pStyle w:val="ListParagraph"/>
        <w:numPr>
          <w:ilvl w:val="0"/>
          <w:numId w:val="3"/>
        </w:numPr>
      </w:pPr>
      <w:r w:rsidRPr="008329D8">
        <w:rPr>
          <w:b/>
          <w:bCs/>
        </w:rPr>
        <w:t>Bootstrap</w:t>
      </w:r>
      <w:r w:rsidR="000B19B6">
        <w:rPr>
          <w:b/>
          <w:bCs/>
        </w:rPr>
        <w:t xml:space="preserve"> &amp; Blade (Laravel)</w:t>
      </w:r>
      <w:r>
        <w:t>, para</w:t>
      </w:r>
      <w:r w:rsidR="000B19B6">
        <w:t xml:space="preserve"> diseño y</w:t>
      </w:r>
      <w:r>
        <w:t xml:space="preserve"> maquetación.</w:t>
      </w:r>
    </w:p>
    <w:p w14:paraId="30A340A1" w14:textId="719CABCD" w:rsidR="005A78A4" w:rsidRDefault="005A78A4" w:rsidP="005A78A4">
      <w:r>
        <w:t>En las siguien</w:t>
      </w:r>
      <w:r w:rsidR="00E7041C">
        <w:t>tes subsecciones, explicamos las decisiones de por qué utilizar cada uno de ellos.</w:t>
      </w:r>
    </w:p>
    <w:p w14:paraId="49515036" w14:textId="2CC2B4C8" w:rsidR="00183A13" w:rsidRDefault="00183A13" w:rsidP="00E87859">
      <w:pPr>
        <w:pStyle w:val="Heading2"/>
        <w:spacing w:before="0"/>
      </w:pPr>
      <w:bookmarkStart w:id="3" w:name="_Toc137419015"/>
      <w:r>
        <w:t xml:space="preserve">2.1.- </w:t>
      </w:r>
      <w:r w:rsidR="004B12F4">
        <w:t>¿Por qué utilizar Laravel</w:t>
      </w:r>
      <w:r w:rsidR="000E2776">
        <w:t xml:space="preserve"> &amp; Blade</w:t>
      </w:r>
      <w:r w:rsidR="004B12F4">
        <w:t>?</w:t>
      </w:r>
      <w:bookmarkEnd w:id="3"/>
    </w:p>
    <w:p w14:paraId="0D3EF1D1" w14:textId="3D9F84E4" w:rsidR="00995955" w:rsidRDefault="00E7041C" w:rsidP="00E7041C">
      <w:r>
        <w:rPr>
          <w:b/>
          <w:bCs/>
        </w:rPr>
        <w:t>P</w:t>
      </w:r>
      <w:r w:rsidRPr="00E7041C">
        <w:rPr>
          <w:b/>
          <w:bCs/>
        </w:rPr>
        <w:t>ensamos en utilizar el</w:t>
      </w:r>
      <w:r>
        <w:t xml:space="preserve"> </w:t>
      </w:r>
      <w:r w:rsidRPr="00E7041C">
        <w:rPr>
          <w:b/>
          <w:bCs/>
        </w:rPr>
        <w:t>framework Laravel para el backend</w:t>
      </w:r>
      <w:r>
        <w:t>.</w:t>
      </w:r>
      <w:r w:rsidR="0098090C">
        <w:t xml:space="preserve"> Este es el gran pilar del proyecto, sobre el que se sustenta todo lo demás.</w:t>
      </w:r>
    </w:p>
    <w:tbl>
      <w:tblPr>
        <w:tblStyle w:val="Estiloprofesional"/>
        <w:tblpPr w:leftFromText="141" w:rightFromText="141" w:vertAnchor="text" w:horzAnchor="margin" w:tblpY="8"/>
        <w:tblW w:w="0" w:type="auto"/>
        <w:tblLook w:val="0620" w:firstRow="1" w:lastRow="0" w:firstColumn="0" w:lastColumn="0" w:noHBand="1" w:noVBand="1"/>
      </w:tblPr>
      <w:tblGrid>
        <w:gridCol w:w="8469"/>
      </w:tblGrid>
      <w:tr w:rsidR="007813AD" w14:paraId="4142718E" w14:textId="77777777" w:rsidTr="007813AD">
        <w:trPr>
          <w:cnfStyle w:val="100000000000" w:firstRow="1" w:lastRow="0" w:firstColumn="0" w:lastColumn="0" w:oddVBand="0" w:evenVBand="0" w:oddHBand="0" w:evenHBand="0" w:firstRowFirstColumn="0" w:firstRowLastColumn="0" w:lastRowFirstColumn="0" w:lastRowLastColumn="0"/>
          <w:trHeight w:val="397"/>
        </w:trPr>
        <w:tc>
          <w:tcPr>
            <w:tcW w:w="8469" w:type="dxa"/>
            <w:tcBorders>
              <w:left w:val="single" w:sz="24" w:space="0" w:color="009DD9" w:themeColor="accent2"/>
              <w:bottom w:val="single" w:sz="24" w:space="0" w:color="FFFFFF" w:themeColor="background1"/>
            </w:tcBorders>
          </w:tcPr>
          <w:p w14:paraId="0EAA95D3" w14:textId="4DAE33CE" w:rsidR="007813AD" w:rsidRDefault="007813AD" w:rsidP="007813AD">
            <w:pPr>
              <w:jc w:val="left"/>
            </w:pPr>
            <w:r>
              <w:t>¿Qué es Laravel?</w:t>
            </w:r>
          </w:p>
        </w:tc>
      </w:tr>
      <w:tr w:rsidR="001D305B" w14:paraId="256868C6" w14:textId="77777777" w:rsidTr="007813AD">
        <w:tc>
          <w:tcPr>
            <w:tcW w:w="8469" w:type="dxa"/>
            <w:tcBorders>
              <w:top w:val="single" w:sz="24" w:space="0" w:color="FFFFFF" w:themeColor="background1"/>
              <w:left w:val="single" w:sz="24" w:space="0" w:color="009DD9" w:themeColor="accent2"/>
              <w:bottom w:val="nil"/>
            </w:tcBorders>
          </w:tcPr>
          <w:p w14:paraId="1F1F469F" w14:textId="77777777" w:rsidR="007813AD" w:rsidRDefault="000666BF" w:rsidP="007813AD">
            <w:r w:rsidRPr="000666BF">
              <w:t xml:space="preserve">Laravel es un </w:t>
            </w:r>
            <w:r>
              <w:t>framework</w:t>
            </w:r>
            <w:r w:rsidRPr="000666BF">
              <w:t xml:space="preserve"> de desarrollo web muy popular y de código abierto que tiene muchas ventajas para los desarrolladores. A continuación, se enumeran algunas de las ventajas más destacadas de Laravel:</w:t>
            </w:r>
          </w:p>
          <w:p w14:paraId="632BED69" w14:textId="77777777" w:rsidR="000666BF" w:rsidRDefault="000666BF" w:rsidP="00F92959">
            <w:pPr>
              <w:pStyle w:val="ListParagraph"/>
              <w:numPr>
                <w:ilvl w:val="0"/>
                <w:numId w:val="6"/>
              </w:numPr>
            </w:pPr>
            <w:r>
              <w:rPr>
                <w:b/>
                <w:bCs/>
              </w:rPr>
              <w:t>La</w:t>
            </w:r>
            <w:r w:rsidR="00E63447">
              <w:rPr>
                <w:b/>
                <w:bCs/>
              </w:rPr>
              <w:t xml:space="preserve"> sintaxis limpia y expresiva de Laravel</w:t>
            </w:r>
            <w:r w:rsidR="00E63447">
              <w:t xml:space="preserve">, que </w:t>
            </w:r>
            <w:r w:rsidR="00E63447" w:rsidRPr="00E63447">
              <w:t xml:space="preserve">facilita el desarrollo de aplicaciones web. </w:t>
            </w:r>
            <w:r w:rsidR="00E63447">
              <w:t>Resulta sencillo</w:t>
            </w:r>
            <w:r w:rsidR="00E63447" w:rsidRPr="00E63447">
              <w:t xml:space="preserve"> escribir y mantener un código limpio y fácil de entender gracias a su enfoque en la legibilidad del código.</w:t>
            </w:r>
          </w:p>
          <w:p w14:paraId="62A7E345" w14:textId="77777777" w:rsidR="00E63447" w:rsidRDefault="00212439" w:rsidP="00F92959">
            <w:pPr>
              <w:pStyle w:val="ListParagraph"/>
              <w:numPr>
                <w:ilvl w:val="0"/>
                <w:numId w:val="6"/>
              </w:numPr>
            </w:pPr>
            <w:r w:rsidRPr="00AB4244">
              <w:rPr>
                <w:b/>
                <w:bCs/>
              </w:rPr>
              <w:t>Arquitectura Modelo Vista Controlador (MVC)</w:t>
            </w:r>
            <w:r>
              <w:t xml:space="preserve">: </w:t>
            </w:r>
            <w:r w:rsidR="00AB4244" w:rsidRPr="00AB4244">
              <w:t xml:space="preserve">Laravel utiliza </w:t>
            </w:r>
            <w:r w:rsidR="00AB4244">
              <w:t>el patrón MVC</w:t>
            </w:r>
            <w:r w:rsidR="00AB4244" w:rsidRPr="00AB4244">
              <w:t xml:space="preserve">, que facilita el desarrollo estructurado y la separación </w:t>
            </w:r>
            <w:r w:rsidR="00274696">
              <w:t>del código en partes bien diferenciadas</w:t>
            </w:r>
            <w:r w:rsidR="00AB4244" w:rsidRPr="00AB4244">
              <w:t xml:space="preserve">. Esto mejora la legibilidad y el mantenimiento del proyecto al permitir una mejor organización del código y </w:t>
            </w:r>
            <w:r w:rsidR="00AB4244" w:rsidRPr="00274696">
              <w:rPr>
                <w:b/>
                <w:bCs/>
              </w:rPr>
              <w:t>una</w:t>
            </w:r>
            <w:r w:rsidR="00AB4244" w:rsidRPr="00AB4244">
              <w:t xml:space="preserve"> </w:t>
            </w:r>
            <w:r w:rsidR="00AB4244" w:rsidRPr="00274696">
              <w:rPr>
                <w:b/>
                <w:bCs/>
              </w:rPr>
              <w:t>mayor modularidad</w:t>
            </w:r>
            <w:r w:rsidR="00AB4244" w:rsidRPr="00AB4244">
              <w:t>.</w:t>
            </w:r>
            <w:r>
              <w:t xml:space="preserve"> </w:t>
            </w:r>
          </w:p>
          <w:p w14:paraId="41C4D1B4" w14:textId="77777777" w:rsidR="00274696" w:rsidRDefault="00B25842" w:rsidP="00F92959">
            <w:pPr>
              <w:pStyle w:val="ListParagraph"/>
              <w:numPr>
                <w:ilvl w:val="0"/>
                <w:numId w:val="6"/>
              </w:numPr>
            </w:pPr>
            <w:r w:rsidRPr="00B25842">
              <w:rPr>
                <w:b/>
                <w:bCs/>
              </w:rPr>
              <w:t>ORM integrado</w:t>
            </w:r>
            <w:r w:rsidRPr="00B25842">
              <w:t>: Eloquent es un ORM (Mapeo Relacional de objetos) proporcionado por Laravel que permite interactuar con la base de datos mediante una sintaxis orientada a objetos. La manipulación de datos y la realización de consultas a la base de datos se facilitan con Eloquent, lo que evita la necesidad de escribir sentencias SQL manualmente.</w:t>
            </w:r>
          </w:p>
          <w:p w14:paraId="4AEA3FA6" w14:textId="77777777" w:rsidR="00767E52" w:rsidRDefault="00767E52" w:rsidP="00F92959">
            <w:pPr>
              <w:pStyle w:val="ListParagraph"/>
              <w:numPr>
                <w:ilvl w:val="0"/>
                <w:numId w:val="6"/>
              </w:numPr>
            </w:pPr>
            <w:r w:rsidRPr="00767E52">
              <w:rPr>
                <w:b/>
                <w:bCs/>
              </w:rPr>
              <w:t>Sistema de enrutamiento poderoso</w:t>
            </w:r>
            <w:r w:rsidRPr="00767E52">
              <w:t>: Laravel proporciona un sistema de enrutamiento flexible y fácil de usar. Permite definir rutas y conectarlas a controladores y métodos específicos. Esto facilita el desarrollo de APIs RESTful y el manejo de solicitudes HTTP entrantes.</w:t>
            </w:r>
          </w:p>
          <w:p w14:paraId="0F842389" w14:textId="77777777" w:rsidR="006559FF" w:rsidRPr="006559FF" w:rsidRDefault="006559FF" w:rsidP="00F92959">
            <w:pPr>
              <w:pStyle w:val="ListParagraph"/>
              <w:numPr>
                <w:ilvl w:val="0"/>
                <w:numId w:val="6"/>
              </w:numPr>
            </w:pPr>
            <w:r w:rsidRPr="006D61BF">
              <w:rPr>
                <w:b/>
                <w:bCs/>
              </w:rPr>
              <w:t>Seguridad integrada</w:t>
            </w:r>
            <w:r w:rsidRPr="006559FF">
              <w:t>: Laravel ofrece numerosas funciones y herramientas para mejorar la seguridad de las aplicaciones web. Proporciona métodos para proteger las rutas, validar y filtrar los datos de entrada, cifrar contraseñas, prevenir ataques de CSRF (Cross-Site Request Forgery) y XSS (Cross-Site Scripting), entre otros.</w:t>
            </w:r>
          </w:p>
          <w:p w14:paraId="07962079" w14:textId="371B288A" w:rsidR="006559FF" w:rsidRDefault="0005439B" w:rsidP="00F92959">
            <w:pPr>
              <w:pStyle w:val="ListParagraph"/>
              <w:numPr>
                <w:ilvl w:val="0"/>
                <w:numId w:val="6"/>
              </w:numPr>
            </w:pPr>
            <w:r w:rsidRPr="0005439B">
              <w:rPr>
                <w:b/>
                <w:bCs/>
              </w:rPr>
              <w:t>Cuenta con el sistema de plantillas Blade</w:t>
            </w:r>
            <w:r>
              <w:t>.</w:t>
            </w:r>
          </w:p>
        </w:tc>
      </w:tr>
    </w:tbl>
    <w:p w14:paraId="7C4F04ED" w14:textId="77777777" w:rsidR="007813AD" w:rsidRDefault="007813AD" w:rsidP="001C776C">
      <w:pPr>
        <w:spacing w:after="0"/>
      </w:pPr>
    </w:p>
    <w:p w14:paraId="6B6772FD" w14:textId="583494F5" w:rsidR="001B09CD" w:rsidRDefault="001B09CD" w:rsidP="00E7041C">
      <w:r>
        <w:t xml:space="preserve">Aunque Blade lo utilizamos como parte de la maquetación, </w:t>
      </w:r>
      <w:r w:rsidR="00490021">
        <w:t>creemos conveniente explicar en este apartado en qué consiste Blade y para qué más cosas lo hemos utilizado.</w:t>
      </w:r>
    </w:p>
    <w:tbl>
      <w:tblPr>
        <w:tblStyle w:val="Estiloprofesional"/>
        <w:tblpPr w:leftFromText="141" w:rightFromText="141" w:vertAnchor="text" w:horzAnchor="margin" w:tblpY="8"/>
        <w:tblW w:w="0" w:type="auto"/>
        <w:tblLook w:val="0620" w:firstRow="1" w:lastRow="0" w:firstColumn="0" w:lastColumn="0" w:noHBand="1" w:noVBand="1"/>
      </w:tblPr>
      <w:tblGrid>
        <w:gridCol w:w="8469"/>
      </w:tblGrid>
      <w:tr w:rsidR="001B09CD" w14:paraId="1A9329AC" w14:textId="77777777">
        <w:trPr>
          <w:cnfStyle w:val="100000000000" w:firstRow="1" w:lastRow="0" w:firstColumn="0" w:lastColumn="0" w:oddVBand="0" w:evenVBand="0" w:oddHBand="0" w:evenHBand="0" w:firstRowFirstColumn="0" w:firstRowLastColumn="0" w:lastRowFirstColumn="0" w:lastRowLastColumn="0"/>
          <w:trHeight w:val="397"/>
        </w:trPr>
        <w:tc>
          <w:tcPr>
            <w:tcW w:w="8469" w:type="dxa"/>
            <w:tcBorders>
              <w:left w:val="single" w:sz="24" w:space="0" w:color="009DD9" w:themeColor="accent2"/>
              <w:bottom w:val="single" w:sz="24" w:space="0" w:color="FFFFFF" w:themeColor="background1"/>
            </w:tcBorders>
          </w:tcPr>
          <w:p w14:paraId="7DFE29B6" w14:textId="7C0295B7" w:rsidR="001B09CD" w:rsidRDefault="001B09CD" w:rsidP="00096091">
            <w:pPr>
              <w:jc w:val="left"/>
            </w:pPr>
            <w:r>
              <w:t>¿Qué es Blade?</w:t>
            </w:r>
          </w:p>
        </w:tc>
      </w:tr>
      <w:tr w:rsidR="001D305B" w14:paraId="01BC205F" w14:textId="77777777">
        <w:tc>
          <w:tcPr>
            <w:tcW w:w="8469" w:type="dxa"/>
            <w:tcBorders>
              <w:top w:val="single" w:sz="24" w:space="0" w:color="FFFFFF" w:themeColor="background1"/>
              <w:left w:val="single" w:sz="24" w:space="0" w:color="009DD9" w:themeColor="accent2"/>
              <w:bottom w:val="nil"/>
            </w:tcBorders>
          </w:tcPr>
          <w:p w14:paraId="149B68D3" w14:textId="6FC8CA61" w:rsidR="001B09CD" w:rsidRDefault="00F67671" w:rsidP="00F67671">
            <w:r w:rsidRPr="00F67671">
              <w:t xml:space="preserve">Blade es un sistema de plantillas Laravel con múltiples características que facilitan el desarrollo de vistas en el </w:t>
            </w:r>
            <w:r w:rsidR="00B03446">
              <w:t>framework</w:t>
            </w:r>
            <w:r w:rsidRPr="00F67671">
              <w:t>. A continuación, se enumeran algunas de las ventajas más destacadas de Blade:</w:t>
            </w:r>
          </w:p>
          <w:p w14:paraId="274481C0" w14:textId="77777777" w:rsidR="00F67671" w:rsidRDefault="00F67671" w:rsidP="00F92959">
            <w:pPr>
              <w:pStyle w:val="ListParagraph"/>
              <w:numPr>
                <w:ilvl w:val="0"/>
                <w:numId w:val="7"/>
              </w:numPr>
            </w:pPr>
            <w:r w:rsidRPr="00F67671">
              <w:rPr>
                <w:b/>
                <w:bCs/>
              </w:rPr>
              <w:t>La sintaxis clara y concisa de Blade</w:t>
            </w:r>
            <w:r>
              <w:t xml:space="preserve">, </w:t>
            </w:r>
            <w:r w:rsidR="007042B7">
              <w:t xml:space="preserve">permite crear y manipular vistas de manera eficiente. La sintaxis de Blade es similar a la de PHP, </w:t>
            </w:r>
            <w:r w:rsidR="007042B7" w:rsidRPr="007042B7">
              <w:t>pero incluye estructuras de control más pequeñas y directivas para trabajar con plantillas.</w:t>
            </w:r>
          </w:p>
          <w:p w14:paraId="45E1CF46" w14:textId="77777777" w:rsidR="007042B7" w:rsidRDefault="00046F97" w:rsidP="00F92959">
            <w:pPr>
              <w:pStyle w:val="ListParagraph"/>
              <w:numPr>
                <w:ilvl w:val="0"/>
                <w:numId w:val="7"/>
              </w:numPr>
            </w:pPr>
            <w:r w:rsidRPr="00B03446">
              <w:rPr>
                <w:b/>
                <w:bCs/>
              </w:rPr>
              <w:t>Herencia de plantillas</w:t>
            </w:r>
            <w:r w:rsidRPr="00046F97">
              <w:t xml:space="preserve">: Blade permite la herencia de plantillas, lo que significa que </w:t>
            </w:r>
            <w:r>
              <w:t xml:space="preserve">se </w:t>
            </w:r>
            <w:r w:rsidRPr="00046F97">
              <w:t>puede definir una plantilla base y luego expandirla para vistas específicas. Esto facilita la creación de un diseño de aplicación compartible y la reutilización de secciones de código en varias páginas.</w:t>
            </w:r>
          </w:p>
          <w:p w14:paraId="7EABECFA" w14:textId="77777777" w:rsidR="00F033E6" w:rsidRDefault="00AC27CE" w:rsidP="00F92959">
            <w:pPr>
              <w:pStyle w:val="ListParagraph"/>
              <w:numPr>
                <w:ilvl w:val="0"/>
                <w:numId w:val="7"/>
              </w:numPr>
            </w:pPr>
            <w:r w:rsidRPr="00AC27CE">
              <w:rPr>
                <w:b/>
                <w:bCs/>
              </w:rPr>
              <w:t>Directivas útiles</w:t>
            </w:r>
            <w:r w:rsidRPr="00AC27CE">
              <w:t>: Blade proporciona una variedad de directivas que simplifican las tareas comunes en las vistas. Por ejemplo, las directivas @if, @foreach, @include y @yield</w:t>
            </w:r>
            <w:r w:rsidR="00F033E6">
              <w:t>,</w:t>
            </w:r>
            <w:r w:rsidRPr="00AC27CE">
              <w:t xml:space="preserve"> para realizar comprobaciones condicionales, iterar conjuntos de datos, incluir subvistas y definir secciones de contenido. Estas instrucciones ayudan a mantener el código limpio y fácil de entender.</w:t>
            </w:r>
          </w:p>
          <w:p w14:paraId="451CECFB" w14:textId="08C022A1" w:rsidR="001F4D7F" w:rsidRDefault="001F4D7F" w:rsidP="001F4D7F">
            <w:r>
              <w:t>Estas bondades hacen que trabajar con vistas en Laravel sea más eficiente y productivo.</w:t>
            </w:r>
          </w:p>
        </w:tc>
      </w:tr>
    </w:tbl>
    <w:p w14:paraId="1A825CD4" w14:textId="77777777" w:rsidR="007813AD" w:rsidRDefault="007813AD" w:rsidP="007F7429">
      <w:pPr>
        <w:spacing w:after="0"/>
      </w:pPr>
    </w:p>
    <w:p w14:paraId="641E17F4" w14:textId="771346EA" w:rsidR="00E7041C" w:rsidRDefault="001C776C" w:rsidP="00E7041C">
      <w:r>
        <w:t xml:space="preserve">Como se puede comprobar, </w:t>
      </w:r>
      <w:r w:rsidRPr="000E2776">
        <w:rPr>
          <w:b/>
          <w:bCs/>
        </w:rPr>
        <w:t>Laravel</w:t>
      </w:r>
      <w:r w:rsidR="00E7041C" w:rsidRPr="000E2776">
        <w:rPr>
          <w:b/>
          <w:bCs/>
        </w:rPr>
        <w:t xml:space="preserve"> nos solucionó la parte de la gestión de rutas, y, sobre todo, gracias a Blade</w:t>
      </w:r>
      <w:r w:rsidR="00E7041C">
        <w:t xml:space="preserve"> (su motor de plantillas), nos facilitó muchísimo el poder generar contenido dinámico desde el lado del servidor, con un código mucho más limpio y legible.</w:t>
      </w:r>
    </w:p>
    <w:p w14:paraId="4344B7BA" w14:textId="33ED6C2D" w:rsidR="006F67E0" w:rsidRDefault="006F67E0" w:rsidP="00E7041C">
      <w:r>
        <w:t xml:space="preserve">También, </w:t>
      </w:r>
      <w:r w:rsidRPr="00306BD1">
        <w:rPr>
          <w:b/>
          <w:bCs/>
        </w:rPr>
        <w:t xml:space="preserve">gracias a sus modelos ORM Eloquent y los controladores, gestionamos </w:t>
      </w:r>
      <w:r w:rsidR="00DC5F44" w:rsidRPr="00306BD1">
        <w:rPr>
          <w:b/>
          <w:bCs/>
        </w:rPr>
        <w:t xml:space="preserve">los datos de la BB.DD con </w:t>
      </w:r>
      <w:r w:rsidR="00F24C5E" w:rsidRPr="00306BD1">
        <w:rPr>
          <w:b/>
          <w:bCs/>
        </w:rPr>
        <w:t xml:space="preserve">gran eficacia </w:t>
      </w:r>
      <w:r w:rsidR="00F24C5E">
        <w:t xml:space="preserve">y sin </w:t>
      </w:r>
      <w:r w:rsidR="00EA1C15">
        <w:t xml:space="preserve">complejidades típicas </w:t>
      </w:r>
      <w:r w:rsidR="00886132">
        <w:t>que nos podríamos encontrar utilizando</w:t>
      </w:r>
      <w:r w:rsidR="00EA1C15">
        <w:t xml:space="preserve"> PHP puro</w:t>
      </w:r>
      <w:r w:rsidR="00152ABF">
        <w:t xml:space="preserve"> con </w:t>
      </w:r>
      <w:r w:rsidR="00394460">
        <w:t>mysqli o PDO</w:t>
      </w:r>
      <w:r w:rsidR="006B218C">
        <w:t>.</w:t>
      </w:r>
    </w:p>
    <w:p w14:paraId="04C5B600" w14:textId="39CFD430" w:rsidR="000E2776" w:rsidRDefault="000E2776" w:rsidP="00E7041C">
      <w:r w:rsidRPr="007F7429">
        <w:rPr>
          <w:b/>
          <w:bCs/>
        </w:rPr>
        <w:t>Las páginas se generan en base a plantillas y fragmentos de Blade que hemos creado</w:t>
      </w:r>
      <w:r>
        <w:t>. De esta forma</w:t>
      </w:r>
      <w:r w:rsidR="0075090E">
        <w:t>, la maquetación de las páginas se convierte en un proceso mucho menos tedioso</w:t>
      </w:r>
      <w:r w:rsidR="00FE554A">
        <w:t xml:space="preserve">, al poder generar contenido dinámico </w:t>
      </w:r>
      <w:r w:rsidR="00306BD1">
        <w:t>que llega directamente desde el controlador</w:t>
      </w:r>
      <w:r w:rsidR="0075090E">
        <w:t xml:space="preserve">. </w:t>
      </w:r>
      <w:r w:rsidR="0075090E" w:rsidRPr="007F7429">
        <w:rPr>
          <w:b/>
          <w:bCs/>
        </w:rPr>
        <w:t xml:space="preserve">Es </w:t>
      </w:r>
      <w:r w:rsidR="00FD6923" w:rsidRPr="007F7429">
        <w:rPr>
          <w:b/>
          <w:bCs/>
        </w:rPr>
        <w:t>aquí</w:t>
      </w:r>
      <w:r w:rsidR="0075090E" w:rsidRPr="007F7429">
        <w:rPr>
          <w:b/>
          <w:bCs/>
        </w:rPr>
        <w:t xml:space="preserve"> </w:t>
      </w:r>
      <w:r w:rsidR="00FD6923" w:rsidRPr="007F7429">
        <w:rPr>
          <w:b/>
          <w:bCs/>
        </w:rPr>
        <w:t xml:space="preserve">donde reside </w:t>
      </w:r>
      <w:r w:rsidR="0075090E" w:rsidRPr="007F7429">
        <w:rPr>
          <w:b/>
          <w:bCs/>
        </w:rPr>
        <w:t>la potencia de Blade</w:t>
      </w:r>
      <w:r w:rsidR="00FD6923">
        <w:t>.</w:t>
      </w:r>
    </w:p>
    <w:p w14:paraId="08CAD4B2" w14:textId="145564F9" w:rsidR="00E83A71" w:rsidRDefault="00306BD1" w:rsidP="00E7041C">
      <w:r w:rsidRPr="00857447">
        <w:rPr>
          <w:b/>
          <w:bCs/>
        </w:rPr>
        <w:t>Las rutas de Laravel nos permiten definir exactamente a qué sitios puede acceder el usuario</w:t>
      </w:r>
      <w:r>
        <w:t xml:space="preserve">. </w:t>
      </w:r>
      <w:r w:rsidR="00857447">
        <w:t>Por otra parte, l</w:t>
      </w:r>
      <w:r w:rsidR="00E83A71">
        <w:t>a seguridad integrada de Laravel permite que solo nosotros, podamos acceder a la</w:t>
      </w:r>
      <w:r w:rsidR="0027595F">
        <w:t>s</w:t>
      </w:r>
      <w:r w:rsidR="00E83A71">
        <w:t xml:space="preserve"> API</w:t>
      </w:r>
      <w:r w:rsidR="0027595F">
        <w:t>s</w:t>
      </w:r>
      <w:r w:rsidR="00857447">
        <w:t xml:space="preserve"> (gracias a su protección incluida de CORS)</w:t>
      </w:r>
      <w:r w:rsidR="00E83A71">
        <w:t>, y protege</w:t>
      </w:r>
      <w:r w:rsidR="0027595F">
        <w:t xml:space="preserve"> la información de los usuarios para que solo ellos, puedan acceder a su información.</w:t>
      </w:r>
    </w:p>
    <w:p w14:paraId="4CB3181C" w14:textId="6666C1CB" w:rsidR="0027595F" w:rsidRDefault="0027595F" w:rsidP="00E7041C">
      <w:r>
        <w:t>En resumen, podemos resumir las ventajas y desventajas de utilizar Laravel en:</w:t>
      </w:r>
    </w:p>
    <w:p w14:paraId="7189E638" w14:textId="77777777" w:rsidR="00E7041C" w:rsidRDefault="00E7041C" w:rsidP="00E7041C">
      <w:pPr>
        <w:pStyle w:val="ListParagraph"/>
        <w:numPr>
          <w:ilvl w:val="0"/>
          <w:numId w:val="4"/>
        </w:numPr>
      </w:pPr>
      <w:r>
        <w:rPr>
          <w:b/>
          <w:bCs/>
        </w:rPr>
        <w:t>Ventajas</w:t>
      </w:r>
      <w:r w:rsidRPr="00A126A3">
        <w:t>:</w:t>
      </w:r>
      <w:r>
        <w:t xml:space="preserve"> poseíamos conocimientos previos del curso.</w:t>
      </w:r>
    </w:p>
    <w:p w14:paraId="0D3B0F24" w14:textId="42F65A01" w:rsidR="004B12F4" w:rsidRDefault="00E7041C" w:rsidP="004B12F4">
      <w:pPr>
        <w:pStyle w:val="ListParagraph"/>
        <w:numPr>
          <w:ilvl w:val="0"/>
          <w:numId w:val="4"/>
        </w:numPr>
      </w:pPr>
      <w:r>
        <w:rPr>
          <w:b/>
          <w:bCs/>
        </w:rPr>
        <w:t>Desventajas</w:t>
      </w:r>
      <w:r w:rsidRPr="007A134E">
        <w:t>:</w:t>
      </w:r>
      <w:r>
        <w:t xml:space="preserve"> aún así, ha requerido de investigación en la documentación de Laravel, y tutoriales para otras cosas que mencionamos en la </w:t>
      </w:r>
      <w:hyperlink w:anchor="_6.-_Dificultades_encontradas." w:history="1">
        <w:r w:rsidRPr="00EA7F5C">
          <w:rPr>
            <w:rStyle w:val="Hyperlink"/>
          </w:rPr>
          <w:t>sección de dificultades</w:t>
        </w:r>
      </w:hyperlink>
      <w:r>
        <w:t>.</w:t>
      </w:r>
    </w:p>
    <w:p w14:paraId="1133A2C9" w14:textId="7D0CF332" w:rsidR="004B12F4" w:rsidRDefault="004B12F4" w:rsidP="004B12F4">
      <w:pPr>
        <w:pStyle w:val="Heading2"/>
        <w:spacing w:before="0"/>
      </w:pPr>
      <w:bookmarkStart w:id="4" w:name="_Toc137419016"/>
      <w:r>
        <w:t>2.2.- ¿Por qué utilizar Vue?</w:t>
      </w:r>
      <w:bookmarkEnd w:id="4"/>
    </w:p>
    <w:p w14:paraId="617C5F65" w14:textId="6ECB40A0" w:rsidR="007B5D84" w:rsidRPr="007B5D84" w:rsidRDefault="007B5D84" w:rsidP="007B5D84">
      <w:r>
        <w:t xml:space="preserve">Dado que la realización de los tests requería de mucha </w:t>
      </w:r>
      <w:r w:rsidRPr="00FC636C">
        <w:rPr>
          <w:b/>
          <w:bCs/>
        </w:rPr>
        <w:t>interactividad</w:t>
      </w:r>
      <w:r>
        <w:t xml:space="preserve"> </w:t>
      </w:r>
      <w:r w:rsidRPr="00FC636C">
        <w:rPr>
          <w:b/>
          <w:bCs/>
        </w:rPr>
        <w:t>con el usuario</w:t>
      </w:r>
      <w:r>
        <w:t xml:space="preserve">, JavaScript </w:t>
      </w:r>
      <w:r w:rsidR="007101FA">
        <w:t xml:space="preserve">“puro” </w:t>
      </w:r>
      <w:r>
        <w:t xml:space="preserve">se tornaba como una opción </w:t>
      </w:r>
      <w:r w:rsidR="00463238">
        <w:t>poco eficiente</w:t>
      </w:r>
      <w:r>
        <w:t xml:space="preserve">. Es por eso por lo que decidimos hacer uso de un </w:t>
      </w:r>
      <w:r w:rsidRPr="00F80E87">
        <w:rPr>
          <w:b/>
          <w:bCs/>
        </w:rPr>
        <w:t>framework</w:t>
      </w:r>
      <w:r>
        <w:t xml:space="preserve"> para el lado del cliente.</w:t>
      </w:r>
    </w:p>
    <w:tbl>
      <w:tblPr>
        <w:tblStyle w:val="Estiloprofesional"/>
        <w:tblW w:w="0" w:type="auto"/>
        <w:tblLook w:val="0620" w:firstRow="1" w:lastRow="0" w:firstColumn="0" w:lastColumn="0" w:noHBand="1" w:noVBand="1"/>
      </w:tblPr>
      <w:tblGrid>
        <w:gridCol w:w="8469"/>
      </w:tblGrid>
      <w:tr w:rsidR="002C7926" w14:paraId="03399D0C" w14:textId="77777777" w:rsidTr="00995955">
        <w:trPr>
          <w:cnfStyle w:val="100000000000" w:firstRow="1" w:lastRow="0" w:firstColumn="0" w:lastColumn="0" w:oddVBand="0" w:evenVBand="0" w:oddHBand="0" w:evenHBand="0" w:firstRowFirstColumn="0" w:firstRowLastColumn="0" w:lastRowFirstColumn="0" w:lastRowLastColumn="0"/>
          <w:trHeight w:val="397"/>
        </w:trPr>
        <w:tc>
          <w:tcPr>
            <w:tcW w:w="8469" w:type="dxa"/>
            <w:tcBorders>
              <w:left w:val="single" w:sz="24" w:space="0" w:color="009DD9" w:themeColor="accent2"/>
              <w:bottom w:val="single" w:sz="24" w:space="0" w:color="FFFFFF" w:themeColor="background1"/>
            </w:tcBorders>
          </w:tcPr>
          <w:p w14:paraId="63104BD2" w14:textId="77777777" w:rsidR="002C7926" w:rsidRDefault="002C7926" w:rsidP="00995955">
            <w:pPr>
              <w:jc w:val="left"/>
            </w:pPr>
            <w:r>
              <w:t>¿Qué es Vue?</w:t>
            </w:r>
          </w:p>
        </w:tc>
      </w:tr>
      <w:tr w:rsidR="002C7926" w14:paraId="4887A167" w14:textId="77777777" w:rsidTr="00995955">
        <w:tc>
          <w:tcPr>
            <w:tcW w:w="8469" w:type="dxa"/>
            <w:tcBorders>
              <w:top w:val="single" w:sz="24" w:space="0" w:color="FFFFFF" w:themeColor="background1"/>
              <w:left w:val="single" w:sz="24" w:space="0" w:color="009DD9" w:themeColor="accent2"/>
              <w:bottom w:val="nil"/>
            </w:tcBorders>
          </w:tcPr>
          <w:p w14:paraId="51D64E3E" w14:textId="5F3422AC" w:rsidR="002C7926" w:rsidRDefault="002C7926" w:rsidP="00995955">
            <w:r>
              <w:t>Vue es un</w:t>
            </w:r>
            <w:r w:rsidR="00AB4EBA">
              <w:t xml:space="preserve"> framework </w:t>
            </w:r>
            <w:r>
              <w:t>open source (software de código abierto) de JavaScript para crear interfaces de usuario interactivas</w:t>
            </w:r>
            <w:r w:rsidR="004D018A">
              <w:t xml:space="preserve"> cread</w:t>
            </w:r>
            <w:r w:rsidR="00AB4EBA">
              <w:t>o</w:t>
            </w:r>
            <w:r w:rsidR="004D018A">
              <w:t xml:space="preserve"> por</w:t>
            </w:r>
            <w:r w:rsidR="00752189">
              <w:t xml:space="preserve"> Evan You</w:t>
            </w:r>
            <w:r>
              <w:t>.</w:t>
            </w:r>
          </w:p>
          <w:p w14:paraId="28A6A45B" w14:textId="69162079" w:rsidR="00F343D9" w:rsidRDefault="00165D00" w:rsidP="00995955">
            <w:r w:rsidRPr="00165D00">
              <w:t xml:space="preserve">Debido a sus múltiples funciones, Vue.js es un </w:t>
            </w:r>
            <w:r w:rsidR="004D018A">
              <w:t>framework</w:t>
            </w:r>
            <w:r w:rsidRPr="00165D00">
              <w:t xml:space="preserve"> de JavaScript muy popular en el desarrollo de aplicaciones web. </w:t>
            </w:r>
            <w:r w:rsidRPr="00752189">
              <w:rPr>
                <w:b/>
                <w:bCs/>
              </w:rPr>
              <w:t>Algunas de las ventajas de Vue.js son</w:t>
            </w:r>
            <w:r w:rsidRPr="00165D00">
              <w:t>:</w:t>
            </w:r>
          </w:p>
          <w:p w14:paraId="245E0DEB" w14:textId="22F3364A" w:rsidR="00165D00" w:rsidRDefault="00165D00" w:rsidP="00995955">
            <w:pPr>
              <w:pStyle w:val="ListParagraph"/>
              <w:numPr>
                <w:ilvl w:val="0"/>
                <w:numId w:val="5"/>
              </w:numPr>
            </w:pPr>
            <w:r w:rsidRPr="00165D00">
              <w:rPr>
                <w:b/>
                <w:bCs/>
              </w:rPr>
              <w:t>Aprendizaje fácil</w:t>
            </w:r>
            <w:r w:rsidRPr="00165D00">
              <w:t>: Vue.js es conocido por su curva de aprendizaje suave. Incluso los desarrolladores con menos experiencia en frameworks JavaScript pueden comenzar a trabajar con Vue.js rápidamente gracias a su sintaxis fácil de entender y su enfoque gradual.</w:t>
            </w:r>
          </w:p>
          <w:p w14:paraId="65F93E44" w14:textId="51407C4A" w:rsidR="00EA45CC" w:rsidRDefault="00EA45CC" w:rsidP="00995955">
            <w:pPr>
              <w:pStyle w:val="ListParagraph"/>
              <w:numPr>
                <w:ilvl w:val="0"/>
                <w:numId w:val="5"/>
              </w:numPr>
            </w:pPr>
            <w:r w:rsidRPr="004C462C">
              <w:rPr>
                <w:b/>
                <w:bCs/>
              </w:rPr>
              <w:t>Flexibilidad</w:t>
            </w:r>
            <w:r w:rsidRPr="00EA45CC">
              <w:t>: Vue.js es extremadamente flexible y se integra fácilmente en proyectos existentes. Además, puede aplicarlo a una sección específica de una página sin tener que reescribir todo el código actual.</w:t>
            </w:r>
          </w:p>
          <w:p w14:paraId="0E758096" w14:textId="41374456" w:rsidR="004C462C" w:rsidRDefault="004C462C" w:rsidP="00995955">
            <w:pPr>
              <w:pStyle w:val="ListParagraph"/>
              <w:numPr>
                <w:ilvl w:val="0"/>
                <w:numId w:val="5"/>
              </w:numPr>
            </w:pPr>
            <w:r w:rsidRPr="004C462C">
              <w:rPr>
                <w:b/>
                <w:bCs/>
              </w:rPr>
              <w:t>Rendimiento</w:t>
            </w:r>
            <w:r w:rsidRPr="004C462C">
              <w:t xml:space="preserve">: Vue.js es conocido por trabajar rápidamente. </w:t>
            </w:r>
            <w:r w:rsidR="00CD316F">
              <w:t>U</w:t>
            </w:r>
            <w:r w:rsidRPr="004C462C">
              <w:t>tiliza una arquitectura de renderizado virtual eficiente que realiza un seguimiento de los componentes que necesitan ser actualizados y reduce las actualizaciones del DOM. Esto significa una aplicación web más rápida y una experiencia de usuario mejorada.</w:t>
            </w:r>
          </w:p>
          <w:p w14:paraId="3A93BEA2" w14:textId="77777777" w:rsidR="00165D00" w:rsidRDefault="00CD316F" w:rsidP="00995955">
            <w:pPr>
              <w:pStyle w:val="ListParagraph"/>
              <w:numPr>
                <w:ilvl w:val="0"/>
                <w:numId w:val="5"/>
              </w:numPr>
            </w:pPr>
            <w:r>
              <w:rPr>
                <w:b/>
                <w:bCs/>
              </w:rPr>
              <w:t>Componentes reutilizables</w:t>
            </w:r>
            <w:r w:rsidRPr="00CD316F">
              <w:t>:</w:t>
            </w:r>
            <w:r>
              <w:t xml:space="preserve"> el enfoque de desarrollo basado en componentes de Vue.js, nos ha permitido </w:t>
            </w:r>
            <w:r w:rsidR="00BD49CB">
              <w:t>separar por “módulos” cada bloque y crear unas interfaces de usuario, que de otra forma, hubiesen resultado</w:t>
            </w:r>
            <w:r w:rsidR="004E16A2">
              <w:t xml:space="preserve"> en una ardua tarea.</w:t>
            </w:r>
          </w:p>
          <w:p w14:paraId="75668027" w14:textId="2F30C1B2" w:rsidR="004E16A2" w:rsidRDefault="00D379EE" w:rsidP="00995955">
            <w:pPr>
              <w:pStyle w:val="ListParagraph"/>
              <w:numPr>
                <w:ilvl w:val="0"/>
                <w:numId w:val="5"/>
              </w:numPr>
            </w:pPr>
            <w:r w:rsidRPr="00D379EE">
              <w:rPr>
                <w:b/>
                <w:bCs/>
              </w:rPr>
              <w:t>La documentación detallada y bien organizada de Vue.js facilita el aprendizaje y el desarrollo</w:t>
            </w:r>
            <w:r w:rsidRPr="00D379EE">
              <w:t xml:space="preserve">. Además, ofrece a los desarrolladores una amplia gama de recursos en línea, incluidos tutoriales, videos y ejemplos de código, para ayudarlos a familiarizarse con el </w:t>
            </w:r>
            <w:r w:rsidR="004D018A">
              <w:t>framework</w:t>
            </w:r>
            <w:r w:rsidRPr="00D379EE">
              <w:t>.</w:t>
            </w:r>
          </w:p>
          <w:p w14:paraId="544A7C19" w14:textId="6A94D7BD" w:rsidR="004D018A" w:rsidRDefault="004D018A" w:rsidP="00995955">
            <w:r>
              <w:t>Estos son solo algunos de los beneficios que Vue.js ofrece. En general, es un framework</w:t>
            </w:r>
            <w:r w:rsidR="00F72E77">
              <w:t xml:space="preserve"> </w:t>
            </w:r>
            <w:r>
              <w:t>robusto, adaptable y fácil de usar que se ha convertido en una opción popular</w:t>
            </w:r>
            <w:r w:rsidR="00F72E77">
              <w:t>.</w:t>
            </w:r>
          </w:p>
        </w:tc>
      </w:tr>
    </w:tbl>
    <w:p w14:paraId="6454FF95" w14:textId="77777777" w:rsidR="00756E33" w:rsidRDefault="00756E33" w:rsidP="002C7926">
      <w:pPr>
        <w:pStyle w:val="ListParagraph"/>
        <w:ind w:left="0"/>
        <w:rPr>
          <w:b/>
          <w:bCs/>
        </w:rPr>
      </w:pPr>
    </w:p>
    <w:p w14:paraId="7B787C2E" w14:textId="21E9E008" w:rsidR="00BE210E" w:rsidRDefault="004D018A" w:rsidP="002C7926">
      <w:pPr>
        <w:pStyle w:val="ListParagraph"/>
        <w:ind w:left="0"/>
      </w:pPr>
      <w:r>
        <w:rPr>
          <w:b/>
          <w:bCs/>
        </w:rPr>
        <w:t xml:space="preserve">Como se puede apreciar, </w:t>
      </w:r>
      <w:r w:rsidR="00BE210E" w:rsidRPr="00962B42">
        <w:rPr>
          <w:b/>
          <w:bCs/>
        </w:rPr>
        <w:t>Vue</w:t>
      </w:r>
      <w:r w:rsidR="002C7926">
        <w:rPr>
          <w:b/>
          <w:bCs/>
        </w:rPr>
        <w:t xml:space="preserve"> nos solucionó gran parte del código de JavaScript</w:t>
      </w:r>
      <w:r w:rsidR="002C7926">
        <w:t xml:space="preserve">. Es </w:t>
      </w:r>
      <w:r w:rsidR="00BE210E">
        <w:t>un framework que cumplía con nuestras necesidades de mantener los datos “reactivos”, y a la vez, con una curva de aprendizaje más llevadera en comparación con otras alternativas como Angular o React, dado el límite de tiempo.</w:t>
      </w:r>
    </w:p>
    <w:p w14:paraId="4D214A7E" w14:textId="36F62F8D" w:rsidR="004B12F4" w:rsidRDefault="00276956" w:rsidP="004B12F4">
      <w:r>
        <w:t xml:space="preserve">Hemos decidido </w:t>
      </w:r>
      <w:r w:rsidRPr="00C36788">
        <w:rPr>
          <w:b/>
          <w:bCs/>
        </w:rPr>
        <w:t xml:space="preserve">utilizar Vue </w:t>
      </w:r>
      <w:r>
        <w:t xml:space="preserve">para </w:t>
      </w:r>
      <w:r w:rsidR="00C22F54">
        <w:t xml:space="preserve">facilitar la realización de las vistas en el lado del cliente, en </w:t>
      </w:r>
      <w:r w:rsidR="00750891">
        <w:t xml:space="preserve">concreto, </w:t>
      </w:r>
      <w:r w:rsidR="00750891" w:rsidRPr="00C36788">
        <w:rPr>
          <w:b/>
          <w:bCs/>
        </w:rPr>
        <w:t xml:space="preserve">para </w:t>
      </w:r>
      <w:r w:rsidR="00C22F54" w:rsidRPr="00C36788">
        <w:rPr>
          <w:b/>
          <w:bCs/>
        </w:rPr>
        <w:t>la parte de la realización de los tests</w:t>
      </w:r>
      <w:r w:rsidR="00750891" w:rsidRPr="00C36788">
        <w:rPr>
          <w:b/>
          <w:bCs/>
        </w:rPr>
        <w:t>, que es la que más interactividad requería</w:t>
      </w:r>
      <w:r w:rsidR="00750891">
        <w:t>.</w:t>
      </w:r>
    </w:p>
    <w:p w14:paraId="646AD02C" w14:textId="41E75E60" w:rsidR="00752189" w:rsidRDefault="00752189" w:rsidP="004B12F4">
      <w:r w:rsidRPr="00C36788">
        <w:rPr>
          <w:b/>
          <w:bCs/>
        </w:rPr>
        <w:t>Los componentes de Vue</w:t>
      </w:r>
      <w:r w:rsidR="00C36788">
        <w:rPr>
          <w:b/>
          <w:bCs/>
        </w:rPr>
        <w:t xml:space="preserve"> (y</w:t>
      </w:r>
      <w:r w:rsidR="002A5612">
        <w:rPr>
          <w:b/>
          <w:bCs/>
        </w:rPr>
        <w:t xml:space="preserve"> la comunicación entre sí)</w:t>
      </w:r>
      <w:r w:rsidRPr="00C36788">
        <w:rPr>
          <w:b/>
          <w:bCs/>
        </w:rPr>
        <w:t xml:space="preserve"> han permitido que hayamos desarrollado una interfaz de usuario para los tests </w:t>
      </w:r>
      <w:r w:rsidR="00C36788">
        <w:rPr>
          <w:b/>
          <w:bCs/>
        </w:rPr>
        <w:t>sencilla</w:t>
      </w:r>
      <w:r w:rsidRPr="00C36788">
        <w:rPr>
          <w:b/>
          <w:bCs/>
        </w:rPr>
        <w:t xml:space="preserve"> para el usuario</w:t>
      </w:r>
      <w:r>
        <w:t>, a la vez que simple para nosotros a la hora de desarrollarlo. De otra forma, si lo hubiésemos hecho con JavaScript “puro”, esta habría sido una ardua tarea.</w:t>
      </w:r>
    </w:p>
    <w:p w14:paraId="6680260F" w14:textId="721FB37B" w:rsidR="004B12F4" w:rsidRDefault="004B12F4" w:rsidP="004B12F4">
      <w:pPr>
        <w:pStyle w:val="Heading2"/>
        <w:spacing w:before="0"/>
      </w:pPr>
      <w:bookmarkStart w:id="5" w:name="_Toc137419017"/>
      <w:r>
        <w:t xml:space="preserve">2.3.- ¿Por qué utilizar </w:t>
      </w:r>
      <w:r w:rsidR="009D072F">
        <w:t xml:space="preserve">Blade &amp; </w:t>
      </w:r>
      <w:r>
        <w:t>Bootstrap?</w:t>
      </w:r>
      <w:bookmarkEnd w:id="5"/>
    </w:p>
    <w:p w14:paraId="26B41B18" w14:textId="27A6B0B6" w:rsidR="004B12F4" w:rsidRDefault="00601068" w:rsidP="00E87859">
      <w:r>
        <w:t>Ya hemos visto qué es Blade, y, además de todas sus ventajas ya mencionadas, permite maquetar</w:t>
      </w:r>
      <w:r w:rsidR="004E19CA">
        <w:t xml:space="preserve"> dinámicamente gracias a sus directivas @if, @foreach, @include y @yield, entre otras.</w:t>
      </w:r>
    </w:p>
    <w:p w14:paraId="5BE722D7" w14:textId="6215CA28" w:rsidR="001D10AB" w:rsidRDefault="001D10AB" w:rsidP="00E87859">
      <w:r>
        <w:t>Bootstrap</w:t>
      </w:r>
      <w:r w:rsidR="00BA462F">
        <w:t xml:space="preserve"> nos ha permitido realizar la maquetación y diseño de las páginas, ahorrándonos gra</w:t>
      </w:r>
      <w:r w:rsidR="00740F81">
        <w:t xml:space="preserve">ndes quebraderos de cabeza en cuanto al sistema de posicionamiento de los objetos en pantalla, gracias a su </w:t>
      </w:r>
      <w:r w:rsidR="00170D31">
        <w:t>sistema de rejilla (o grid), basado en 12 columnas.</w:t>
      </w:r>
    </w:p>
    <w:tbl>
      <w:tblPr>
        <w:tblStyle w:val="Estiloprofesional"/>
        <w:tblW w:w="0" w:type="auto"/>
        <w:tblLook w:val="0620" w:firstRow="1" w:lastRow="0" w:firstColumn="0" w:lastColumn="0" w:noHBand="1" w:noVBand="1"/>
      </w:tblPr>
      <w:tblGrid>
        <w:gridCol w:w="8469"/>
      </w:tblGrid>
      <w:tr w:rsidR="00170D31" w14:paraId="02AF2F46" w14:textId="77777777">
        <w:trPr>
          <w:cnfStyle w:val="100000000000" w:firstRow="1" w:lastRow="0" w:firstColumn="0" w:lastColumn="0" w:oddVBand="0" w:evenVBand="0" w:oddHBand="0" w:evenHBand="0" w:firstRowFirstColumn="0" w:firstRowLastColumn="0" w:lastRowFirstColumn="0" w:lastRowLastColumn="0"/>
          <w:trHeight w:val="397"/>
        </w:trPr>
        <w:tc>
          <w:tcPr>
            <w:tcW w:w="8469" w:type="dxa"/>
            <w:tcBorders>
              <w:left w:val="single" w:sz="24" w:space="0" w:color="009DD9" w:themeColor="accent2"/>
              <w:bottom w:val="single" w:sz="24" w:space="0" w:color="FFFFFF" w:themeColor="background1"/>
            </w:tcBorders>
          </w:tcPr>
          <w:p w14:paraId="15AC0101" w14:textId="75DC07C2" w:rsidR="00170D31" w:rsidRDefault="00170D31" w:rsidP="00096091">
            <w:pPr>
              <w:jc w:val="left"/>
            </w:pPr>
            <w:r>
              <w:t>¿Qué es Bootstrap?</w:t>
            </w:r>
          </w:p>
        </w:tc>
      </w:tr>
      <w:tr w:rsidR="001D305B" w14:paraId="55E39E0F" w14:textId="77777777">
        <w:tc>
          <w:tcPr>
            <w:tcW w:w="8469" w:type="dxa"/>
            <w:tcBorders>
              <w:top w:val="single" w:sz="24" w:space="0" w:color="FFFFFF" w:themeColor="background1"/>
              <w:left w:val="single" w:sz="24" w:space="0" w:color="009DD9" w:themeColor="accent2"/>
              <w:bottom w:val="nil"/>
            </w:tcBorders>
          </w:tcPr>
          <w:p w14:paraId="28486AEB" w14:textId="77777777" w:rsidR="00170D31" w:rsidRDefault="00293BFA" w:rsidP="00293BFA">
            <w:r w:rsidRPr="00293BFA">
              <w:t xml:space="preserve">Bootstrap es un </w:t>
            </w:r>
            <w:r>
              <w:t>framework</w:t>
            </w:r>
            <w:r w:rsidRPr="00293BFA">
              <w:t xml:space="preserve"> de desarrollo web muy popular. </w:t>
            </w:r>
            <w:r>
              <w:t>Tiene m</w:t>
            </w:r>
            <w:r w:rsidRPr="00293BFA">
              <w:t>uchas ventajas</w:t>
            </w:r>
            <w:r>
              <w:t xml:space="preserve"> que</w:t>
            </w:r>
            <w:r w:rsidRPr="00293BFA">
              <w:t xml:space="preserve"> lo hacen atractivo para los desarrolladores y diseñadores web. Las siguientes son algunas de las ventajas más notables de Bootstrap:</w:t>
            </w:r>
          </w:p>
          <w:p w14:paraId="2E5E249C" w14:textId="77777777" w:rsidR="00293BFA" w:rsidRDefault="00042F5D" w:rsidP="00F92959">
            <w:pPr>
              <w:pStyle w:val="ListParagraph"/>
              <w:numPr>
                <w:ilvl w:val="0"/>
                <w:numId w:val="11"/>
              </w:numPr>
            </w:pPr>
            <w:r w:rsidRPr="00042F5D">
              <w:rPr>
                <w:b/>
                <w:bCs/>
              </w:rPr>
              <w:t>Responsividad</w:t>
            </w:r>
            <w:r w:rsidRPr="00042F5D">
              <w:t>: Bootstrap ofrece un sistema de cuadrícula sensible que facilita el diseño de sitios web que se adaptan de manera automática y fluida a diferentes tamaños de pantalla. Esto garantiza la mejor experiencia de usuario en computadoras de escritorio, tabletas y dispositivos móviles.</w:t>
            </w:r>
          </w:p>
          <w:p w14:paraId="718F129F" w14:textId="77777777" w:rsidR="00251DE5" w:rsidRDefault="005A6C71" w:rsidP="00F92959">
            <w:pPr>
              <w:pStyle w:val="ListParagraph"/>
              <w:numPr>
                <w:ilvl w:val="0"/>
                <w:numId w:val="11"/>
              </w:numPr>
            </w:pPr>
            <w:r w:rsidRPr="005A6C71">
              <w:rPr>
                <w:b/>
                <w:bCs/>
              </w:rPr>
              <w:t>Diseño consistente y profesional</w:t>
            </w:r>
            <w:r w:rsidRPr="005A6C71">
              <w:t xml:space="preserve">: El </w:t>
            </w:r>
            <w:r>
              <w:t>framework</w:t>
            </w:r>
            <w:r w:rsidRPr="005A6C71">
              <w:t xml:space="preserve"> proporciona una amplia gama de componentes preestilizados, como botones, formularios, barras de navegación y carruseles. Estos componentes tienen una apariencia profesional y coherente, lo que permite crear interfaces visuales atractivas y consistentes en todo el sitio web.</w:t>
            </w:r>
          </w:p>
          <w:p w14:paraId="2DA862BA" w14:textId="77777777" w:rsidR="00AD0367" w:rsidRDefault="00365A99" w:rsidP="00F92959">
            <w:pPr>
              <w:pStyle w:val="ListParagraph"/>
              <w:numPr>
                <w:ilvl w:val="0"/>
                <w:numId w:val="11"/>
              </w:numPr>
            </w:pPr>
            <w:r w:rsidRPr="00365A99">
              <w:rPr>
                <w:b/>
                <w:bCs/>
              </w:rPr>
              <w:t>Facilidad de uso</w:t>
            </w:r>
            <w:r w:rsidRPr="00365A99">
              <w:t>: es bastante sencillo de usar</w:t>
            </w:r>
            <w:r>
              <w:t xml:space="preserve">. La </w:t>
            </w:r>
            <w:r w:rsidRPr="00365A99">
              <w:t>documentación detallada, los ejemplos de código y las plantillas listas para usar facilitan el proceso de desarrollo.</w:t>
            </w:r>
          </w:p>
          <w:p w14:paraId="68CA12AE" w14:textId="77777777" w:rsidR="00365A99" w:rsidRDefault="00334D56" w:rsidP="00F92959">
            <w:pPr>
              <w:pStyle w:val="ListParagraph"/>
              <w:numPr>
                <w:ilvl w:val="0"/>
                <w:numId w:val="11"/>
              </w:numPr>
            </w:pPr>
            <w:r w:rsidRPr="00334D56">
              <w:rPr>
                <w:b/>
                <w:bCs/>
              </w:rPr>
              <w:t>Compatibilidad cruzada</w:t>
            </w:r>
            <w:r w:rsidRPr="00334D56">
              <w:t>: Bootstrap se ha probado en múltiples navegadores y versiones, lo que garantiza la compatibilidad cruzada. Esto ahorra tiempo y esfuerzo en el desarrollo al evitar la necesidad de realizar ajustes específicos para cada navegador.</w:t>
            </w:r>
          </w:p>
          <w:p w14:paraId="16998856" w14:textId="77777777" w:rsidR="00334D56" w:rsidRDefault="00A01D32" w:rsidP="00F92959">
            <w:pPr>
              <w:pStyle w:val="ListParagraph"/>
              <w:numPr>
                <w:ilvl w:val="0"/>
                <w:numId w:val="11"/>
              </w:numPr>
            </w:pPr>
            <w:r w:rsidRPr="00A01D32">
              <w:rPr>
                <w:b/>
                <w:bCs/>
              </w:rPr>
              <w:t>Personalización y flexibilidad</w:t>
            </w:r>
            <w:r w:rsidRPr="00A01D32">
              <w:t>: Bootstrap permite personalizar y adaptar el aspecto visual según las necesidades del proyecto a pesar de ofrecer un conjunto de estilos predefinidos. Tiene una variedad de variables y mezclas que facilitan la personalización de estilos y la creación de diseños exclusivos.</w:t>
            </w:r>
          </w:p>
          <w:p w14:paraId="2D17ABFA" w14:textId="77777777" w:rsidR="002002AF" w:rsidRDefault="002002AF" w:rsidP="002002AF"/>
          <w:p w14:paraId="443C3C57" w14:textId="672D3124" w:rsidR="002002AF" w:rsidRDefault="002002AF" w:rsidP="002002AF">
            <w:r w:rsidRPr="002002AF">
              <w:t>En resumen, Bootstrap ofrece un conjunto de herramientas y componentes que facilitan el desarrollo web y aseguran que el diseño sea responsivo, consistente y atractivo en varios navegadores y dispositivos. Su flexibilidad y facilidad de uso lo convierten en una opción popular para la creación de sitios web modernos y adaptables.</w:t>
            </w:r>
          </w:p>
        </w:tc>
      </w:tr>
    </w:tbl>
    <w:p w14:paraId="0E7766B6" w14:textId="77777777" w:rsidR="00170D31" w:rsidRDefault="00170D31" w:rsidP="00024077">
      <w:pPr>
        <w:spacing w:after="0"/>
      </w:pPr>
    </w:p>
    <w:p w14:paraId="1647FA7B" w14:textId="47F2C7D2" w:rsidR="00E53074" w:rsidRDefault="00712C4F">
      <w:r>
        <w:t>Hemos utilizado</w:t>
      </w:r>
      <w:r w:rsidR="00024077">
        <w:t xml:space="preserve"> de las capacidades de Bootstrap</w:t>
      </w:r>
      <w:r>
        <w:t xml:space="preserve"> para ahorrarnos código CSS, por ejemplo, en lo que se refiere a la responsividad (gracias a las clases que Bootstrap provee para ello, como</w:t>
      </w:r>
      <w:r w:rsidR="00DA3713">
        <w:t xml:space="preserve"> col-*, col-sm-*, col-md-*, col</w:t>
      </w:r>
      <w:r w:rsidR="007D433F">
        <w:t>-lg-*, y col-xl-*)</w:t>
      </w:r>
      <w:r w:rsidR="002002AF">
        <w:t>, para lograr esa consistencia que se persigue</w:t>
      </w:r>
      <w:r w:rsidR="00F52428">
        <w:t xml:space="preserve"> en todo el proyecto</w:t>
      </w:r>
      <w:r w:rsidR="00E53074">
        <w:t>.</w:t>
      </w:r>
    </w:p>
    <w:p w14:paraId="19D0F79C" w14:textId="2E633FBA" w:rsidR="007D6587" w:rsidRDefault="00E53074">
      <w:r>
        <w:t>También hemos hecho uso de los componentes de Bootstrap</w:t>
      </w:r>
      <w:r w:rsidR="00E6163C">
        <w:t>, pero</w:t>
      </w:r>
      <w:r>
        <w:t>, los hemos personalizado en estilos, dentro del fichero custom.cs</w:t>
      </w:r>
      <w:r w:rsidR="007D6587">
        <w:t>s.</w:t>
      </w:r>
    </w:p>
    <w:p w14:paraId="34DED010" w14:textId="3931059F" w:rsidR="00E6163C" w:rsidRDefault="00E6163C">
      <w:r>
        <w:t>En dicha hoja de estilos, tenemos también definidos los colores que se definen en nuestra guía de estilos</w:t>
      </w:r>
      <w:r w:rsidR="00262E7F">
        <w:t xml:space="preserve">, y muchas clases </w:t>
      </w:r>
      <w:r w:rsidR="00D012EB">
        <w:t xml:space="preserve">y media queries </w:t>
      </w:r>
      <w:r w:rsidR="00262E7F">
        <w:t xml:space="preserve">que utilizamos para poder personalizar </w:t>
      </w:r>
      <w:r w:rsidR="00FF5D98">
        <w:t xml:space="preserve">a nuestro gusto cada elemento que se visualiza en la web, </w:t>
      </w:r>
      <w:r w:rsidR="0047683D">
        <w:t>como,</w:t>
      </w:r>
      <w:r w:rsidR="00FF5D98">
        <w:t xml:space="preserve"> por ejemplo, para las animaciones, entre </w:t>
      </w:r>
      <w:r w:rsidR="0047683D">
        <w:t>otras</w:t>
      </w:r>
      <w:r w:rsidR="00FF5D98">
        <w:t>.</w:t>
      </w:r>
    </w:p>
    <w:p w14:paraId="534A23B0" w14:textId="77777777" w:rsidR="007D6587" w:rsidRDefault="007D6587"/>
    <w:p w14:paraId="1246BE2E" w14:textId="471387B6" w:rsidR="00B711F8" w:rsidRDefault="00B711F8">
      <w:r>
        <w:br w:type="page"/>
      </w:r>
    </w:p>
    <w:p w14:paraId="0CC9A5FD" w14:textId="5615F965" w:rsidR="003D7C95" w:rsidRDefault="003D7C95" w:rsidP="003D7C95">
      <w:pPr>
        <w:pStyle w:val="Heading1"/>
      </w:pPr>
      <w:bookmarkStart w:id="6" w:name="_Toc137419018"/>
      <w:r>
        <w:t>3.- Arquitectura</w:t>
      </w:r>
      <w:r w:rsidR="00D44DB5">
        <w:t xml:space="preserve"> del proyecto</w:t>
      </w:r>
      <w:r>
        <w:t>.</w:t>
      </w:r>
      <w:bookmarkEnd w:id="6"/>
    </w:p>
    <w:p w14:paraId="104705E3" w14:textId="6A456ED9" w:rsidR="5EC38E01" w:rsidRPr="00DC1E6F" w:rsidRDefault="003D7C95" w:rsidP="00DC1E6F">
      <w:pPr>
        <w:pStyle w:val="Heading2"/>
      </w:pPr>
      <w:bookmarkStart w:id="7" w:name="_Toc137419019"/>
      <w:r>
        <w:t>3.1.- Backend.</w:t>
      </w:r>
      <w:bookmarkEnd w:id="7"/>
    </w:p>
    <w:p w14:paraId="7754EB42" w14:textId="78C2364C" w:rsidR="5EC38E01" w:rsidRPr="00DC1E6F" w:rsidRDefault="5EC38E01" w:rsidP="00DC1E6F">
      <w:pPr>
        <w:spacing w:line="257" w:lineRule="auto"/>
        <w:rPr>
          <w:sz w:val="28"/>
          <w:szCs w:val="28"/>
        </w:rPr>
      </w:pPr>
      <w:r w:rsidRPr="00DC1E6F">
        <w:rPr>
          <w:rFonts w:eastAsia="Segoe UI" w:cs="Segoe UI"/>
          <w:lang w:val="es"/>
        </w:rPr>
        <w:t xml:space="preserve">Para el backend se </w:t>
      </w:r>
      <w:r w:rsidR="00DC1E6F" w:rsidRPr="00DC1E6F">
        <w:rPr>
          <w:rFonts w:eastAsia="Segoe UI" w:cs="Segoe UI"/>
          <w:lang w:val="es"/>
        </w:rPr>
        <w:t>desarrollaron</w:t>
      </w:r>
      <w:r w:rsidRPr="00DC1E6F">
        <w:rPr>
          <w:rFonts w:eastAsia="Segoe UI" w:cs="Segoe UI"/>
          <w:lang w:val="es"/>
        </w:rPr>
        <w:t xml:space="preserve"> modelos para hacer el uso de las tablas de la base de datos, los controladores que dan funcionalidad a dichos modelos y API</w:t>
      </w:r>
      <w:r w:rsidR="002C2B93">
        <w:rPr>
          <w:rFonts w:eastAsia="Segoe UI" w:cs="Segoe UI"/>
          <w:lang w:val="es"/>
        </w:rPr>
        <w:t>s</w:t>
      </w:r>
      <w:r w:rsidRPr="00DC1E6F">
        <w:rPr>
          <w:rFonts w:eastAsia="Segoe UI" w:cs="Segoe UI"/>
          <w:lang w:val="es"/>
        </w:rPr>
        <w:t xml:space="preserve"> que permite</w:t>
      </w:r>
      <w:r w:rsidR="002C2B93">
        <w:rPr>
          <w:rFonts w:eastAsia="Segoe UI" w:cs="Segoe UI"/>
          <w:lang w:val="es"/>
        </w:rPr>
        <w:t>n</w:t>
      </w:r>
      <w:r w:rsidRPr="00DC1E6F">
        <w:rPr>
          <w:rFonts w:eastAsia="Segoe UI" w:cs="Segoe UI"/>
          <w:lang w:val="es"/>
        </w:rPr>
        <w:t xml:space="preserve"> </w:t>
      </w:r>
      <w:r w:rsidR="002C2B93">
        <w:rPr>
          <w:rFonts w:eastAsia="Segoe UI" w:cs="Segoe UI"/>
          <w:lang w:val="es"/>
        </w:rPr>
        <w:t xml:space="preserve">enviar y recibir la información al/desde el frontend, además de </w:t>
      </w:r>
      <w:r w:rsidR="00DC1E6F" w:rsidRPr="00DC1E6F">
        <w:rPr>
          <w:rFonts w:eastAsia="Segoe UI" w:cs="Segoe UI"/>
          <w:lang w:val="es"/>
        </w:rPr>
        <w:t>completar</w:t>
      </w:r>
      <w:r w:rsidRPr="00DC1E6F">
        <w:rPr>
          <w:rFonts w:eastAsia="Segoe UI" w:cs="Segoe UI"/>
          <w:lang w:val="es"/>
        </w:rPr>
        <w:t xml:space="preserve"> </w:t>
      </w:r>
      <w:r w:rsidR="002C2B93">
        <w:rPr>
          <w:rFonts w:eastAsia="Segoe UI" w:cs="Segoe UI"/>
          <w:lang w:val="es"/>
        </w:rPr>
        <w:t>todo aquello</w:t>
      </w:r>
      <w:r w:rsidRPr="00DC1E6F">
        <w:rPr>
          <w:rFonts w:eastAsia="Segoe UI" w:cs="Segoe UI"/>
          <w:lang w:val="es"/>
        </w:rPr>
        <w:t xml:space="preserve"> que se no se hace en las rutas y controladores.</w:t>
      </w:r>
    </w:p>
    <w:p w14:paraId="2F40366C" w14:textId="5B2BD4D6" w:rsidR="6C25688A" w:rsidRDefault="4D95BAA5" w:rsidP="6C25688A">
      <w:pPr>
        <w:spacing w:line="257" w:lineRule="auto"/>
        <w:rPr>
          <w:rFonts w:eastAsia="Segoe UI" w:cs="Segoe UI"/>
          <w:lang w:val="es"/>
        </w:rPr>
      </w:pPr>
      <w:r w:rsidRPr="4D95BAA5">
        <w:rPr>
          <w:rFonts w:eastAsia="Segoe UI" w:cs="Segoe UI"/>
          <w:lang w:val="es"/>
        </w:rPr>
        <w:t xml:space="preserve">La realizacion de </w:t>
      </w:r>
      <w:r w:rsidR="28109CFF" w:rsidRPr="28109CFF">
        <w:rPr>
          <w:rFonts w:eastAsia="Segoe UI" w:cs="Segoe UI"/>
          <w:lang w:val="es"/>
        </w:rPr>
        <w:t xml:space="preserve">backend </w:t>
      </w:r>
      <w:r w:rsidR="4B62B306" w:rsidRPr="4B62B306">
        <w:rPr>
          <w:rFonts w:eastAsia="Segoe UI" w:cs="Segoe UI"/>
          <w:lang w:val="es"/>
        </w:rPr>
        <w:t xml:space="preserve">se </w:t>
      </w:r>
      <w:r w:rsidR="37020EDD" w:rsidRPr="37020EDD">
        <w:rPr>
          <w:rFonts w:eastAsia="Segoe UI" w:cs="Segoe UI"/>
          <w:lang w:val="es"/>
        </w:rPr>
        <w:t xml:space="preserve">dividio en </w:t>
      </w:r>
      <w:r w:rsidR="2A990D16" w:rsidRPr="2A990D16">
        <w:rPr>
          <w:rFonts w:eastAsia="Segoe UI" w:cs="Segoe UI"/>
          <w:lang w:val="es"/>
        </w:rPr>
        <w:t xml:space="preserve">proporcionar vistas </w:t>
      </w:r>
      <w:r w:rsidR="14681326" w:rsidRPr="14681326">
        <w:rPr>
          <w:rFonts w:eastAsia="Segoe UI" w:cs="Segoe UI"/>
          <w:lang w:val="es"/>
        </w:rPr>
        <w:t xml:space="preserve">con funcionalidad </w:t>
      </w:r>
      <w:r w:rsidR="14F8F170" w:rsidRPr="14F8F170">
        <w:rPr>
          <w:rFonts w:eastAsia="Segoe UI" w:cs="Segoe UI"/>
          <w:lang w:val="es"/>
        </w:rPr>
        <w:t xml:space="preserve">realizada en </w:t>
      </w:r>
      <w:r w:rsidR="3A1B5D3E" w:rsidRPr="3A1B5D3E">
        <w:rPr>
          <w:rFonts w:eastAsia="Segoe UI" w:cs="Segoe UI"/>
          <w:lang w:val="es"/>
        </w:rPr>
        <w:t xml:space="preserve">parte por backend </w:t>
      </w:r>
      <w:r w:rsidR="6AD3864B" w:rsidRPr="6AD3864B">
        <w:rPr>
          <w:rFonts w:eastAsia="Segoe UI" w:cs="Segoe UI"/>
          <w:lang w:val="es"/>
        </w:rPr>
        <w:t xml:space="preserve">ya que era la forma mas </w:t>
      </w:r>
      <w:r w:rsidR="0A1B4E81" w:rsidRPr="0A1B4E81">
        <w:rPr>
          <w:rFonts w:eastAsia="Segoe UI" w:cs="Segoe UI"/>
          <w:lang w:val="es"/>
        </w:rPr>
        <w:t xml:space="preserve">optima o en </w:t>
      </w:r>
      <w:r w:rsidR="5AEE844B" w:rsidRPr="5AEE844B">
        <w:rPr>
          <w:rFonts w:eastAsia="Segoe UI" w:cs="Segoe UI"/>
          <w:lang w:val="es"/>
        </w:rPr>
        <w:t xml:space="preserve">proporcionar </w:t>
      </w:r>
      <w:r w:rsidR="677EC218" w:rsidRPr="677EC218">
        <w:rPr>
          <w:rFonts w:eastAsia="Segoe UI" w:cs="Segoe UI"/>
          <w:lang w:val="es"/>
        </w:rPr>
        <w:t xml:space="preserve">informacion al </w:t>
      </w:r>
      <w:r w:rsidR="5F8C4118" w:rsidRPr="5F8C4118">
        <w:rPr>
          <w:rFonts w:eastAsia="Segoe UI" w:cs="Segoe UI"/>
          <w:lang w:val="es"/>
        </w:rPr>
        <w:t xml:space="preserve">front para </w:t>
      </w:r>
      <w:r w:rsidR="15E6289E" w:rsidRPr="15E6289E">
        <w:rPr>
          <w:rFonts w:eastAsia="Segoe UI" w:cs="Segoe UI"/>
          <w:lang w:val="es"/>
        </w:rPr>
        <w:t>visualizacion</w:t>
      </w:r>
      <w:r w:rsidR="2A9713DD" w:rsidRPr="2A9713DD">
        <w:rPr>
          <w:rFonts w:eastAsia="Segoe UI" w:cs="Segoe UI"/>
          <w:lang w:val="es"/>
        </w:rPr>
        <w:t>,</w:t>
      </w:r>
      <w:r w:rsidR="20F8E86B" w:rsidRPr="20F8E86B">
        <w:rPr>
          <w:rFonts w:eastAsia="Segoe UI" w:cs="Segoe UI"/>
          <w:lang w:val="es"/>
        </w:rPr>
        <w:t xml:space="preserve"> manejo y</w:t>
      </w:r>
      <w:r w:rsidR="7B27E369" w:rsidRPr="7B27E369">
        <w:rPr>
          <w:rFonts w:eastAsia="Segoe UI" w:cs="Segoe UI"/>
          <w:lang w:val="es"/>
        </w:rPr>
        <w:t xml:space="preserve"> guardado de datos.</w:t>
      </w:r>
    </w:p>
    <w:p w14:paraId="04BA5878" w14:textId="6237C3B8" w:rsidR="003D7C95" w:rsidRDefault="003D7C95" w:rsidP="00F92959">
      <w:pPr>
        <w:pStyle w:val="Heading3"/>
      </w:pPr>
      <w:bookmarkStart w:id="8" w:name="_Toc137419020"/>
      <w:r>
        <w:t>3.1.1.- Modelos.</w:t>
      </w:r>
      <w:bookmarkEnd w:id="8"/>
    </w:p>
    <w:p w14:paraId="0FE3C618" w14:textId="707E6856" w:rsidR="5A595A7B" w:rsidRDefault="5A595A7B" w:rsidP="7F7E56FA">
      <w:pPr>
        <w:jc w:val="center"/>
      </w:pPr>
      <w:r>
        <w:rPr>
          <w:noProof/>
        </w:rPr>
        <w:drawing>
          <wp:inline distT="0" distB="0" distL="0" distR="0" wp14:anchorId="4B5FD8D2" wp14:editId="081355C3">
            <wp:extent cx="4572000" cy="2752725"/>
            <wp:effectExtent l="0" t="0" r="0" b="0"/>
            <wp:docPr id="614683191" name="Picture 61468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683191"/>
                    <pic:cNvPicPr/>
                  </pic:nvPicPr>
                  <pic:blipFill>
                    <a:blip r:embed="rId18">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3A417DAE" w14:textId="73D3714F" w:rsidR="3BEE811F" w:rsidRDefault="15FBCEC3" w:rsidP="31A6B3AD">
      <w:pPr>
        <w:pStyle w:val="ListParagraph"/>
        <w:numPr>
          <w:ilvl w:val="0"/>
          <w:numId w:val="28"/>
        </w:numPr>
      </w:pPr>
      <w:r>
        <w:t xml:space="preserve">tests: La tabla de los test almacena la </w:t>
      </w:r>
      <w:r w:rsidR="7E7F42E5">
        <w:t>información</w:t>
      </w:r>
      <w:r>
        <w:t xml:space="preserve"> </w:t>
      </w:r>
      <w:r w:rsidR="4E3F673D">
        <w:t xml:space="preserve">general </w:t>
      </w:r>
      <w:r w:rsidR="1B05BE85">
        <w:t xml:space="preserve">sobre los </w:t>
      </w:r>
      <w:r w:rsidR="15B6D7D4">
        <w:t>test.</w:t>
      </w:r>
    </w:p>
    <w:p w14:paraId="42D5356E" w14:textId="50E6BAD6" w:rsidR="3BEE811F" w:rsidRDefault="4EC75BE2" w:rsidP="31A6B3AD">
      <w:pPr>
        <w:pStyle w:val="ListParagraph"/>
        <w:numPr>
          <w:ilvl w:val="0"/>
          <w:numId w:val="28"/>
        </w:numPr>
      </w:pPr>
      <w:r>
        <w:t xml:space="preserve">preguntas: las preguntas se almacenan </w:t>
      </w:r>
      <w:r w:rsidR="3EB9BC1B">
        <w:t>individualmente</w:t>
      </w:r>
      <w:r>
        <w:t xml:space="preserve"> en la tabla, </w:t>
      </w:r>
      <w:r w:rsidR="478A6481">
        <w:t xml:space="preserve">llevan sus claves para poder </w:t>
      </w:r>
      <w:r w:rsidR="6DA9E18E">
        <w:t xml:space="preserve">relacionarlas con el test al que </w:t>
      </w:r>
      <w:r w:rsidR="3EB9BC1B">
        <w:t>están</w:t>
      </w:r>
      <w:r w:rsidR="6DA9E18E">
        <w:t xml:space="preserve"> </w:t>
      </w:r>
      <w:r w:rsidR="1AC15F0E">
        <w:t>asociadas.</w:t>
      </w:r>
    </w:p>
    <w:p w14:paraId="7DC6DBC3" w14:textId="1CABF504" w:rsidR="3BEE811F" w:rsidRDefault="3B36FE47" w:rsidP="31A6B3AD">
      <w:pPr>
        <w:pStyle w:val="ListParagraph"/>
        <w:numPr>
          <w:ilvl w:val="0"/>
          <w:numId w:val="28"/>
        </w:numPr>
      </w:pPr>
      <w:r>
        <w:t>intentos</w:t>
      </w:r>
      <w:r w:rsidR="71348CE8">
        <w:t>_test:</w:t>
      </w:r>
      <w:r w:rsidR="10B700A7">
        <w:t xml:space="preserve"> </w:t>
      </w:r>
      <w:r w:rsidR="1C53AE52">
        <w:t xml:space="preserve">en </w:t>
      </w:r>
      <w:r w:rsidR="7E7F42E5">
        <w:t>esta</w:t>
      </w:r>
      <w:r w:rsidR="1C53AE52">
        <w:t xml:space="preserve"> </w:t>
      </w:r>
      <w:r w:rsidR="2E5A0ED6">
        <w:t xml:space="preserve">tabla se almacena el </w:t>
      </w:r>
      <w:r w:rsidR="14437269">
        <w:t xml:space="preserve">intento realizado por el </w:t>
      </w:r>
      <w:r w:rsidR="7C66CE06">
        <w:t xml:space="preserve">usuario de realizar el test. </w:t>
      </w:r>
      <w:r w:rsidR="55115A99">
        <w:t xml:space="preserve">Aquí se guarda la </w:t>
      </w:r>
      <w:r w:rsidR="07FD22BE">
        <w:t>información</w:t>
      </w:r>
      <w:r w:rsidR="55115A99">
        <w:t xml:space="preserve"> general del </w:t>
      </w:r>
      <w:r w:rsidR="0DE340AD">
        <w:t>test realizado</w:t>
      </w:r>
      <w:r w:rsidR="43A5597C">
        <w:t>.</w:t>
      </w:r>
    </w:p>
    <w:p w14:paraId="78D6E319" w14:textId="0277D7C3" w:rsidR="71348CE8" w:rsidRDefault="43A5597C" w:rsidP="31A6B3AD">
      <w:pPr>
        <w:pStyle w:val="ListParagraph"/>
        <w:numPr>
          <w:ilvl w:val="0"/>
          <w:numId w:val="28"/>
        </w:numPr>
      </w:pPr>
      <w:r>
        <w:t xml:space="preserve">intentos_preguntas: las preguntas contestadas </w:t>
      </w:r>
      <w:r w:rsidR="5132A888">
        <w:t xml:space="preserve">durante la </w:t>
      </w:r>
      <w:r w:rsidR="7FA7EFE5">
        <w:t>realización</w:t>
      </w:r>
      <w:r w:rsidR="5132A888">
        <w:t xml:space="preserve"> de test se </w:t>
      </w:r>
      <w:r w:rsidR="726CE128">
        <w:t>almacenan individualmente en esta</w:t>
      </w:r>
      <w:r w:rsidR="0CD1F5A2">
        <w:t xml:space="preserve"> tabla, </w:t>
      </w:r>
      <w:r w:rsidR="3EB9BC1B">
        <w:t>están</w:t>
      </w:r>
      <w:r w:rsidR="0CD1F5A2">
        <w:t xml:space="preserve"> </w:t>
      </w:r>
      <w:r w:rsidR="748BAEFB">
        <w:t xml:space="preserve">relacionadas con las preguntas </w:t>
      </w:r>
      <w:r w:rsidR="1B14CE4D">
        <w:t xml:space="preserve">generales tanto </w:t>
      </w:r>
      <w:r w:rsidR="43DA765A">
        <w:t xml:space="preserve">con el intento del test </w:t>
      </w:r>
      <w:r w:rsidR="7E7F42E5">
        <w:t>realizado.</w:t>
      </w:r>
    </w:p>
    <w:p w14:paraId="4F3AF5D5" w14:textId="6949B56F" w:rsidR="71348CE8" w:rsidRDefault="3B024610" w:rsidP="31A6B3AD">
      <w:pPr>
        <w:pStyle w:val="ListParagraph"/>
        <w:numPr>
          <w:ilvl w:val="0"/>
          <w:numId w:val="28"/>
        </w:numPr>
      </w:pPr>
      <w:r>
        <w:t xml:space="preserve">usuarios: aquí se guarda la </w:t>
      </w:r>
      <w:r w:rsidR="3060B06B">
        <w:t>información</w:t>
      </w:r>
      <w:r>
        <w:t xml:space="preserve"> sobre el usuario, la que nos </w:t>
      </w:r>
      <w:r w:rsidR="0B06970E">
        <w:t xml:space="preserve">permite identificarlo </w:t>
      </w:r>
      <w:r w:rsidR="3060B06B">
        <w:t>inequívocamente</w:t>
      </w:r>
      <w:r w:rsidR="0B06970E">
        <w:t xml:space="preserve"> y saber en </w:t>
      </w:r>
      <w:r w:rsidR="3060B06B">
        <w:t>qué</w:t>
      </w:r>
      <w:r w:rsidR="0B06970E">
        <w:t xml:space="preserve"> estado se </w:t>
      </w:r>
      <w:r w:rsidR="3060B06B">
        <w:t>encuentra, registrado, verificado o si se ha autentificado usando Google.</w:t>
      </w:r>
    </w:p>
    <w:p w14:paraId="5B023B1F" w14:textId="66EBB377" w:rsidR="31A6B3AD" w:rsidRDefault="7ACCC40D" w:rsidP="31A6B3AD">
      <w:pPr>
        <w:pStyle w:val="ListParagraph"/>
        <w:numPr>
          <w:ilvl w:val="0"/>
          <w:numId w:val="28"/>
        </w:numPr>
      </w:pPr>
      <w:r>
        <w:t xml:space="preserve">categorias: </w:t>
      </w:r>
      <w:r w:rsidR="351D5711">
        <w:t>información</w:t>
      </w:r>
      <w:r>
        <w:t xml:space="preserve"> sobre las </w:t>
      </w:r>
      <w:r w:rsidR="25352CE8">
        <w:t>categorías</w:t>
      </w:r>
      <w:r w:rsidR="68AB3951">
        <w:t xml:space="preserve"> de materias.</w:t>
      </w:r>
    </w:p>
    <w:p w14:paraId="74E89C9E" w14:textId="74F54EF5" w:rsidR="31A6B3AD" w:rsidRDefault="4BA6EA44" w:rsidP="31A6B3AD">
      <w:pPr>
        <w:pStyle w:val="ListParagraph"/>
        <w:numPr>
          <w:ilvl w:val="0"/>
          <w:numId w:val="28"/>
        </w:numPr>
      </w:pPr>
      <w:r>
        <w:t xml:space="preserve">materias: tienen </w:t>
      </w:r>
      <w:r w:rsidR="7B125274">
        <w:t>relación</w:t>
      </w:r>
      <w:r>
        <w:t xml:space="preserve"> e </w:t>
      </w:r>
      <w:r w:rsidR="7B125274">
        <w:t>información</w:t>
      </w:r>
      <w:r>
        <w:t xml:space="preserve"> que </w:t>
      </w:r>
      <w:r w:rsidR="391BBD44">
        <w:t xml:space="preserve">permite saber la </w:t>
      </w:r>
      <w:r w:rsidR="7B125274">
        <w:t>categoría</w:t>
      </w:r>
      <w:r w:rsidR="391BBD44">
        <w:t xml:space="preserve"> </w:t>
      </w:r>
      <w:r w:rsidR="489E0D6C">
        <w:t xml:space="preserve">de la materia y a que materia pertenece </w:t>
      </w:r>
      <w:r w:rsidR="7F35FB74">
        <w:t xml:space="preserve">cada uno de los test, </w:t>
      </w:r>
      <w:r w:rsidR="7B125274">
        <w:t>además</w:t>
      </w:r>
      <w:r w:rsidR="29CBF949">
        <w:t xml:space="preserve"> de </w:t>
      </w:r>
      <w:r w:rsidR="7B125274">
        <w:t>información</w:t>
      </w:r>
      <w:r w:rsidR="29CBF949">
        <w:t xml:space="preserve"> sobre la </w:t>
      </w:r>
      <w:r w:rsidR="1DF1451B">
        <w:t xml:space="preserve">propia </w:t>
      </w:r>
      <w:r w:rsidR="29CBF949">
        <w:t>materia</w:t>
      </w:r>
      <w:r w:rsidR="1DF1451B">
        <w:t>.</w:t>
      </w:r>
      <w:r w:rsidR="25352CE8">
        <w:t xml:space="preserve"> </w:t>
      </w:r>
    </w:p>
    <w:p w14:paraId="0D460957" w14:textId="5F391F89" w:rsidR="72D8E14C" w:rsidRDefault="2A928BE9" w:rsidP="72D8E14C">
      <w:pPr>
        <w:pStyle w:val="ListParagraph"/>
        <w:numPr>
          <w:ilvl w:val="0"/>
          <w:numId w:val="28"/>
        </w:numPr>
      </w:pPr>
      <w:r>
        <w:t xml:space="preserve">V_intentos_test: es la vista que agrupa la </w:t>
      </w:r>
      <w:r w:rsidR="407E8EEA">
        <w:t xml:space="preserve">informacion de varios </w:t>
      </w:r>
    </w:p>
    <w:p w14:paraId="1582A020" w14:textId="249909D2" w:rsidR="003D7C95" w:rsidRDefault="003D7C95" w:rsidP="003D7C95">
      <w:pPr>
        <w:pStyle w:val="Heading3"/>
      </w:pPr>
      <w:bookmarkStart w:id="9" w:name="_Toc137419021"/>
      <w:r>
        <w:t>3.1.2.- Vistas.</w:t>
      </w:r>
      <w:bookmarkEnd w:id="9"/>
    </w:p>
    <w:p w14:paraId="79254CB2" w14:textId="2FD099B0" w:rsidR="00DC0066" w:rsidRDefault="00D44DB5" w:rsidP="003D7C95">
      <w:r>
        <w:t>Blade juega un papel muy importante a la hora de generar las vistas.</w:t>
      </w:r>
    </w:p>
    <w:p w14:paraId="127F3729" w14:textId="2FBA03E8" w:rsidR="00DC0066" w:rsidRDefault="00DC0066" w:rsidP="003D7C95">
      <w:r>
        <w:t xml:space="preserve">Hemos </w:t>
      </w:r>
      <w:r w:rsidR="00713E80">
        <w:t>elaborado</w:t>
      </w:r>
      <w:r>
        <w:t xml:space="preserve"> una plantilla base, sobre la que se basan el resto de vistas. Se llama base.blade.php.</w:t>
      </w:r>
    </w:p>
    <w:p w14:paraId="67F80C54" w14:textId="1011DEBF" w:rsidR="00F81591" w:rsidRDefault="00F81591" w:rsidP="003D7C95">
      <w:r>
        <w:t xml:space="preserve">Además, </w:t>
      </w:r>
      <w:r w:rsidR="004E2A27">
        <w:t>hemos creado diferentes fragmentos que importamos según nuestras necesidades.</w:t>
      </w:r>
    </w:p>
    <w:p w14:paraId="0C80A581" w14:textId="5D346EA3" w:rsidR="004E2A27" w:rsidRDefault="00D61C47" w:rsidP="00D61C47">
      <w:pPr>
        <w:pStyle w:val="ListParagraph"/>
        <w:numPr>
          <w:ilvl w:val="0"/>
          <w:numId w:val="29"/>
        </w:numPr>
      </w:pPr>
      <w:r>
        <w:t>Los</w:t>
      </w:r>
      <w:r w:rsidR="004E2A27">
        <w:t xml:space="preserve"> fragmentos de cabeceraLogin.blade y cabeceraLogoff.blade</w:t>
      </w:r>
      <w:r w:rsidR="002548EB">
        <w:t xml:space="preserve"> se usan para </w:t>
      </w:r>
      <w:r w:rsidR="00C826C5">
        <w:t>tener dos cabeceras diferentes, una para cuando el usuario no está logeado, y la otra para cuando si lo está.</w:t>
      </w:r>
    </w:p>
    <w:p w14:paraId="6547D09B" w14:textId="659A07F4" w:rsidR="4BD612D5" w:rsidRDefault="60EC409D" w:rsidP="4BD612D5">
      <w:pPr>
        <w:pStyle w:val="ListParagraph"/>
        <w:numPr>
          <w:ilvl w:val="0"/>
          <w:numId w:val="29"/>
        </w:numPr>
      </w:pPr>
      <w:r>
        <w:t xml:space="preserve">El fragmento pie de </w:t>
      </w:r>
      <w:r w:rsidR="3E709747">
        <w:t>página</w:t>
      </w:r>
      <w:r>
        <w:t xml:space="preserve"> se usa en todas las </w:t>
      </w:r>
      <w:r w:rsidR="1A764101">
        <w:t xml:space="preserve">vistas </w:t>
      </w:r>
      <w:r w:rsidR="3E709747">
        <w:t>así</w:t>
      </w:r>
      <w:r w:rsidR="1A764101">
        <w:t xml:space="preserve"> que se </w:t>
      </w:r>
      <w:r w:rsidR="3E709747">
        <w:t>decidió</w:t>
      </w:r>
      <w:r w:rsidR="1A764101">
        <w:t xml:space="preserve"> ponerlo </w:t>
      </w:r>
      <w:r w:rsidR="3E709747">
        <w:t>como fragmento para poder editar fácilmente esa parte.</w:t>
      </w:r>
    </w:p>
    <w:p w14:paraId="4DA00086" w14:textId="047DA8F6" w:rsidR="00C826C5" w:rsidRDefault="00D61C47" w:rsidP="003D7C95">
      <w:pPr>
        <w:pStyle w:val="ListParagraph"/>
        <w:numPr>
          <w:ilvl w:val="0"/>
          <w:numId w:val="29"/>
        </w:numPr>
      </w:pPr>
      <w:r>
        <w:t xml:space="preserve">Los fragmentos de cuenta y </w:t>
      </w:r>
      <w:r w:rsidR="3E709747">
        <w:t>estadística</w:t>
      </w:r>
      <w:r w:rsidR="586849DB">
        <w:t xml:space="preserve"> se usan para </w:t>
      </w:r>
      <w:r w:rsidR="3E709747">
        <w:t>mostrar información</w:t>
      </w:r>
      <w:r w:rsidR="77D4BD65">
        <w:t xml:space="preserve"> del perfil de usuario, en </w:t>
      </w:r>
      <w:r w:rsidR="4BD612D5">
        <w:t xml:space="preserve">concreto para mostrar las </w:t>
      </w:r>
      <w:r w:rsidR="3E709747">
        <w:t>estadísticas</w:t>
      </w:r>
      <w:r w:rsidR="4BD612D5">
        <w:t xml:space="preserve"> del usuario y la posibilidad de cambiar contraseña y ver el nombre del perfil de usuario.</w:t>
      </w:r>
    </w:p>
    <w:p w14:paraId="7C634ABC" w14:textId="3A4D186C" w:rsidR="4BD612D5" w:rsidRDefault="0ACD4C4B" w:rsidP="4BD612D5">
      <w:pPr>
        <w:pStyle w:val="ListParagraph"/>
        <w:numPr>
          <w:ilvl w:val="0"/>
          <w:numId w:val="29"/>
        </w:numPr>
      </w:pPr>
      <w:r>
        <w:t xml:space="preserve">Los tres </w:t>
      </w:r>
      <w:r w:rsidR="34E2DD5E">
        <w:t>fragmentos</w:t>
      </w:r>
      <w:r>
        <w:t xml:space="preserve"> testPopulares, testRecientes, </w:t>
      </w:r>
      <w:r w:rsidR="7EF2981C">
        <w:t>testRelacionados</w:t>
      </w:r>
      <w:r w:rsidR="233F2EB2">
        <w:t xml:space="preserve"> se refieren a los </w:t>
      </w:r>
      <w:r w:rsidR="36EEA8F7">
        <w:t xml:space="preserve">test </w:t>
      </w:r>
      <w:r w:rsidR="34E2DD5E">
        <w:t>realizados</w:t>
      </w:r>
      <w:r w:rsidR="3819E6A8">
        <w:t xml:space="preserve"> por el usuario o </w:t>
      </w:r>
      <w:r w:rsidR="5CF75B87">
        <w:t xml:space="preserve">que se sugiere hacer al usuario. Se muestran en la </w:t>
      </w:r>
      <w:r w:rsidR="25D81052">
        <w:t xml:space="preserve">pantalla principal </w:t>
      </w:r>
      <w:r w:rsidR="4F70FCE7">
        <w:t xml:space="preserve">una vez logueado el </w:t>
      </w:r>
      <w:r w:rsidR="1B88BAFC">
        <w:t>usuario.</w:t>
      </w:r>
    </w:p>
    <w:p w14:paraId="4AFCA820" w14:textId="2AFA25EF" w:rsidR="1B88BAFC" w:rsidRDefault="3A88FB91" w:rsidP="1B88BAFC">
      <w:pPr>
        <w:pStyle w:val="ListParagraph"/>
        <w:numPr>
          <w:ilvl w:val="0"/>
          <w:numId w:val="29"/>
        </w:numPr>
      </w:pPr>
      <w:r>
        <w:t xml:space="preserve">HistorialIntentos </w:t>
      </w:r>
      <w:r w:rsidR="25C145D5">
        <w:t xml:space="preserve">nos ofrece la posibilidad </w:t>
      </w:r>
      <w:r w:rsidR="073197F0">
        <w:t xml:space="preserve">de tener la lista completa de los </w:t>
      </w:r>
      <w:r w:rsidR="385CE45E">
        <w:t>test realizados.</w:t>
      </w:r>
    </w:p>
    <w:p w14:paraId="3358FEA3" w14:textId="74568269" w:rsidR="00DC0066" w:rsidRDefault="00127039" w:rsidP="003D7C95">
      <w:r>
        <w:t>Respecto a las vistas</w:t>
      </w:r>
      <w:r w:rsidR="00713E80">
        <w:t>, tenemos</w:t>
      </w:r>
      <w:r w:rsidR="00DC0066">
        <w:t>:</w:t>
      </w:r>
    </w:p>
    <w:p w14:paraId="55911208" w14:textId="641F93D0" w:rsidR="00DC0066" w:rsidRDefault="05233BA6" w:rsidP="00DC0066">
      <w:pPr>
        <w:pStyle w:val="ListParagraph"/>
        <w:numPr>
          <w:ilvl w:val="0"/>
          <w:numId w:val="27"/>
        </w:numPr>
      </w:pPr>
      <w:r>
        <w:t>Auth: en esta vista</w:t>
      </w:r>
      <w:r w:rsidR="4C339AA9">
        <w:t xml:space="preserve"> tenemos la vista </w:t>
      </w:r>
      <w:r w:rsidR="6073F338">
        <w:t xml:space="preserve">relacionada con la </w:t>
      </w:r>
      <w:r w:rsidR="4C0701CE">
        <w:t>confirmación</w:t>
      </w:r>
      <w:r w:rsidR="6073F338">
        <w:t xml:space="preserve"> de la</w:t>
      </w:r>
      <w:r w:rsidR="156036CF">
        <w:t xml:space="preserve"> cuenta de correo. </w:t>
      </w:r>
    </w:p>
    <w:p w14:paraId="437C0018" w14:textId="391EDBA7" w:rsidR="156036CF" w:rsidRDefault="50FF83E8" w:rsidP="156036CF">
      <w:pPr>
        <w:pStyle w:val="ListParagraph"/>
        <w:numPr>
          <w:ilvl w:val="0"/>
          <w:numId w:val="27"/>
        </w:numPr>
      </w:pPr>
      <w:r>
        <w:t xml:space="preserve">Vendor: aquí </w:t>
      </w:r>
      <w:r w:rsidR="377AC1E4">
        <w:t xml:space="preserve">están </w:t>
      </w:r>
      <w:r w:rsidR="1FA0AE33">
        <w:t>agrupadas</w:t>
      </w:r>
      <w:r w:rsidR="0A3D9CF1">
        <w:t xml:space="preserve"> </w:t>
      </w:r>
      <w:r w:rsidR="7FC70B94">
        <w:t xml:space="preserve">todas las vistas y textos </w:t>
      </w:r>
      <w:r w:rsidR="6A9322E3">
        <w:t xml:space="preserve">relacionados con el </w:t>
      </w:r>
      <w:r w:rsidR="3BD387C2">
        <w:t>envió</w:t>
      </w:r>
      <w:r w:rsidR="6A9322E3">
        <w:t xml:space="preserve"> de email, </w:t>
      </w:r>
      <w:r w:rsidR="65D7AB2D">
        <w:t>como pueden ser plantillas, etc.</w:t>
      </w:r>
    </w:p>
    <w:p w14:paraId="50E01F04" w14:textId="73F554B9" w:rsidR="70BECF39" w:rsidRDefault="36482F20" w:rsidP="70BECF39">
      <w:pPr>
        <w:pStyle w:val="ListParagraph"/>
        <w:numPr>
          <w:ilvl w:val="0"/>
          <w:numId w:val="27"/>
        </w:numPr>
      </w:pPr>
      <w:r>
        <w:t xml:space="preserve">Cuenta: la vista de la cuenta agrupa en si dos </w:t>
      </w:r>
      <w:r w:rsidR="19F509F7">
        <w:t xml:space="preserve">fragmentos, el de cuenta y el de </w:t>
      </w:r>
      <w:r w:rsidR="407E2948">
        <w:t>estadistica</w:t>
      </w:r>
      <w:r w:rsidR="36DFFDD6">
        <w:t xml:space="preserve"> </w:t>
      </w:r>
      <w:r w:rsidR="5145124F">
        <w:t>agrupandolos en el mismo bloque.</w:t>
      </w:r>
    </w:p>
    <w:p w14:paraId="372FF414" w14:textId="3F3EDC33" w:rsidR="17A4476F" w:rsidRDefault="6C3F64CD" w:rsidP="17A4476F">
      <w:pPr>
        <w:pStyle w:val="ListParagraph"/>
        <w:numPr>
          <w:ilvl w:val="0"/>
          <w:numId w:val="27"/>
        </w:numPr>
      </w:pPr>
      <w:r>
        <w:t xml:space="preserve">Empresa: proporciona la </w:t>
      </w:r>
      <w:r w:rsidR="377AC1E4">
        <w:t>información</w:t>
      </w:r>
      <w:r>
        <w:t xml:space="preserve"> sobre </w:t>
      </w:r>
      <w:r w:rsidR="512BB721">
        <w:t>nosotros.</w:t>
      </w:r>
    </w:p>
    <w:p w14:paraId="2C384240" w14:textId="617C8169" w:rsidR="512BB721" w:rsidRDefault="2DC5674E" w:rsidP="512BB721">
      <w:pPr>
        <w:pStyle w:val="ListParagraph"/>
        <w:numPr>
          <w:ilvl w:val="0"/>
          <w:numId w:val="27"/>
        </w:numPr>
      </w:pPr>
      <w:r>
        <w:t xml:space="preserve">HistorialTestRealizados: muestra el historial de test realizados </w:t>
      </w:r>
      <w:r w:rsidR="2F50C626">
        <w:t xml:space="preserve">haciendo uso del fragmento </w:t>
      </w:r>
      <w:r w:rsidR="453CC927">
        <w:t>diseñado para ese fin</w:t>
      </w:r>
      <w:r w:rsidR="49DA85F4">
        <w:t>.</w:t>
      </w:r>
    </w:p>
    <w:p w14:paraId="74060004" w14:textId="183C7A47" w:rsidR="49DA85F4" w:rsidRDefault="6F0AD29A" w:rsidP="49DA85F4">
      <w:pPr>
        <w:pStyle w:val="ListParagraph"/>
        <w:numPr>
          <w:ilvl w:val="0"/>
          <w:numId w:val="27"/>
        </w:numPr>
      </w:pPr>
      <w:r>
        <w:t xml:space="preserve">Index: nos muestra la </w:t>
      </w:r>
      <w:r w:rsidR="11C777CC">
        <w:t>agrupación</w:t>
      </w:r>
      <w:r>
        <w:t xml:space="preserve"> de testPopulares, testRecientes, testRelacionados mostrando los test relacionados, realizados o sugeridos</w:t>
      </w:r>
      <w:r w:rsidR="75E51823">
        <w:t xml:space="preserve"> para el usuario.</w:t>
      </w:r>
    </w:p>
    <w:p w14:paraId="5F86D78C" w14:textId="558AD14F" w:rsidR="59645E00" w:rsidRDefault="4DB7D644" w:rsidP="59645E00">
      <w:pPr>
        <w:pStyle w:val="ListParagraph"/>
        <w:numPr>
          <w:ilvl w:val="0"/>
          <w:numId w:val="27"/>
        </w:numPr>
      </w:pPr>
      <w:r>
        <w:t xml:space="preserve">Materia: muestra la </w:t>
      </w:r>
      <w:r w:rsidR="4C0701CE">
        <w:t>información</w:t>
      </w:r>
      <w:r>
        <w:t xml:space="preserve"> sobre cada materia y proporciona una lista con los test </w:t>
      </w:r>
      <w:r w:rsidR="6A11EBD9">
        <w:t>asociados a dicha materia.</w:t>
      </w:r>
    </w:p>
    <w:p w14:paraId="787E8BE4" w14:textId="1047E222" w:rsidR="6A11EBD9" w:rsidRDefault="35465884" w:rsidP="6A11EBD9">
      <w:pPr>
        <w:pStyle w:val="ListParagraph"/>
        <w:numPr>
          <w:ilvl w:val="0"/>
          <w:numId w:val="27"/>
        </w:numPr>
      </w:pPr>
      <w:r>
        <w:t xml:space="preserve">Test: es la vista que permite mostrar las preguntas de los test, ya sea en el test que se </w:t>
      </w:r>
      <w:r w:rsidR="7E095265">
        <w:t>está</w:t>
      </w:r>
      <w:r>
        <w:t xml:space="preserve"> haciendo o para mostrar test </w:t>
      </w:r>
      <w:r w:rsidR="7D0C4126">
        <w:t>realizados.</w:t>
      </w:r>
    </w:p>
    <w:p w14:paraId="05749561" w14:textId="465EFB4D" w:rsidR="35934791" w:rsidRDefault="39621F91" w:rsidP="0AA18851">
      <w:pPr>
        <w:jc w:val="center"/>
      </w:pPr>
      <w:r>
        <w:rPr>
          <w:noProof/>
        </w:rPr>
        <w:drawing>
          <wp:inline distT="0" distB="0" distL="0" distR="0" wp14:anchorId="38150197" wp14:editId="47638385">
            <wp:extent cx="2457450" cy="4248166"/>
            <wp:effectExtent l="0" t="0" r="0" b="0"/>
            <wp:docPr id="1202973060" name="Picture 120297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2973060"/>
                    <pic:cNvPicPr/>
                  </pic:nvPicPr>
                  <pic:blipFill>
                    <a:blip r:embed="rId19">
                      <a:extLst>
                        <a:ext uri="{28A0092B-C50C-407E-A947-70E740481C1C}">
                          <a14:useLocalDpi xmlns:a14="http://schemas.microsoft.com/office/drawing/2010/main" val="0"/>
                        </a:ext>
                      </a:extLst>
                    </a:blip>
                    <a:srcRect b="7083"/>
                    <a:stretch>
                      <a:fillRect/>
                    </a:stretch>
                  </pic:blipFill>
                  <pic:spPr>
                    <a:xfrm>
                      <a:off x="0" y="0"/>
                      <a:ext cx="2457450" cy="4248166"/>
                    </a:xfrm>
                    <a:prstGeom prst="rect">
                      <a:avLst/>
                    </a:prstGeom>
                  </pic:spPr>
                </pic:pic>
              </a:graphicData>
            </a:graphic>
          </wp:inline>
        </w:drawing>
      </w:r>
    </w:p>
    <w:p w14:paraId="38D76F23" w14:textId="154941CF" w:rsidR="003D7C95" w:rsidRDefault="003D7C95" w:rsidP="003D7C95">
      <w:pPr>
        <w:pStyle w:val="Heading3"/>
      </w:pPr>
      <w:bookmarkStart w:id="10" w:name="_Toc137419022"/>
      <w:r>
        <w:t>3.1.3.- Controladores.</w:t>
      </w:r>
      <w:bookmarkEnd w:id="10"/>
    </w:p>
    <w:p w14:paraId="102F139D" w14:textId="7A1DDE85" w:rsidR="003D7C95" w:rsidRDefault="664C0816" w:rsidP="664C0816">
      <w:pPr>
        <w:spacing w:after="0"/>
        <w:rPr>
          <w:rFonts w:eastAsia="Source Sans Pro" w:cs="Source Sans Pro"/>
          <w:lang w:val="es"/>
        </w:rPr>
      </w:pPr>
      <w:r w:rsidRPr="664C0816">
        <w:rPr>
          <w:rFonts w:eastAsia="Source Sans Pro" w:cs="Source Sans Pro"/>
          <w:lang w:val="es"/>
        </w:rPr>
        <w:t xml:space="preserve">En la aplicación BrainBoost se desarrollaron los siguientes controladores de API: </w:t>
      </w:r>
    </w:p>
    <w:p w14:paraId="432D2FF9" w14:textId="22B818F6" w:rsidR="003D7C95" w:rsidRDefault="664C0816" w:rsidP="664C0816">
      <w:pPr>
        <w:spacing w:after="0"/>
        <w:rPr>
          <w:rFonts w:eastAsia="Source Sans Pro" w:cs="Source Sans Pro"/>
          <w:lang w:val="es"/>
        </w:rPr>
      </w:pPr>
      <w:r w:rsidRPr="664C0816">
        <w:rPr>
          <w:rFonts w:eastAsia="Source Sans Pro" w:cs="Source Sans Pro"/>
          <w:lang w:val="es"/>
        </w:rPr>
        <w:t xml:space="preserve"> </w:t>
      </w:r>
    </w:p>
    <w:p w14:paraId="1E703B5D" w14:textId="0DADBB73" w:rsidR="003D7C95" w:rsidRDefault="664C0816" w:rsidP="664C0816">
      <w:pPr>
        <w:pStyle w:val="ListParagraph"/>
        <w:numPr>
          <w:ilvl w:val="0"/>
          <w:numId w:val="17"/>
        </w:numPr>
        <w:spacing w:after="0"/>
        <w:rPr>
          <w:rFonts w:eastAsia="Source Sans Pro" w:cs="Source Sans Pro"/>
          <w:lang w:val="es"/>
        </w:rPr>
      </w:pPr>
      <w:r w:rsidRPr="664C0816">
        <w:rPr>
          <w:rFonts w:eastAsia="Source Sans Pro" w:cs="Source Sans Pro"/>
          <w:lang w:val="es"/>
        </w:rPr>
        <w:t xml:space="preserve">`IntentosPreguntaController`: Gestiona las preguntas realizadas en los test, permitiendo almacenar, obtener información relacionada con estas preguntas. </w:t>
      </w:r>
    </w:p>
    <w:p w14:paraId="4FE4EA59" w14:textId="4C13C870" w:rsidR="003D7C95" w:rsidRDefault="664C0816" w:rsidP="664C0816">
      <w:pPr>
        <w:pStyle w:val="ListParagraph"/>
        <w:numPr>
          <w:ilvl w:val="0"/>
          <w:numId w:val="17"/>
        </w:numPr>
        <w:spacing w:after="0"/>
        <w:rPr>
          <w:rFonts w:eastAsia="Source Sans Pro" w:cs="Source Sans Pro"/>
          <w:lang w:val="es"/>
        </w:rPr>
      </w:pPr>
      <w:r w:rsidRPr="664C0816">
        <w:rPr>
          <w:rFonts w:eastAsia="Source Sans Pro" w:cs="Source Sans Pro"/>
          <w:lang w:val="es"/>
        </w:rPr>
        <w:t xml:space="preserve">`MateriasController`: Gestiona las materias, proporcionando métodos para obtener una lista de todas las materias de una categoria. </w:t>
      </w:r>
    </w:p>
    <w:p w14:paraId="69142FD5" w14:textId="00F0B752" w:rsidR="003D7C95" w:rsidRDefault="664C0816" w:rsidP="664C0816">
      <w:pPr>
        <w:pStyle w:val="ListParagraph"/>
        <w:numPr>
          <w:ilvl w:val="0"/>
          <w:numId w:val="17"/>
        </w:numPr>
        <w:spacing w:after="0"/>
        <w:rPr>
          <w:rFonts w:eastAsia="Source Sans Pro" w:cs="Source Sans Pro"/>
          <w:lang w:val="es"/>
        </w:rPr>
      </w:pPr>
      <w:r w:rsidRPr="664C0816">
        <w:rPr>
          <w:rFonts w:eastAsia="Source Sans Pro" w:cs="Source Sans Pro"/>
          <w:lang w:val="es"/>
        </w:rPr>
        <w:t xml:space="preserve">`PreguntasController`: Gestiona las preguntas, ofreciendo métodos para obtener una lista de todas las preguntas, mostrar las preguntas de un test específico. </w:t>
      </w:r>
    </w:p>
    <w:p w14:paraId="7F20470E" w14:textId="79120488" w:rsidR="003D7C95" w:rsidRDefault="664C0816" w:rsidP="664C0816">
      <w:pPr>
        <w:pStyle w:val="ListParagraph"/>
        <w:numPr>
          <w:ilvl w:val="0"/>
          <w:numId w:val="17"/>
        </w:numPr>
        <w:spacing w:after="0"/>
        <w:rPr>
          <w:rFonts w:eastAsia="Source Sans Pro" w:cs="Source Sans Pro"/>
          <w:lang w:val="es"/>
        </w:rPr>
      </w:pPr>
      <w:r w:rsidRPr="664C0816">
        <w:rPr>
          <w:rFonts w:eastAsia="Source Sans Pro" w:cs="Source Sans Pro"/>
          <w:lang w:val="es"/>
        </w:rPr>
        <w:t xml:space="preserve">`TestController`: Gestiona los tests, brindando métodos para obtener una lista de todos los tests, mostrar un test específico. </w:t>
      </w:r>
    </w:p>
    <w:p w14:paraId="2B89BF0E" w14:textId="3454C113" w:rsidR="003D7C95" w:rsidRDefault="664C0816" w:rsidP="664C0816">
      <w:pPr>
        <w:pStyle w:val="ListParagraph"/>
        <w:numPr>
          <w:ilvl w:val="0"/>
          <w:numId w:val="18"/>
        </w:numPr>
        <w:spacing w:after="0"/>
        <w:rPr>
          <w:rFonts w:eastAsia="Source Sans Pro" w:cs="Source Sans Pro"/>
          <w:lang w:val="es"/>
        </w:rPr>
      </w:pPr>
      <w:r w:rsidRPr="664C0816">
        <w:rPr>
          <w:rFonts w:eastAsia="Source Sans Pro" w:cs="Source Sans Pro"/>
          <w:lang w:val="es"/>
        </w:rPr>
        <w:t xml:space="preserve">Estos controladores proporcionan una interfaz de programación de aplicaciones (API) eficiente y segura para administrar las preguntas de intento, las materias, las preguntas y los tests en la aplicación BrainBoost. </w:t>
      </w:r>
    </w:p>
    <w:p w14:paraId="37599D88" w14:textId="787C3280" w:rsidR="003D7C95" w:rsidRDefault="003D7C95" w:rsidP="664C0816">
      <w:pPr>
        <w:spacing w:after="0"/>
        <w:rPr>
          <w:rFonts w:eastAsia="Source Sans Pro" w:cs="Source Sans Pro"/>
          <w:lang w:val="es"/>
        </w:rPr>
      </w:pPr>
    </w:p>
    <w:p w14:paraId="5208F573" w14:textId="61FA3B7D" w:rsidR="003D7C95" w:rsidRDefault="664C0816" w:rsidP="664C0816">
      <w:pPr>
        <w:spacing w:after="0"/>
        <w:rPr>
          <w:rFonts w:eastAsia="Source Sans Pro" w:cs="Source Sans Pro"/>
          <w:lang w:val="es"/>
        </w:rPr>
      </w:pPr>
      <w:r w:rsidRPr="664C0816">
        <w:rPr>
          <w:rFonts w:eastAsia="Source Sans Pro" w:cs="Source Sans Pro"/>
          <w:lang w:val="es"/>
        </w:rPr>
        <w:t xml:space="preserve">En la aplicación </w:t>
      </w:r>
      <w:r w:rsidRPr="664C0816">
        <w:rPr>
          <w:rFonts w:eastAsia="Source Sans Pro" w:cs="Source Sans Pro"/>
          <w:sz w:val="24"/>
          <w:szCs w:val="24"/>
          <w:lang w:val="es"/>
        </w:rPr>
        <w:t>BrainBoost se desarrollaron varios controladores. En resumen son los siguientes:</w:t>
      </w:r>
      <w:r w:rsidRPr="664C0816">
        <w:rPr>
          <w:rFonts w:eastAsia="Source Sans Pro" w:cs="Source Sans Pro"/>
          <w:lang w:val="es"/>
        </w:rPr>
        <w:t xml:space="preserve"> </w:t>
      </w:r>
    </w:p>
    <w:p w14:paraId="6304422E" w14:textId="61FA3B7D" w:rsidR="003D7C95" w:rsidRDefault="664C0816" w:rsidP="664C0816">
      <w:pPr>
        <w:pStyle w:val="ListParagraph"/>
        <w:numPr>
          <w:ilvl w:val="0"/>
          <w:numId w:val="16"/>
        </w:numPr>
        <w:spacing w:after="0"/>
        <w:rPr>
          <w:rFonts w:eastAsia="Source Sans Pro" w:cs="Source Sans Pro"/>
          <w:lang w:val="es"/>
        </w:rPr>
      </w:pPr>
      <w:r w:rsidRPr="664C0816">
        <w:rPr>
          <w:rFonts w:eastAsia="Source Sans Pro" w:cs="Source Sans Pro"/>
          <w:lang w:val="es"/>
        </w:rPr>
        <w:t xml:space="preserve">`MateriaController`: </w:t>
      </w:r>
    </w:p>
    <w:p w14:paraId="35A9C473"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`index()`: Muestra la página de una materia específica y los tests asociados a ella. </w:t>
      </w:r>
    </w:p>
    <w:p w14:paraId="036D1373" w14:textId="61FA3B7D" w:rsidR="003D7C95" w:rsidRDefault="664C0816" w:rsidP="664C0816">
      <w:pPr>
        <w:pStyle w:val="ListParagraph"/>
        <w:numPr>
          <w:ilvl w:val="0"/>
          <w:numId w:val="16"/>
        </w:numPr>
        <w:spacing w:after="0"/>
        <w:rPr>
          <w:rFonts w:eastAsia="Source Sans Pro" w:cs="Source Sans Pro"/>
          <w:lang w:val="es"/>
        </w:rPr>
      </w:pPr>
      <w:r w:rsidRPr="664C0816">
        <w:rPr>
          <w:rFonts w:eastAsia="Source Sans Pro" w:cs="Source Sans Pro"/>
          <w:lang w:val="es"/>
        </w:rPr>
        <w:t xml:space="preserve">`PreguntaController`: </w:t>
      </w:r>
    </w:p>
    <w:p w14:paraId="2BA6A2E6"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`showFirst()`: Muestra la primera pregunta en formato JSON. </w:t>
      </w:r>
    </w:p>
    <w:p w14:paraId="548B40B3"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`showAll()`: Muestra todas las preguntas en una colección. </w:t>
      </w:r>
    </w:p>
    <w:p w14:paraId="246F1813" w14:textId="61FA3B7D" w:rsidR="003D7C95" w:rsidRDefault="664C0816" w:rsidP="664C0816">
      <w:pPr>
        <w:pStyle w:val="ListParagraph"/>
        <w:numPr>
          <w:ilvl w:val="0"/>
          <w:numId w:val="16"/>
        </w:numPr>
        <w:spacing w:after="0"/>
        <w:rPr>
          <w:rFonts w:eastAsia="Source Sans Pro" w:cs="Source Sans Pro"/>
          <w:lang w:val="es"/>
        </w:rPr>
      </w:pPr>
      <w:r w:rsidRPr="664C0816">
        <w:rPr>
          <w:rFonts w:eastAsia="Source Sans Pro" w:cs="Source Sans Pro"/>
          <w:lang w:val="es"/>
        </w:rPr>
        <w:t xml:space="preserve">`TestController`: </w:t>
      </w:r>
    </w:p>
    <w:p w14:paraId="3090F25C"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`getPopularTests($limit)`: Obtiene los tests más populares en forma de array. </w:t>
      </w:r>
    </w:p>
    <w:p w14:paraId="5E77EEDC"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`incrementarVisitas($id)`: Incrementa el número de visitas de un test específico. </w:t>
      </w:r>
    </w:p>
    <w:p w14:paraId="7C9EEFE9"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`showTest(Request $request)`: Muestra un test específico en una vista o devuelve un error 404. </w:t>
      </w:r>
    </w:p>
    <w:p w14:paraId="2A3BD4C9"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`testSugeridos($numeroTests)`: Obtiene tests sugeridos en forma de array. </w:t>
      </w:r>
    </w:p>
    <w:p w14:paraId="0AF97769" w14:textId="61FA3B7D" w:rsidR="003D7C95" w:rsidRDefault="664C0816" w:rsidP="664C0816">
      <w:pPr>
        <w:pStyle w:val="ListParagraph"/>
        <w:numPr>
          <w:ilvl w:val="0"/>
          <w:numId w:val="16"/>
        </w:numPr>
        <w:spacing w:after="0"/>
        <w:rPr>
          <w:rFonts w:eastAsia="Source Sans Pro" w:cs="Source Sans Pro"/>
          <w:lang w:val="es"/>
        </w:rPr>
      </w:pPr>
      <w:r w:rsidRPr="664C0816">
        <w:rPr>
          <w:rFonts w:eastAsia="Source Sans Pro" w:cs="Source Sans Pro"/>
          <w:lang w:val="es"/>
        </w:rPr>
        <w:t xml:space="preserve">`UsuariosController`: </w:t>
      </w:r>
    </w:p>
    <w:p w14:paraId="6407CAA1"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`googleAuthCallback()`: Maneja la autenticación con Google y la creación o actualización de usuarios. </w:t>
      </w:r>
    </w:p>
    <w:p w14:paraId="2327BCA0"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`logintoapp(Request $request)`: Maneja el inicio de sesión en la aplicación. </w:t>
      </w:r>
    </w:p>
    <w:p w14:paraId="645C9AEB"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`salir()`: Maneja el cierre de sesión en la aplicación. </w:t>
      </w:r>
    </w:p>
    <w:p w14:paraId="5E4DEBA1"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`registrar(Request $request)`: Maneja el registro de un nuevo usuario en la aplicación. </w:t>
      </w:r>
    </w:p>
    <w:p w14:paraId="68A5F58E"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`cambiarpassword(Request $request)`: Maneja el cambio de contraseña del usuario autenticado. </w:t>
      </w:r>
    </w:p>
    <w:p w14:paraId="76D39DA9" w14:textId="61FA3B7D" w:rsidR="003D7C95" w:rsidRDefault="664C0816" w:rsidP="664C0816">
      <w:pPr>
        <w:pStyle w:val="ListParagraph"/>
        <w:numPr>
          <w:ilvl w:val="0"/>
          <w:numId w:val="16"/>
        </w:numPr>
        <w:spacing w:after="0"/>
        <w:rPr>
          <w:rFonts w:eastAsia="Source Sans Pro" w:cs="Source Sans Pro"/>
          <w:lang w:val="es"/>
        </w:rPr>
      </w:pPr>
      <w:r w:rsidRPr="664C0816">
        <w:rPr>
          <w:rFonts w:eastAsia="Source Sans Pro" w:cs="Source Sans Pro"/>
          <w:lang w:val="es"/>
        </w:rPr>
        <w:t xml:space="preserve">`VIntentosTestController`: </w:t>
      </w:r>
    </w:p>
    <w:p w14:paraId="782552D4"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`historialTestRealizados()`: Obtiene el historial de tests realizados por un usuario en forma de vista. </w:t>
      </w:r>
    </w:p>
    <w:p w14:paraId="0F925965" w14:textId="61FA3B7D"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 xml:space="preserve">`ultimosTestRealizados()`: Obtiene los últimos tests realizados por un usuario en forma de array. </w:t>
      </w:r>
    </w:p>
    <w:p w14:paraId="5D751390" w14:textId="04E1C758" w:rsidR="003D7C95" w:rsidRDefault="664C0816" w:rsidP="664C0816">
      <w:pPr>
        <w:pStyle w:val="ListParagraph"/>
        <w:numPr>
          <w:ilvl w:val="1"/>
          <w:numId w:val="16"/>
        </w:numPr>
        <w:spacing w:after="0"/>
        <w:rPr>
          <w:rFonts w:eastAsia="Source Sans Pro" w:cs="Source Sans Pro"/>
          <w:lang w:val="es"/>
        </w:rPr>
      </w:pPr>
      <w:r w:rsidRPr="664C0816">
        <w:rPr>
          <w:rFonts w:eastAsia="Source Sans Pro" w:cs="Source Sans Pro"/>
          <w:lang w:val="es"/>
        </w:rPr>
        <w:t>`getCuentaView()`: Obtiene la vista de la cuenta del usuario con información estadística sobre sus tests.</w:t>
      </w:r>
    </w:p>
    <w:p w14:paraId="4346BA99" w14:textId="4AD87801" w:rsidR="003D7C95" w:rsidRDefault="003D7C95" w:rsidP="008F4224"/>
    <w:p w14:paraId="6C9E6CC8" w14:textId="5C04AE74" w:rsidR="008F4224" w:rsidRDefault="008F4224" w:rsidP="008F4224">
      <w:pPr>
        <w:pStyle w:val="Heading3"/>
      </w:pPr>
      <w:bookmarkStart w:id="11" w:name="_Toc137419023"/>
      <w:r>
        <w:t>3.1.4.- Rutas.</w:t>
      </w:r>
      <w:bookmarkEnd w:id="11"/>
    </w:p>
    <w:p w14:paraId="64EFE9BE" w14:textId="667F30E9" w:rsidR="008F4224" w:rsidRPr="008F4224" w:rsidRDefault="10FF66C5" w:rsidP="10FF66C5">
      <w:pPr>
        <w:spacing w:after="0"/>
        <w:rPr>
          <w:rFonts w:eastAsia="Source Sans Pro" w:cs="Source Sans Pro"/>
          <w:lang w:val="es"/>
        </w:rPr>
      </w:pPr>
      <w:r w:rsidRPr="10FF66C5">
        <w:rPr>
          <w:rFonts w:eastAsia="Source Sans Pro" w:cs="Source Sans Pro"/>
          <w:lang w:val="es"/>
        </w:rPr>
        <w:t>Las rutas de la API en resumido son las siguientes:</w:t>
      </w:r>
    </w:p>
    <w:p w14:paraId="1811A8C1" w14:textId="6189CA98" w:rsidR="008F4224" w:rsidRPr="008F4224" w:rsidRDefault="008F4224" w:rsidP="10FF66C5">
      <w:pPr>
        <w:spacing w:after="0"/>
        <w:rPr>
          <w:rFonts w:eastAsia="Source Sans Pro" w:cs="Source Sans Pro"/>
          <w:lang w:val="es"/>
        </w:rPr>
      </w:pPr>
    </w:p>
    <w:p w14:paraId="69117F2E" w14:textId="381F382A" w:rsidR="008F4224" w:rsidRPr="008F4224" w:rsidRDefault="02157CCB" w:rsidP="10FF66C5">
      <w:pPr>
        <w:pStyle w:val="ListParagraph"/>
        <w:numPr>
          <w:ilvl w:val="0"/>
          <w:numId w:val="17"/>
        </w:numPr>
        <w:spacing w:after="0"/>
        <w:rPr>
          <w:rFonts w:eastAsia="Source Sans Pro" w:cs="Source Sans Pro"/>
          <w:lang w:val="es"/>
        </w:rPr>
      </w:pPr>
      <w:r w:rsidRPr="3702EF51">
        <w:rPr>
          <w:rFonts w:eastAsia="Source Sans Pro" w:cs="Source Sans Pro"/>
          <w:lang w:val="es"/>
        </w:rPr>
        <w:t>`</w:t>
      </w:r>
      <w:r w:rsidRPr="02157CCB">
        <w:rPr>
          <w:rFonts w:eastAsia="Source Sans Pro" w:cs="Source Sans Pro"/>
          <w:b/>
          <w:bCs/>
          <w:lang w:val="es"/>
        </w:rPr>
        <w:t xml:space="preserve"> </w:t>
      </w:r>
      <w:r w:rsidR="55253B51" w:rsidRPr="55253B51">
        <w:rPr>
          <w:rFonts w:eastAsia="Source Sans Pro" w:cs="Source Sans Pro"/>
          <w:b/>
          <w:bCs/>
          <w:lang w:val="es"/>
        </w:rPr>
        <w:t>/</w:t>
      </w:r>
      <w:r w:rsidR="10FF66C5" w:rsidRPr="10FF66C5">
        <w:rPr>
          <w:rFonts w:eastAsia="Source Sans Pro" w:cs="Source Sans Pro"/>
          <w:b/>
          <w:bCs/>
          <w:lang w:val="es"/>
        </w:rPr>
        <w:t>materias</w:t>
      </w:r>
      <w:r w:rsidR="0F8C015A" w:rsidRPr="3702EF51">
        <w:rPr>
          <w:rFonts w:eastAsia="Source Sans Pro" w:cs="Source Sans Pro"/>
          <w:lang w:val="es"/>
        </w:rPr>
        <w:t xml:space="preserve"> `</w:t>
      </w:r>
      <w:r w:rsidR="0F8C015A" w:rsidRPr="0F8C015A">
        <w:rPr>
          <w:rFonts w:eastAsia="Source Sans Pro" w:cs="Source Sans Pro"/>
          <w:lang w:val="es"/>
        </w:rPr>
        <w:t>:</w:t>
      </w:r>
      <w:r w:rsidR="10FF66C5" w:rsidRPr="10FF66C5">
        <w:rPr>
          <w:rFonts w:eastAsia="Source Sans Pro" w:cs="Source Sans Pro"/>
          <w:lang w:val="es"/>
        </w:rPr>
        <w:t xml:space="preserve"> Devuelve la materia solicitada.</w:t>
      </w:r>
    </w:p>
    <w:p w14:paraId="20A084A4" w14:textId="0A655D86" w:rsidR="008F4224" w:rsidRPr="008F4224" w:rsidRDefault="393E491D" w:rsidP="10FF66C5">
      <w:pPr>
        <w:pStyle w:val="ListParagraph"/>
        <w:numPr>
          <w:ilvl w:val="0"/>
          <w:numId w:val="17"/>
        </w:numPr>
        <w:spacing w:after="0"/>
        <w:rPr>
          <w:rFonts w:eastAsia="Source Sans Pro" w:cs="Source Sans Pro"/>
          <w:lang w:val="es"/>
        </w:rPr>
      </w:pPr>
      <w:r w:rsidRPr="3702EF51">
        <w:rPr>
          <w:rFonts w:eastAsia="Source Sans Pro" w:cs="Source Sans Pro"/>
          <w:lang w:val="es"/>
        </w:rPr>
        <w:t>`</w:t>
      </w:r>
      <w:r w:rsidRPr="393E491D">
        <w:rPr>
          <w:rFonts w:eastAsia="Source Sans Pro" w:cs="Source Sans Pro"/>
          <w:b/>
          <w:bCs/>
          <w:lang w:val="es"/>
        </w:rPr>
        <w:t xml:space="preserve"> /</w:t>
      </w:r>
      <w:r w:rsidR="10FF66C5" w:rsidRPr="10FF66C5">
        <w:rPr>
          <w:rFonts w:eastAsia="Source Sans Pro" w:cs="Source Sans Pro"/>
          <w:b/>
          <w:bCs/>
          <w:lang w:val="es"/>
        </w:rPr>
        <w:t>pregunta</w:t>
      </w:r>
      <w:r w:rsidR="0F8C015A" w:rsidRPr="3702EF51">
        <w:rPr>
          <w:rFonts w:eastAsia="Source Sans Pro" w:cs="Source Sans Pro"/>
          <w:lang w:val="es"/>
        </w:rPr>
        <w:t xml:space="preserve"> `</w:t>
      </w:r>
      <w:r w:rsidR="0F8C015A" w:rsidRPr="0F8C015A">
        <w:rPr>
          <w:rFonts w:eastAsia="Source Sans Pro" w:cs="Source Sans Pro"/>
          <w:lang w:val="es"/>
        </w:rPr>
        <w:t>:</w:t>
      </w:r>
      <w:r w:rsidR="10FF66C5" w:rsidRPr="10FF66C5">
        <w:rPr>
          <w:rFonts w:eastAsia="Source Sans Pro" w:cs="Source Sans Pro"/>
          <w:lang w:val="es"/>
        </w:rPr>
        <w:t xml:space="preserve"> Devuelve las preguntas solicitadas.</w:t>
      </w:r>
    </w:p>
    <w:p w14:paraId="0A093F2C" w14:textId="40EDBCE1" w:rsidR="008F4224" w:rsidRPr="008F4224" w:rsidRDefault="393E491D" w:rsidP="10FF66C5">
      <w:pPr>
        <w:pStyle w:val="ListParagraph"/>
        <w:numPr>
          <w:ilvl w:val="0"/>
          <w:numId w:val="17"/>
        </w:numPr>
        <w:spacing w:after="0"/>
        <w:rPr>
          <w:rFonts w:eastAsia="Source Sans Pro" w:cs="Source Sans Pro"/>
          <w:lang w:val="es"/>
        </w:rPr>
      </w:pPr>
      <w:r w:rsidRPr="3702EF51">
        <w:rPr>
          <w:rFonts w:eastAsia="Source Sans Pro" w:cs="Source Sans Pro"/>
          <w:lang w:val="es"/>
        </w:rPr>
        <w:t>`</w:t>
      </w:r>
      <w:r w:rsidRPr="393E491D">
        <w:rPr>
          <w:rFonts w:eastAsia="Source Sans Pro" w:cs="Source Sans Pro"/>
          <w:b/>
          <w:bCs/>
          <w:lang w:val="es"/>
        </w:rPr>
        <w:t xml:space="preserve"> /</w:t>
      </w:r>
      <w:r w:rsidR="10FF66C5" w:rsidRPr="3E1DD4B0">
        <w:rPr>
          <w:rFonts w:eastAsia="Source Sans Pro" w:cs="Source Sans Pro"/>
          <w:b/>
          <w:lang w:val="es"/>
        </w:rPr>
        <w:t>test</w:t>
      </w:r>
      <w:r w:rsidR="0F8C015A" w:rsidRPr="3702EF51">
        <w:rPr>
          <w:rFonts w:eastAsia="Source Sans Pro" w:cs="Source Sans Pro"/>
          <w:lang w:val="es"/>
        </w:rPr>
        <w:t xml:space="preserve"> `</w:t>
      </w:r>
      <w:r w:rsidR="0F8C015A" w:rsidRPr="0F8C015A">
        <w:rPr>
          <w:rFonts w:eastAsia="Source Sans Pro" w:cs="Source Sans Pro"/>
          <w:lang w:val="es"/>
        </w:rPr>
        <w:t>:</w:t>
      </w:r>
      <w:r w:rsidR="10FF66C5" w:rsidRPr="3E1DD4B0">
        <w:rPr>
          <w:rFonts w:eastAsia="Source Sans Pro" w:cs="Source Sans Pro"/>
          <w:lang w:val="es"/>
        </w:rPr>
        <w:t xml:space="preserve"> Devuelve el test solicitado.</w:t>
      </w:r>
    </w:p>
    <w:p w14:paraId="08EF117E" w14:textId="3A08B6DB" w:rsidR="008F4224" w:rsidRPr="008F4224" w:rsidRDefault="393E491D" w:rsidP="10FF66C5">
      <w:pPr>
        <w:pStyle w:val="ListParagraph"/>
        <w:numPr>
          <w:ilvl w:val="0"/>
          <w:numId w:val="17"/>
        </w:numPr>
        <w:spacing w:after="0"/>
        <w:rPr>
          <w:rFonts w:eastAsia="Source Sans Pro" w:cs="Source Sans Pro"/>
          <w:lang w:val="es"/>
        </w:rPr>
      </w:pPr>
      <w:r w:rsidRPr="3702EF51">
        <w:rPr>
          <w:rFonts w:eastAsia="Source Sans Pro" w:cs="Source Sans Pro"/>
          <w:lang w:val="es"/>
        </w:rPr>
        <w:t>`</w:t>
      </w:r>
      <w:r w:rsidRPr="393E491D">
        <w:rPr>
          <w:rFonts w:eastAsia="Source Sans Pro" w:cs="Source Sans Pro"/>
          <w:b/>
          <w:bCs/>
          <w:lang w:val="es"/>
        </w:rPr>
        <w:t xml:space="preserve"> /</w:t>
      </w:r>
      <w:r w:rsidR="10FF66C5" w:rsidRPr="10FF66C5">
        <w:rPr>
          <w:rFonts w:eastAsia="Source Sans Pro" w:cs="Source Sans Pro"/>
          <w:b/>
          <w:bCs/>
          <w:lang w:val="es"/>
        </w:rPr>
        <w:t>intentos-preguntas/insert</w:t>
      </w:r>
      <w:r w:rsidR="0F8C015A" w:rsidRPr="3702EF51">
        <w:rPr>
          <w:rFonts w:eastAsia="Source Sans Pro" w:cs="Source Sans Pro"/>
          <w:lang w:val="es"/>
        </w:rPr>
        <w:t xml:space="preserve"> `</w:t>
      </w:r>
      <w:r w:rsidR="0F8C015A" w:rsidRPr="0F8C015A">
        <w:rPr>
          <w:rFonts w:eastAsia="Source Sans Pro" w:cs="Source Sans Pro"/>
          <w:lang w:val="es"/>
        </w:rPr>
        <w:t>:</w:t>
      </w:r>
      <w:r w:rsidR="10FF66C5" w:rsidRPr="10FF66C5">
        <w:rPr>
          <w:rFonts w:eastAsia="Source Sans Pro" w:cs="Source Sans Pro"/>
          <w:lang w:val="es"/>
        </w:rPr>
        <w:t xml:space="preserve"> Guarda la información sobre el test y las preguntas realizadas por el usuario.</w:t>
      </w:r>
    </w:p>
    <w:p w14:paraId="7E420A27" w14:textId="1F6748E2" w:rsidR="008F4224" w:rsidRPr="008F4224" w:rsidRDefault="008F4224" w:rsidP="10FF66C5">
      <w:pPr>
        <w:spacing w:after="0"/>
        <w:rPr>
          <w:rFonts w:eastAsia="Source Sans Pro" w:cs="Source Sans Pro"/>
          <w:lang w:val="es"/>
        </w:rPr>
      </w:pPr>
    </w:p>
    <w:p w14:paraId="126BC47F" w14:textId="729C110E" w:rsidR="008F4224" w:rsidRPr="008F4224" w:rsidRDefault="008F4224" w:rsidP="10FF66C5">
      <w:pPr>
        <w:spacing w:after="0"/>
        <w:rPr>
          <w:rFonts w:eastAsia="Source Sans Pro" w:cs="Source Sans Pro"/>
          <w:lang w:val="es"/>
        </w:rPr>
      </w:pPr>
    </w:p>
    <w:p w14:paraId="0529D3E3" w14:textId="18ADEE1C" w:rsidR="008F4224" w:rsidRPr="008F4224" w:rsidRDefault="232A729E" w:rsidP="232A729E">
      <w:pPr>
        <w:spacing w:after="0"/>
        <w:rPr>
          <w:rFonts w:eastAsia="Source Sans Pro" w:cs="Source Sans Pro"/>
          <w:lang w:val="es"/>
        </w:rPr>
      </w:pPr>
      <w:r w:rsidRPr="232A729E">
        <w:rPr>
          <w:rFonts w:eastAsia="Source Sans Pro" w:cs="Source Sans Pro"/>
          <w:lang w:val="es"/>
        </w:rPr>
        <w:t xml:space="preserve">Las rutas </w:t>
      </w:r>
      <w:r w:rsidR="345AFDE9" w:rsidRPr="345AFDE9">
        <w:rPr>
          <w:rFonts w:eastAsia="Source Sans Pro" w:cs="Source Sans Pro"/>
          <w:lang w:val="es"/>
        </w:rPr>
        <w:t>web en</w:t>
      </w:r>
      <w:r w:rsidRPr="232A729E">
        <w:rPr>
          <w:rFonts w:eastAsia="Source Sans Pro" w:cs="Source Sans Pro"/>
          <w:lang w:val="es"/>
        </w:rPr>
        <w:t xml:space="preserve"> resumido son las siguientes:</w:t>
      </w:r>
    </w:p>
    <w:p w14:paraId="7580CC84" w14:textId="0A95FB23" w:rsidR="008F4224" w:rsidRPr="008F4224" w:rsidRDefault="008F4224" w:rsidP="232A729E">
      <w:pPr>
        <w:spacing w:after="0"/>
        <w:rPr>
          <w:rFonts w:eastAsia="Source Sans Pro" w:cs="Source Sans Pro"/>
          <w:lang w:val="es"/>
        </w:rPr>
      </w:pPr>
    </w:p>
    <w:p w14:paraId="75519BEE" w14:textId="2B425C28"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lang w:val="es"/>
        </w:rPr>
        <w:t>`</w:t>
      </w:r>
      <w:r w:rsidRPr="3702EF51">
        <w:rPr>
          <w:rFonts w:eastAsia="Source Sans Pro" w:cs="Source Sans Pro"/>
          <w:b/>
          <w:lang w:val="es"/>
        </w:rPr>
        <w:t xml:space="preserve">/materias`: </w:t>
      </w:r>
      <w:r w:rsidRPr="3702EF51">
        <w:rPr>
          <w:rFonts w:eastAsia="Source Sans Pro" w:cs="Source Sans Pro"/>
          <w:lang w:val="es"/>
        </w:rPr>
        <w:t xml:space="preserve">Devuelve todas las materias. </w:t>
      </w:r>
    </w:p>
    <w:p w14:paraId="1133A162" w14:textId="56DFADD2"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 xml:space="preserve">`/pregunta`: </w:t>
      </w:r>
      <w:r w:rsidRPr="3702EF51">
        <w:rPr>
          <w:rFonts w:eastAsia="Source Sans Pro" w:cs="Source Sans Pro"/>
          <w:lang w:val="es"/>
        </w:rPr>
        <w:t xml:space="preserve">Devuelve las preguntas. </w:t>
      </w:r>
    </w:p>
    <w:p w14:paraId="30E6C133" w14:textId="1199BC0B"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lang w:val="es"/>
        </w:rPr>
        <w:t>`</w:t>
      </w:r>
      <w:r w:rsidRPr="3702EF51">
        <w:rPr>
          <w:rFonts w:eastAsia="Source Sans Pro" w:cs="Source Sans Pro"/>
          <w:b/>
          <w:lang w:val="es"/>
        </w:rPr>
        <w:t>/test`</w:t>
      </w:r>
      <w:r w:rsidRPr="3702EF51">
        <w:rPr>
          <w:rFonts w:eastAsia="Source Sans Pro" w:cs="Source Sans Pro"/>
          <w:lang w:val="es"/>
        </w:rPr>
        <w:t xml:space="preserve">: Devuelve los tests. </w:t>
      </w:r>
    </w:p>
    <w:p w14:paraId="442155C7" w14:textId="28C58F95"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`/intentos-preguntas/insert`:</w:t>
      </w:r>
      <w:r w:rsidRPr="3702EF51">
        <w:rPr>
          <w:rFonts w:eastAsia="Source Sans Pro" w:cs="Source Sans Pro"/>
          <w:lang w:val="es"/>
        </w:rPr>
        <w:t xml:space="preserve"> Guarda la información sobre el test y las preguntas realizadas por el usuario. </w:t>
      </w:r>
    </w:p>
    <w:p w14:paraId="75296862" w14:textId="493EAC6F"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w:t>
      </w:r>
      <w:r w:rsidRPr="3702EF51">
        <w:rPr>
          <w:rFonts w:eastAsia="Source Sans Pro" w:cs="Source Sans Pro"/>
          <w:lang w:val="es"/>
        </w:rPr>
        <w:t xml:space="preserve"> Ruta principal para la página de inicio. </w:t>
      </w:r>
    </w:p>
    <w:p w14:paraId="6DD1233F" w14:textId="0FF53DCC"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`/empresa`:</w:t>
      </w:r>
      <w:r w:rsidRPr="3702EF51">
        <w:rPr>
          <w:rFonts w:eastAsia="Source Sans Pro" w:cs="Source Sans Pro"/>
          <w:lang w:val="es"/>
        </w:rPr>
        <w:t xml:space="preserve"> Ruta para la página de información de la empresa. </w:t>
      </w:r>
    </w:p>
    <w:p w14:paraId="3590AC05" w14:textId="081883DE"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 xml:space="preserve">`/google-auth/redirect`: </w:t>
      </w:r>
      <w:r w:rsidRPr="3702EF51">
        <w:rPr>
          <w:rFonts w:eastAsia="Source Sans Pro" w:cs="Source Sans Pro"/>
          <w:lang w:val="es"/>
        </w:rPr>
        <w:t xml:space="preserve">Ruta para redireccionar a la autenticación de Google. </w:t>
      </w:r>
    </w:p>
    <w:p w14:paraId="0793991E" w14:textId="00330155"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`/google-auth/callback`:</w:t>
      </w:r>
      <w:r w:rsidRPr="3702EF51">
        <w:rPr>
          <w:rFonts w:eastAsia="Source Sans Pro" w:cs="Source Sans Pro"/>
          <w:lang w:val="es"/>
        </w:rPr>
        <w:t xml:space="preserve"> Ruta de devolución de llamada para la autenticación de Google. </w:t>
      </w:r>
    </w:p>
    <w:p w14:paraId="328C0ECD" w14:textId="00638D86"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`/login`:</w:t>
      </w:r>
      <w:r w:rsidRPr="3702EF51">
        <w:rPr>
          <w:rFonts w:eastAsia="Source Sans Pro" w:cs="Source Sans Pro"/>
          <w:lang w:val="es"/>
        </w:rPr>
        <w:t xml:space="preserve"> Ruta para la página de inicio de sesión. </w:t>
      </w:r>
    </w:p>
    <w:p w14:paraId="69B14EC0" w14:textId="783ED8C6"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`/logintoapp`</w:t>
      </w:r>
      <w:r w:rsidRPr="3702EF51">
        <w:rPr>
          <w:rFonts w:eastAsia="Source Sans Pro" w:cs="Source Sans Pro"/>
          <w:lang w:val="es"/>
        </w:rPr>
        <w:t xml:space="preserve">: Ruta para el inicio de sesión en la aplicación. </w:t>
      </w:r>
    </w:p>
    <w:p w14:paraId="59C07AB6" w14:textId="2278FDCC"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`/registro`:</w:t>
      </w:r>
      <w:r w:rsidRPr="3702EF51">
        <w:rPr>
          <w:rFonts w:eastAsia="Source Sans Pro" w:cs="Source Sans Pro"/>
          <w:lang w:val="es"/>
        </w:rPr>
        <w:t xml:space="preserve"> Ruta para la página de registro. </w:t>
      </w:r>
    </w:p>
    <w:p w14:paraId="615B8C68" w14:textId="2CC599F8"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`/registrar`</w:t>
      </w:r>
      <w:r w:rsidRPr="3702EF51">
        <w:rPr>
          <w:rFonts w:eastAsia="Source Sans Pro" w:cs="Source Sans Pro"/>
          <w:lang w:val="es"/>
        </w:rPr>
        <w:t xml:space="preserve">: Ruta para registrar un nuevo usuario. </w:t>
      </w:r>
    </w:p>
    <w:p w14:paraId="7118C785" w14:textId="69972901"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`/salir`</w:t>
      </w:r>
      <w:r w:rsidRPr="3702EF51">
        <w:rPr>
          <w:rFonts w:eastAsia="Source Sans Pro" w:cs="Source Sans Pro"/>
          <w:lang w:val="es"/>
        </w:rPr>
        <w:t xml:space="preserve">: Ruta para cerrar sesión. </w:t>
      </w:r>
    </w:p>
    <w:p w14:paraId="61F05A47" w14:textId="602E2222"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 xml:space="preserve">`/email/verify`: </w:t>
      </w:r>
      <w:r w:rsidRPr="3702EF51">
        <w:rPr>
          <w:rFonts w:eastAsia="Source Sans Pro" w:cs="Source Sans Pro"/>
          <w:lang w:val="es"/>
        </w:rPr>
        <w:t xml:space="preserve">Ruta para la página de verificación de correo electrónico. </w:t>
      </w:r>
    </w:p>
    <w:p w14:paraId="5C8AFAE7" w14:textId="23CE5888"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 xml:space="preserve">`/email/verify/{id}/{hash}`: </w:t>
      </w:r>
      <w:r w:rsidRPr="3702EF51">
        <w:rPr>
          <w:rFonts w:eastAsia="Source Sans Pro" w:cs="Source Sans Pro"/>
          <w:lang w:val="es"/>
        </w:rPr>
        <w:t xml:space="preserve">Ruta para verificar el correo electrónico del usuario. </w:t>
      </w:r>
    </w:p>
    <w:p w14:paraId="78319702" w14:textId="3BA09CDF"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`/email/verification-notification`:</w:t>
      </w:r>
      <w:r w:rsidRPr="3702EF51">
        <w:rPr>
          <w:rFonts w:eastAsia="Source Sans Pro" w:cs="Source Sans Pro"/>
          <w:lang w:val="es"/>
        </w:rPr>
        <w:t xml:space="preserve"> Ruta para enviar la notificación de verificación de correo electrónico. </w:t>
      </w:r>
    </w:p>
    <w:p w14:paraId="799F5CA1" w14:textId="7BB249F7"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`/cuenta`:</w:t>
      </w:r>
      <w:r w:rsidRPr="3702EF51">
        <w:rPr>
          <w:rFonts w:eastAsia="Source Sans Pro" w:cs="Source Sans Pro"/>
          <w:lang w:val="es"/>
        </w:rPr>
        <w:t xml:space="preserve"> Ruta para la página de gestión de la cuenta de usuario. </w:t>
      </w:r>
    </w:p>
    <w:p w14:paraId="4E3DCF80" w14:textId="0E6EF10A"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`/cambiarpassword`:</w:t>
      </w:r>
      <w:r w:rsidRPr="3702EF51">
        <w:rPr>
          <w:rFonts w:eastAsia="Source Sans Pro" w:cs="Source Sans Pro"/>
          <w:lang w:val="es"/>
        </w:rPr>
        <w:t xml:space="preserve"> Ruta para cambiar la contraseña de usuario. </w:t>
      </w:r>
    </w:p>
    <w:p w14:paraId="39959845" w14:textId="1B68A904"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 xml:space="preserve">`/testhistorial`: </w:t>
      </w:r>
      <w:r w:rsidRPr="3702EF51">
        <w:rPr>
          <w:rFonts w:eastAsia="Source Sans Pro" w:cs="Source Sans Pro"/>
          <w:lang w:val="es"/>
        </w:rPr>
        <w:t xml:space="preserve">Ruta para ver el historial de los tests realizados. </w:t>
      </w:r>
    </w:p>
    <w:p w14:paraId="6AFED4ED" w14:textId="5FB08F78"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 xml:space="preserve">`/materia/{nombreMateria}`: </w:t>
      </w:r>
      <w:r w:rsidRPr="3702EF51">
        <w:rPr>
          <w:rFonts w:eastAsia="Source Sans Pro" w:cs="Source Sans Pro"/>
          <w:lang w:val="es"/>
        </w:rPr>
        <w:t xml:space="preserve">Ruta para acceder a la página de una materia específica. </w:t>
      </w:r>
    </w:p>
    <w:p w14:paraId="0CC65056" w14:textId="7F9BC548"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 xml:space="preserve">`/test/{idTest}`: </w:t>
      </w:r>
      <w:r w:rsidRPr="3702EF51">
        <w:rPr>
          <w:rFonts w:eastAsia="Source Sans Pro" w:cs="Source Sans Pro"/>
          <w:lang w:val="es"/>
        </w:rPr>
        <w:t xml:space="preserve">Ruta para acceder a la página de un test específico. </w:t>
      </w:r>
    </w:p>
    <w:p w14:paraId="16EDD784" w14:textId="40E0D2C1"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`/tests/{id}/incrementarVisitas`:</w:t>
      </w:r>
      <w:r w:rsidRPr="3702EF51">
        <w:rPr>
          <w:rFonts w:eastAsia="Source Sans Pro" w:cs="Source Sans Pro"/>
          <w:lang w:val="es"/>
        </w:rPr>
        <w:t xml:space="preserve"> Ruta para incrementar el contador de visitas de un test. </w:t>
      </w:r>
    </w:p>
    <w:p w14:paraId="41D61C20" w14:textId="564E80CF"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`/intentos_pregunta`</w:t>
      </w:r>
      <w:r w:rsidRPr="3702EF51">
        <w:rPr>
          <w:rFonts w:eastAsia="Source Sans Pro" w:cs="Source Sans Pro"/>
          <w:lang w:val="es"/>
        </w:rPr>
        <w:t xml:space="preserve">: Ruta para guardar información sobre los intentos de test. </w:t>
      </w:r>
    </w:p>
    <w:p w14:paraId="7A6266A1" w14:textId="68C0D1B1" w:rsidR="008F4224" w:rsidRPr="008F4224" w:rsidRDefault="10FF66C5" w:rsidP="10FF66C5">
      <w:pPr>
        <w:pStyle w:val="ListParagraph"/>
        <w:numPr>
          <w:ilvl w:val="0"/>
          <w:numId w:val="15"/>
        </w:numPr>
        <w:spacing w:after="0"/>
        <w:rPr>
          <w:rFonts w:eastAsia="Source Sans Pro" w:cs="Source Sans Pro"/>
          <w:lang w:val="es"/>
        </w:rPr>
      </w:pPr>
      <w:r w:rsidRPr="3702EF51">
        <w:rPr>
          <w:rFonts w:eastAsia="Source Sans Pro" w:cs="Source Sans Pro"/>
          <w:b/>
          <w:lang w:val="es"/>
        </w:rPr>
        <w:t>`/preguntas_realizadas`:</w:t>
      </w:r>
      <w:r w:rsidRPr="3702EF51">
        <w:rPr>
          <w:rFonts w:eastAsia="Source Sans Pro" w:cs="Source Sans Pro"/>
          <w:lang w:val="es"/>
        </w:rPr>
        <w:t xml:space="preserve"> Ruta para mostrar las preguntas realizadas en un intento de test.</w:t>
      </w:r>
    </w:p>
    <w:p w14:paraId="775D6400" w14:textId="7A35DEEC" w:rsidR="008F4224" w:rsidRPr="008F4224" w:rsidRDefault="008F4224" w:rsidP="008F4224">
      <w:pPr>
        <w:rPr>
          <w:rFonts w:eastAsia="Source Sans Pro" w:cs="Source Sans Pro"/>
        </w:rPr>
      </w:pPr>
    </w:p>
    <w:p w14:paraId="5AFE78C3" w14:textId="3177AD4E" w:rsidR="003D7C95" w:rsidRDefault="003D7C95" w:rsidP="003D7C95">
      <w:pPr>
        <w:pStyle w:val="Heading2"/>
      </w:pPr>
      <w:bookmarkStart w:id="12" w:name="_Toc137419024"/>
      <w:r>
        <w:t>3.2.- Frontend.</w:t>
      </w:r>
      <w:bookmarkEnd w:id="12"/>
    </w:p>
    <w:p w14:paraId="7DC2C9AB" w14:textId="17B0A2C5" w:rsidR="006B47C1" w:rsidRDefault="00572FCA" w:rsidP="003D7C95">
      <w:r w:rsidRPr="00572FCA">
        <w:rPr>
          <w:noProof/>
        </w:rPr>
        <w:drawing>
          <wp:inline distT="0" distB="0" distL="0" distR="0" wp14:anchorId="41F74996" wp14:editId="1E60D710">
            <wp:extent cx="4038600" cy="2019300"/>
            <wp:effectExtent l="0" t="0" r="0" b="0"/>
            <wp:docPr id="450705514" name="Picture 45070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05514" name=""/>
                    <pic:cNvPicPr/>
                  </pic:nvPicPr>
                  <pic:blipFill rotWithShape="1">
                    <a:blip r:embed="rId20">
                      <a:extLst>
                        <a:ext uri="{96DAC541-7B7A-43D3-8B79-37D633B846F1}">
                          <asvg:svgBlip xmlns:asvg="http://schemas.microsoft.com/office/drawing/2016/SVG/main" r:embed="rId21"/>
                        </a:ext>
                      </a:extLst>
                    </a:blip>
                    <a:srcRect l="34573" t="24693" r="40027" b="51602"/>
                    <a:stretch/>
                  </pic:blipFill>
                  <pic:spPr bwMode="auto">
                    <a:xfrm>
                      <a:off x="0" y="0"/>
                      <a:ext cx="4044400" cy="2022200"/>
                    </a:xfrm>
                    <a:prstGeom prst="rect">
                      <a:avLst/>
                    </a:prstGeom>
                    <a:ln>
                      <a:noFill/>
                    </a:ln>
                    <a:extLst>
                      <a:ext uri="{53640926-AAD7-44D8-BBD7-CCE9431645EC}">
                        <a14:shadowObscured xmlns:a14="http://schemas.microsoft.com/office/drawing/2010/main"/>
                      </a:ext>
                    </a:extLst>
                  </pic:spPr>
                </pic:pic>
              </a:graphicData>
            </a:graphic>
          </wp:inline>
        </w:drawing>
      </w:r>
    </w:p>
    <w:p w14:paraId="3391E7CE" w14:textId="77777777" w:rsidR="006B47C1" w:rsidRDefault="006B47C1" w:rsidP="003D7C95">
      <w:r>
        <w:t>Hemos programado unos módulos que se comunican entre sí.</w:t>
      </w:r>
    </w:p>
    <w:p w14:paraId="055AF68F" w14:textId="432A94C0" w:rsidR="006B47C1" w:rsidRDefault="006B47C1" w:rsidP="00F92959">
      <w:pPr>
        <w:pStyle w:val="ListParagraph"/>
        <w:numPr>
          <w:ilvl w:val="0"/>
          <w:numId w:val="12"/>
        </w:numPr>
      </w:pPr>
      <w:r w:rsidRPr="00144926">
        <w:rPr>
          <w:b/>
          <w:bCs/>
        </w:rPr>
        <w:t>TestModel</w:t>
      </w:r>
      <w:r w:rsidR="00BE2B50">
        <w:t xml:space="preserve"> (en concreto, la clase Test)</w:t>
      </w:r>
      <w:r>
        <w:t xml:space="preserve"> es la base</w:t>
      </w:r>
      <w:r w:rsidR="00BE2B50">
        <w:t xml:space="preserve"> de todos los datos que se van a almacenar en memoria durante la ejecución de nuestro frontend.</w:t>
      </w:r>
    </w:p>
    <w:p w14:paraId="77983D01" w14:textId="2D49D8F0" w:rsidR="00BE2B50" w:rsidRDefault="00BE2B50" w:rsidP="00F92959">
      <w:pPr>
        <w:pStyle w:val="ListParagraph"/>
        <w:numPr>
          <w:ilvl w:val="0"/>
          <w:numId w:val="12"/>
        </w:numPr>
      </w:pPr>
      <w:r w:rsidRPr="007233EE">
        <w:rPr>
          <w:b/>
          <w:bCs/>
        </w:rPr>
        <w:t>MateriasModel</w:t>
      </w:r>
      <w:r>
        <w:t>: es donde se almacenan las materias que hay.</w:t>
      </w:r>
    </w:p>
    <w:p w14:paraId="28D3A37A" w14:textId="4017E837" w:rsidR="00BE2B50" w:rsidRDefault="00BE2B50" w:rsidP="00F92959">
      <w:pPr>
        <w:pStyle w:val="ListParagraph"/>
        <w:numPr>
          <w:ilvl w:val="0"/>
          <w:numId w:val="12"/>
        </w:numPr>
      </w:pPr>
      <w:r w:rsidRPr="007233EE">
        <w:rPr>
          <w:b/>
          <w:bCs/>
        </w:rPr>
        <w:t>TestController</w:t>
      </w:r>
      <w:r>
        <w:t xml:space="preserve"> es quien recupera esos datos de la BB.DD (haciendo uso de las APIs programadas en backend) y los mete dentro del TestModel</w:t>
      </w:r>
      <w:r w:rsidR="00E2134A">
        <w:t xml:space="preserve"> y MateriasModel</w:t>
      </w:r>
      <w:r>
        <w:t>.</w:t>
      </w:r>
    </w:p>
    <w:p w14:paraId="70E53758" w14:textId="778A9FFF" w:rsidR="00720AC4" w:rsidRDefault="00720AC4" w:rsidP="003D7C95">
      <w:r>
        <w:t>Hemos diseñado una estructura de Frontend donde Vue se conecta con nuestros propios “módulos” programados</w:t>
      </w:r>
      <w:r w:rsidR="00E2134A">
        <w:t>, de forma que Vue se acopla al proyecto, dando solución exclusivamente la creación de la interfaz de usuario interactiva, dejando</w:t>
      </w:r>
      <w:r w:rsidR="00144926">
        <w:t xml:space="preserve"> para TestModel y TestController las tareas de almacenar y descargar los datos que se necesitan mostrar mediante Vue.</w:t>
      </w:r>
    </w:p>
    <w:p w14:paraId="5A1FC1A7" w14:textId="0E6F441B" w:rsidR="000C5BE4" w:rsidRDefault="005E649C">
      <w:r w:rsidRPr="00071BA1">
        <w:rPr>
          <w:b/>
          <w:bCs/>
        </w:rPr>
        <w:t>De esta forma,</w:t>
      </w:r>
      <w:r w:rsidR="00A561BE" w:rsidRPr="00071BA1">
        <w:rPr>
          <w:b/>
          <w:bCs/>
        </w:rPr>
        <w:t xml:space="preserve"> hemos conseguido</w:t>
      </w:r>
      <w:r w:rsidR="000C5BE4" w:rsidRPr="00071BA1">
        <w:rPr>
          <w:b/>
          <w:bCs/>
        </w:rPr>
        <w:t xml:space="preserve"> una de </w:t>
      </w:r>
      <w:r w:rsidR="00071BA1">
        <w:rPr>
          <w:b/>
          <w:bCs/>
        </w:rPr>
        <w:t>las</w:t>
      </w:r>
      <w:r w:rsidR="000C5BE4" w:rsidRPr="00071BA1">
        <w:rPr>
          <w:b/>
          <w:bCs/>
        </w:rPr>
        <w:t xml:space="preserve"> metas</w:t>
      </w:r>
      <w:r w:rsidR="00071BA1">
        <w:rPr>
          <w:b/>
          <w:bCs/>
        </w:rPr>
        <w:t xml:space="preserve"> que nos propusimos como grupo</w:t>
      </w:r>
      <w:r w:rsidR="000C5BE4" w:rsidRPr="00071BA1">
        <w:rPr>
          <w:b/>
          <w:bCs/>
        </w:rPr>
        <w:t>: la modularidad</w:t>
      </w:r>
      <w:r w:rsidR="000C5BE4">
        <w:t>.</w:t>
      </w:r>
      <w:r>
        <w:t xml:space="preserve"> </w:t>
      </w:r>
      <w:r w:rsidR="000C5BE4">
        <w:t>P</w:t>
      </w:r>
      <w:r>
        <w:t xml:space="preserve">odríamos cambiar el framework, y seguir usando los mismos módulos. Es decir, </w:t>
      </w:r>
      <w:r w:rsidR="000C5BE4">
        <w:t>son</w:t>
      </w:r>
      <w:r>
        <w:t xml:space="preserve"> totalmente independiente del framework</w:t>
      </w:r>
      <w:r w:rsidR="000C5BE4">
        <w:t xml:space="preserve"> que utilicemos</w:t>
      </w:r>
      <w:r>
        <w:t>.</w:t>
      </w:r>
    </w:p>
    <w:p w14:paraId="450E7DDE" w14:textId="67E3900A" w:rsidR="00AD0786" w:rsidRDefault="00AD0786" w:rsidP="00AD0786">
      <w:pPr>
        <w:pStyle w:val="Heading3"/>
      </w:pPr>
      <w:bookmarkStart w:id="13" w:name="_3.2.1.-_TestModel.js."/>
      <w:bookmarkStart w:id="14" w:name="_Toc137419025"/>
      <w:bookmarkEnd w:id="13"/>
      <w:r>
        <w:t>3.2.1.- TestModel</w:t>
      </w:r>
      <w:r w:rsidR="00071BA1">
        <w:t>.js</w:t>
      </w:r>
      <w:r>
        <w:t>.</w:t>
      </w:r>
      <w:bookmarkEnd w:id="14"/>
    </w:p>
    <w:p w14:paraId="021FEB06" w14:textId="601CDD66" w:rsidR="00AD0786" w:rsidRDefault="00F616C4" w:rsidP="00F616C4">
      <w:r>
        <w:t>Se trata de un fichero JavaScript que posee toda la lógica de validación de los datos que entran</w:t>
      </w:r>
      <w:r w:rsidR="00A01925">
        <w:t xml:space="preserve"> a los objetos de la clase Test</w:t>
      </w:r>
      <w:r w:rsidR="00D0231F">
        <w:t>, y posee los métodos getters y setters para dicha clase</w:t>
      </w:r>
      <w:r w:rsidR="00A01925">
        <w:t>. Posee unos enumerados:</w:t>
      </w:r>
    </w:p>
    <w:p w14:paraId="1721FDB6" w14:textId="3A80F802" w:rsidR="004B3331" w:rsidRDefault="004B3331" w:rsidP="00F92959">
      <w:pPr>
        <w:pStyle w:val="ListParagraph"/>
        <w:numPr>
          <w:ilvl w:val="0"/>
          <w:numId w:val="13"/>
        </w:numPr>
      </w:pPr>
      <w:r w:rsidRPr="00F21067">
        <w:rPr>
          <w:b/>
          <w:bCs/>
        </w:rPr>
        <w:t>Para los tipos de pregunta</w:t>
      </w:r>
      <w:r>
        <w:t xml:space="preserve">: (respecto a esto, </w:t>
      </w:r>
      <w:hyperlink w:anchor="_7.-_Conclusión_del" w:history="1">
        <w:r w:rsidRPr="008D0D7D">
          <w:rPr>
            <w:rStyle w:val="Hyperlink"/>
          </w:rPr>
          <w:t>ver el apartado final de conclusión</w:t>
        </w:r>
      </w:hyperlink>
      <w:r>
        <w:t>)</w:t>
      </w:r>
    </w:p>
    <w:p w14:paraId="4CD45125" w14:textId="730E01D1" w:rsidR="00A01925" w:rsidRDefault="002B391D" w:rsidP="00F616C4">
      <w:r w:rsidRPr="002B391D">
        <w:rPr>
          <w:noProof/>
        </w:rPr>
        <w:drawing>
          <wp:inline distT="0" distB="0" distL="0" distR="0" wp14:anchorId="7B68B6C4" wp14:editId="4532142E">
            <wp:extent cx="5400040" cy="1029335"/>
            <wp:effectExtent l="0" t="0" r="0" b="0"/>
            <wp:docPr id="405918592" name="Picture 40591859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18592" name="Imagen 1" descr="Texto&#10;&#10;Descripción generada automáticamente"/>
                    <pic:cNvPicPr/>
                  </pic:nvPicPr>
                  <pic:blipFill>
                    <a:blip r:embed="rId22"/>
                    <a:stretch>
                      <a:fillRect/>
                    </a:stretch>
                  </pic:blipFill>
                  <pic:spPr>
                    <a:xfrm>
                      <a:off x="0" y="0"/>
                      <a:ext cx="5400040" cy="1029335"/>
                    </a:xfrm>
                    <a:prstGeom prst="rect">
                      <a:avLst/>
                    </a:prstGeom>
                  </pic:spPr>
                </pic:pic>
              </a:graphicData>
            </a:graphic>
          </wp:inline>
        </w:drawing>
      </w:r>
    </w:p>
    <w:p w14:paraId="68614753" w14:textId="44B6C296" w:rsidR="00F21067" w:rsidRDefault="00F21067" w:rsidP="00F92959">
      <w:pPr>
        <w:pStyle w:val="ListParagraph"/>
        <w:numPr>
          <w:ilvl w:val="0"/>
          <w:numId w:val="13"/>
        </w:numPr>
      </w:pPr>
      <w:r w:rsidRPr="00F21067">
        <w:rPr>
          <w:b/>
          <w:bCs/>
        </w:rPr>
        <w:t>Para los tipos de modalidad</w:t>
      </w:r>
      <w:r>
        <w:t>:</w:t>
      </w:r>
    </w:p>
    <w:p w14:paraId="6C13ECB3" w14:textId="792A573A" w:rsidR="002B391D" w:rsidRDefault="004B3331" w:rsidP="00F616C4">
      <w:r w:rsidRPr="004B3331">
        <w:rPr>
          <w:noProof/>
        </w:rPr>
        <w:drawing>
          <wp:inline distT="0" distB="0" distL="0" distR="0" wp14:anchorId="523A31CF" wp14:editId="1D95AC6A">
            <wp:extent cx="2267266" cy="1124107"/>
            <wp:effectExtent l="0" t="0" r="0" b="0"/>
            <wp:docPr id="2132554586" name="Picture 213255458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54586" name="Imagen 1" descr="Texto&#10;&#10;Descripción generada automáticamente"/>
                    <pic:cNvPicPr/>
                  </pic:nvPicPr>
                  <pic:blipFill>
                    <a:blip r:embed="rId23"/>
                    <a:stretch>
                      <a:fillRect/>
                    </a:stretch>
                  </pic:blipFill>
                  <pic:spPr>
                    <a:xfrm>
                      <a:off x="0" y="0"/>
                      <a:ext cx="2267266" cy="1124107"/>
                    </a:xfrm>
                    <a:prstGeom prst="rect">
                      <a:avLst/>
                    </a:prstGeom>
                  </pic:spPr>
                </pic:pic>
              </a:graphicData>
            </a:graphic>
          </wp:inline>
        </w:drawing>
      </w:r>
    </w:p>
    <w:p w14:paraId="56080E90" w14:textId="32543FDC" w:rsidR="00F21067" w:rsidRDefault="00F21067" w:rsidP="00F92959">
      <w:pPr>
        <w:pStyle w:val="ListParagraph"/>
        <w:numPr>
          <w:ilvl w:val="0"/>
          <w:numId w:val="13"/>
        </w:numPr>
      </w:pPr>
      <w:r w:rsidRPr="00985E91">
        <w:rPr>
          <w:b/>
          <w:bCs/>
        </w:rPr>
        <w:t>Para los tipos de dificultad</w:t>
      </w:r>
      <w:r>
        <w:t>:</w:t>
      </w:r>
    </w:p>
    <w:p w14:paraId="7ECB3687" w14:textId="3002DF4A" w:rsidR="00F21067" w:rsidRDefault="00F21067" w:rsidP="00F21067">
      <w:r w:rsidRPr="00F21067">
        <w:rPr>
          <w:noProof/>
        </w:rPr>
        <w:drawing>
          <wp:inline distT="0" distB="0" distL="0" distR="0" wp14:anchorId="793CF8BD" wp14:editId="331F6937">
            <wp:extent cx="2372056" cy="714475"/>
            <wp:effectExtent l="0" t="0" r="0" b="9525"/>
            <wp:docPr id="1184499200" name="Picture 118449920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99200" name="Imagen 1" descr="Texto&#10;&#10;Descripción generada automáticamente"/>
                    <pic:cNvPicPr/>
                  </pic:nvPicPr>
                  <pic:blipFill>
                    <a:blip r:embed="rId24"/>
                    <a:stretch>
                      <a:fillRect/>
                    </a:stretch>
                  </pic:blipFill>
                  <pic:spPr>
                    <a:xfrm>
                      <a:off x="0" y="0"/>
                      <a:ext cx="2372056" cy="714475"/>
                    </a:xfrm>
                    <a:prstGeom prst="rect">
                      <a:avLst/>
                    </a:prstGeom>
                  </pic:spPr>
                </pic:pic>
              </a:graphicData>
            </a:graphic>
          </wp:inline>
        </w:drawing>
      </w:r>
    </w:p>
    <w:p w14:paraId="521218B5" w14:textId="678EF0B9" w:rsidR="00985E91" w:rsidRDefault="00985E91" w:rsidP="00F92959">
      <w:pPr>
        <w:pStyle w:val="ListParagraph"/>
        <w:numPr>
          <w:ilvl w:val="0"/>
          <w:numId w:val="13"/>
        </w:numPr>
      </w:pPr>
      <w:r w:rsidRPr="0010259C">
        <w:rPr>
          <w:b/>
          <w:bCs/>
        </w:rPr>
        <w:t>Para los tipos de errores</w:t>
      </w:r>
      <w:r>
        <w:t xml:space="preserve"> (por ejemplo, al hacer un setter, se usan los métodos de validación implementados, y si estos </w:t>
      </w:r>
      <w:r w:rsidR="0010259C">
        <w:t>no cumplen la validación, entonces se lanza una excepción con el tipo de error):</w:t>
      </w:r>
    </w:p>
    <w:p w14:paraId="689A8BE7" w14:textId="4DA2AB72" w:rsidR="0010259C" w:rsidRDefault="0010259C" w:rsidP="0010259C">
      <w:r w:rsidRPr="0010259C">
        <w:rPr>
          <w:noProof/>
        </w:rPr>
        <w:drawing>
          <wp:inline distT="0" distB="0" distL="0" distR="0" wp14:anchorId="74981571" wp14:editId="57B1AFF8">
            <wp:extent cx="5400040" cy="2579370"/>
            <wp:effectExtent l="0" t="0" r="0" b="0"/>
            <wp:docPr id="444419945" name="Picture 4444199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9945" name="Imagen 1" descr="Texto&#10;&#10;Descripción generada automáticamente"/>
                    <pic:cNvPicPr/>
                  </pic:nvPicPr>
                  <pic:blipFill>
                    <a:blip r:embed="rId25"/>
                    <a:stretch>
                      <a:fillRect/>
                    </a:stretch>
                  </pic:blipFill>
                  <pic:spPr>
                    <a:xfrm>
                      <a:off x="0" y="0"/>
                      <a:ext cx="5400040" cy="2579370"/>
                    </a:xfrm>
                    <a:prstGeom prst="rect">
                      <a:avLst/>
                    </a:prstGeom>
                  </pic:spPr>
                </pic:pic>
              </a:graphicData>
            </a:graphic>
          </wp:inline>
        </w:drawing>
      </w:r>
    </w:p>
    <w:p w14:paraId="598A0B32" w14:textId="6BF979F3" w:rsidR="009C06C8" w:rsidRDefault="009C06C8" w:rsidP="0010259C">
      <w:r w:rsidRPr="009C06C8">
        <w:rPr>
          <w:noProof/>
        </w:rPr>
        <w:drawing>
          <wp:inline distT="0" distB="0" distL="0" distR="0" wp14:anchorId="5CC84A20" wp14:editId="0AD0885E">
            <wp:extent cx="5001323" cy="1991003"/>
            <wp:effectExtent l="0" t="0" r="8890" b="9525"/>
            <wp:docPr id="382022531" name="Picture 3820225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22531" name="Imagen 1" descr="Texto&#10;&#10;Descripción generada automáticamente"/>
                    <pic:cNvPicPr/>
                  </pic:nvPicPr>
                  <pic:blipFill>
                    <a:blip r:embed="rId26"/>
                    <a:stretch>
                      <a:fillRect/>
                    </a:stretch>
                  </pic:blipFill>
                  <pic:spPr>
                    <a:xfrm>
                      <a:off x="0" y="0"/>
                      <a:ext cx="5001323" cy="1991003"/>
                    </a:xfrm>
                    <a:prstGeom prst="rect">
                      <a:avLst/>
                    </a:prstGeom>
                  </pic:spPr>
                </pic:pic>
              </a:graphicData>
            </a:graphic>
          </wp:inline>
        </w:drawing>
      </w:r>
    </w:p>
    <w:p w14:paraId="57A7BAFF" w14:textId="455F2EF4" w:rsidR="009C06C8" w:rsidRDefault="009C06C8" w:rsidP="0010259C">
      <w:r w:rsidRPr="009C06C8">
        <w:rPr>
          <w:noProof/>
        </w:rPr>
        <w:drawing>
          <wp:inline distT="0" distB="0" distL="0" distR="0" wp14:anchorId="6F9915EA" wp14:editId="74F91AFA">
            <wp:extent cx="5400040" cy="3706495"/>
            <wp:effectExtent l="0" t="0" r="0" b="8255"/>
            <wp:docPr id="1138908864" name="Picture 11389088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8864" name="Imagen 1" descr="Texto&#10;&#10;Descripción generada automáticamente"/>
                    <pic:cNvPicPr/>
                  </pic:nvPicPr>
                  <pic:blipFill>
                    <a:blip r:embed="rId27"/>
                    <a:stretch>
                      <a:fillRect/>
                    </a:stretch>
                  </pic:blipFill>
                  <pic:spPr>
                    <a:xfrm>
                      <a:off x="0" y="0"/>
                      <a:ext cx="5400040" cy="3706495"/>
                    </a:xfrm>
                    <a:prstGeom prst="rect">
                      <a:avLst/>
                    </a:prstGeom>
                  </pic:spPr>
                </pic:pic>
              </a:graphicData>
            </a:graphic>
          </wp:inline>
        </w:drawing>
      </w:r>
    </w:p>
    <w:p w14:paraId="1C452600" w14:textId="02171105" w:rsidR="009C06C8" w:rsidRDefault="009C06C8" w:rsidP="0010259C">
      <w:r>
        <w:t xml:space="preserve">En esta última captura de pantalla, es donde se </w:t>
      </w:r>
      <w:r w:rsidR="00071BA1">
        <w:t xml:space="preserve">definen los mensajes para cada error. Para no extendernos mucho en la redacción de esta memoria, sugiero que </w:t>
      </w:r>
      <w:r w:rsidR="007643D2">
        <w:t>sea consultado</w:t>
      </w:r>
      <w:r w:rsidR="00071BA1">
        <w:t xml:space="preserve"> el código fuente del proyecto</w:t>
      </w:r>
      <w:r w:rsidR="007643D2">
        <w:t xml:space="preserve"> (fichero TestModel.js)</w:t>
      </w:r>
      <w:r w:rsidR="00071BA1">
        <w:t>.</w:t>
      </w:r>
    </w:p>
    <w:p w14:paraId="4FCCAC6A" w14:textId="5FA915E6" w:rsidR="00AD0786" w:rsidRDefault="00AD0786" w:rsidP="00AD0786">
      <w:pPr>
        <w:pStyle w:val="Heading3"/>
      </w:pPr>
      <w:bookmarkStart w:id="15" w:name="_Toc137419026"/>
      <w:r>
        <w:t>3.2.2.- TestController</w:t>
      </w:r>
      <w:r w:rsidR="00071BA1">
        <w:t>.js</w:t>
      </w:r>
      <w:r>
        <w:t>.</w:t>
      </w:r>
      <w:bookmarkEnd w:id="15"/>
    </w:p>
    <w:p w14:paraId="008B66F7" w14:textId="66760128" w:rsidR="00C34142" w:rsidRDefault="007643D2" w:rsidP="007643D2">
      <w:r>
        <w:t>Proporciona una clase que almacena un objeto de tipo Test (del fichero TestModel.js). Sobre él, realiza las operaciones de descarga de información a través de las APIs del backend, haciendo llamadas fetch.</w:t>
      </w:r>
      <w:r w:rsidR="00C34142">
        <w:t xml:space="preserve"> Las operaciones de descarga son las siguientes:</w:t>
      </w:r>
    </w:p>
    <w:p w14:paraId="1204BA09" w14:textId="690FEDB2" w:rsidR="00C34142" w:rsidRDefault="00C34142" w:rsidP="00F92959">
      <w:pPr>
        <w:pStyle w:val="ListParagraph"/>
        <w:numPr>
          <w:ilvl w:val="0"/>
          <w:numId w:val="13"/>
        </w:numPr>
      </w:pPr>
      <w:r w:rsidRPr="003449C0">
        <w:rPr>
          <w:b/>
          <w:bCs/>
        </w:rPr>
        <w:t>downloadInfoAboutTestByIdTest</w:t>
      </w:r>
      <w:r>
        <w:t>: descarga información sobre el test en general.</w:t>
      </w:r>
    </w:p>
    <w:p w14:paraId="1A657CE6" w14:textId="782BE2B2" w:rsidR="0054379C" w:rsidRDefault="0054379C" w:rsidP="00F92959">
      <w:pPr>
        <w:pStyle w:val="ListParagraph"/>
        <w:numPr>
          <w:ilvl w:val="0"/>
          <w:numId w:val="13"/>
        </w:numPr>
      </w:pPr>
      <w:r w:rsidRPr="003449C0">
        <w:rPr>
          <w:b/>
          <w:bCs/>
        </w:rPr>
        <w:t>downloadQuestionsByIdTest</w:t>
      </w:r>
      <w:r>
        <w:t>: descarga las preguntas del test.</w:t>
      </w:r>
    </w:p>
    <w:p w14:paraId="39B8EC78" w14:textId="50ADACE2" w:rsidR="0054379C" w:rsidRDefault="00394FEE" w:rsidP="00F92959">
      <w:pPr>
        <w:pStyle w:val="ListParagraph"/>
        <w:numPr>
          <w:ilvl w:val="0"/>
          <w:numId w:val="13"/>
        </w:numPr>
      </w:pPr>
      <w:r w:rsidRPr="003449C0">
        <w:rPr>
          <w:b/>
          <w:bCs/>
        </w:rPr>
        <w:t>sendInfoIntentoTestUsuario</w:t>
      </w:r>
      <w:r>
        <w:t>: es el método encargado de enviar al servidor la información de un intento de test</w:t>
      </w:r>
      <w:r w:rsidR="00F90674">
        <w:t xml:space="preserve"> (es decir, las respuestas)</w:t>
      </w:r>
      <w:r w:rsidR="00B83241">
        <w:t>.</w:t>
      </w:r>
    </w:p>
    <w:p w14:paraId="28C07812" w14:textId="3EF1701C" w:rsidR="00B83241" w:rsidRDefault="00F90674" w:rsidP="00F92959">
      <w:pPr>
        <w:pStyle w:val="ListParagraph"/>
        <w:numPr>
          <w:ilvl w:val="0"/>
          <w:numId w:val="13"/>
        </w:numPr>
      </w:pPr>
      <w:r w:rsidRPr="003449C0">
        <w:rPr>
          <w:b/>
          <w:bCs/>
        </w:rPr>
        <w:t>downloadInfoIntentoUsuario</w:t>
      </w:r>
      <w:r>
        <w:t>: es el método encargado de recibir la información de un intento de test (es decir, descarga las respuestas de un intento de un testrealizado por un usuario).</w:t>
      </w:r>
    </w:p>
    <w:p w14:paraId="35890BFE" w14:textId="337D66A3" w:rsidR="008D0D7D" w:rsidRDefault="000F7EDC" w:rsidP="00F92959">
      <w:pPr>
        <w:pStyle w:val="ListParagraph"/>
        <w:numPr>
          <w:ilvl w:val="0"/>
          <w:numId w:val="13"/>
        </w:numPr>
      </w:pPr>
      <w:r w:rsidRPr="003449C0">
        <w:rPr>
          <w:b/>
          <w:bCs/>
        </w:rPr>
        <w:t>aumentarVisitas</w:t>
      </w:r>
      <w:r>
        <w:t>: es el método que se encarga de llamar a la API para que aumente en una visita un determinado test.</w:t>
      </w:r>
      <w:r w:rsidR="000E2E84">
        <w:t xml:space="preserve"> Con el fin de </w:t>
      </w:r>
      <w:r w:rsidR="009F3818">
        <w:t>que,</w:t>
      </w:r>
      <w:r w:rsidR="000E2E84">
        <w:t xml:space="preserve"> en la página de inicio, aparezcan los tests más populares.</w:t>
      </w:r>
    </w:p>
    <w:p w14:paraId="0C853999" w14:textId="2F1B3E38" w:rsidR="00751BE3" w:rsidRDefault="00AD0786" w:rsidP="00AD0786">
      <w:pPr>
        <w:pStyle w:val="Heading3"/>
      </w:pPr>
      <w:bookmarkStart w:id="16" w:name="_Toc137419027"/>
      <w:r>
        <w:t xml:space="preserve">3.2.3.- </w:t>
      </w:r>
      <w:r w:rsidR="00751BE3">
        <w:t>MateriasModel</w:t>
      </w:r>
      <w:r w:rsidR="00071BA1">
        <w:t>.js</w:t>
      </w:r>
      <w:r w:rsidR="00751BE3">
        <w:t>.</w:t>
      </w:r>
      <w:bookmarkEnd w:id="16"/>
    </w:p>
    <w:p w14:paraId="08FD0B67" w14:textId="7EE9674E" w:rsidR="007E1D98" w:rsidRPr="007E1D98" w:rsidRDefault="00077F98" w:rsidP="007E1D98">
      <w:r>
        <w:t>Igual que para el caso del TestModel.js, hemos definido una serie de errores, para temas de validación de datos.</w:t>
      </w:r>
    </w:p>
    <w:p w14:paraId="001A8E78" w14:textId="38899941" w:rsidR="00805E71" w:rsidRDefault="00CB0211" w:rsidP="00071BA1">
      <w:r w:rsidRPr="00CB0211">
        <w:rPr>
          <w:noProof/>
        </w:rPr>
        <w:drawing>
          <wp:inline distT="0" distB="0" distL="0" distR="0" wp14:anchorId="11C93659" wp14:editId="6F369EBD">
            <wp:extent cx="5001323" cy="3124636"/>
            <wp:effectExtent l="0" t="0" r="8890" b="0"/>
            <wp:docPr id="599576284" name="Picture 5995762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6284" name="Imagen 1" descr="Texto&#10;&#10;Descripción generada automáticamente"/>
                    <pic:cNvPicPr/>
                  </pic:nvPicPr>
                  <pic:blipFill>
                    <a:blip r:embed="rId28"/>
                    <a:stretch>
                      <a:fillRect/>
                    </a:stretch>
                  </pic:blipFill>
                  <pic:spPr>
                    <a:xfrm>
                      <a:off x="0" y="0"/>
                      <a:ext cx="5001323" cy="3124636"/>
                    </a:xfrm>
                    <a:prstGeom prst="rect">
                      <a:avLst/>
                    </a:prstGeom>
                  </pic:spPr>
                </pic:pic>
              </a:graphicData>
            </a:graphic>
          </wp:inline>
        </w:drawing>
      </w:r>
    </w:p>
    <w:p w14:paraId="697D3922" w14:textId="2B290F82" w:rsidR="00B23E0D" w:rsidRDefault="00B23E0D" w:rsidP="00071BA1">
      <w:r w:rsidRPr="00B23E0D">
        <w:rPr>
          <w:noProof/>
        </w:rPr>
        <w:drawing>
          <wp:inline distT="0" distB="0" distL="0" distR="0" wp14:anchorId="6144A752" wp14:editId="080AD754">
            <wp:extent cx="5400040" cy="2435225"/>
            <wp:effectExtent l="0" t="0" r="0" b="3175"/>
            <wp:docPr id="1592459483" name="Picture 15924594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59483" name="Imagen 1" descr="Texto&#10;&#10;Descripción generada automáticamente"/>
                    <pic:cNvPicPr/>
                  </pic:nvPicPr>
                  <pic:blipFill>
                    <a:blip r:embed="rId29"/>
                    <a:stretch>
                      <a:fillRect/>
                    </a:stretch>
                  </pic:blipFill>
                  <pic:spPr>
                    <a:xfrm>
                      <a:off x="0" y="0"/>
                      <a:ext cx="5400040" cy="2435225"/>
                    </a:xfrm>
                    <a:prstGeom prst="rect">
                      <a:avLst/>
                    </a:prstGeom>
                  </pic:spPr>
                </pic:pic>
              </a:graphicData>
            </a:graphic>
          </wp:inline>
        </w:drawing>
      </w:r>
    </w:p>
    <w:p w14:paraId="0BA12E4B" w14:textId="6DF7799F" w:rsidR="00DD64D9" w:rsidRDefault="0097197B" w:rsidP="00071BA1">
      <w:r>
        <w:t>Con la función iniMaterias(), se descargan los datos de las materias desde la API del servidor.</w:t>
      </w:r>
    </w:p>
    <w:p w14:paraId="3DE6F606" w14:textId="4A259F3B" w:rsidR="009C2136" w:rsidRDefault="009C2136" w:rsidP="00701CA2">
      <w:pPr>
        <w:pStyle w:val="Heading3"/>
      </w:pPr>
      <w:bookmarkStart w:id="17" w:name="_Toc137419028"/>
      <w:r>
        <w:t>3.2.4.- TestVue.js.</w:t>
      </w:r>
      <w:bookmarkEnd w:id="17"/>
    </w:p>
    <w:p w14:paraId="367F3BCB" w14:textId="103244CD" w:rsidR="009C2136" w:rsidRDefault="005B317B" w:rsidP="009C2136">
      <w:r>
        <w:t xml:space="preserve">Aquí es donde se crea </w:t>
      </w:r>
      <w:r w:rsidR="00B75E6B">
        <w:t>la App con Vue. He aquí los dos fragmentos del código más importantes.</w:t>
      </w:r>
    </w:p>
    <w:p w14:paraId="3B0F689F" w14:textId="1B46EE87" w:rsidR="00B75E6B" w:rsidRDefault="00B75E6B" w:rsidP="009C2136">
      <w:r w:rsidRPr="00B75E6B">
        <w:rPr>
          <w:noProof/>
        </w:rPr>
        <w:drawing>
          <wp:anchor distT="0" distB="0" distL="114300" distR="114300" simplePos="0" relativeHeight="251658247" behindDoc="0" locked="0" layoutInCell="1" allowOverlap="1" wp14:anchorId="67B431BE" wp14:editId="1FA11739">
            <wp:simplePos x="0" y="0"/>
            <wp:positionH relativeFrom="margin">
              <wp:align>left</wp:align>
            </wp:positionH>
            <wp:positionV relativeFrom="paragraph">
              <wp:posOffset>13335</wp:posOffset>
            </wp:positionV>
            <wp:extent cx="3317240" cy="2390775"/>
            <wp:effectExtent l="0" t="0" r="0" b="9525"/>
            <wp:wrapSquare wrapText="bothSides"/>
            <wp:docPr id="546175977" name="Picture 5461759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75977" name="Imagen 1" descr="Texto&#10;&#10;Descripción generada automáticamente"/>
                    <pic:cNvPicPr/>
                  </pic:nvPicPr>
                  <pic:blipFill>
                    <a:blip r:embed="rId30"/>
                    <a:stretch>
                      <a:fillRect/>
                    </a:stretch>
                  </pic:blipFill>
                  <pic:spPr>
                    <a:xfrm>
                      <a:off x="0" y="0"/>
                      <a:ext cx="3317240" cy="2390775"/>
                    </a:xfrm>
                    <a:prstGeom prst="rect">
                      <a:avLst/>
                    </a:prstGeom>
                  </pic:spPr>
                </pic:pic>
              </a:graphicData>
            </a:graphic>
            <wp14:sizeRelH relativeFrom="margin">
              <wp14:pctWidth>0</wp14:pctWidth>
            </wp14:sizeRelH>
            <wp14:sizeRelV relativeFrom="margin">
              <wp14:pctHeight>0</wp14:pctHeight>
            </wp14:sizeRelV>
          </wp:anchor>
        </w:drawing>
      </w:r>
      <w:r w:rsidR="00955381">
        <w:t>En esta captura de pantalla es donde se definen los objetos de tipo Test, y el objeto testCtrl se declara a null, porque es creado después desde el</w:t>
      </w:r>
      <w:r w:rsidR="00DC01DC">
        <w:t xml:space="preserve"> evento created() del ciclo de vida de Vue, pasándole por argumento al constructor del TestController  el objeto de tipo Test.</w:t>
      </w:r>
    </w:p>
    <w:p w14:paraId="4B990525" w14:textId="77777777" w:rsidR="00BD0644" w:rsidRDefault="00BD0644" w:rsidP="009C2136"/>
    <w:p w14:paraId="2B365B9C" w14:textId="0DCF0DE1" w:rsidR="00955381" w:rsidRPr="009C2136" w:rsidRDefault="00955381" w:rsidP="009C2136"/>
    <w:p w14:paraId="26BE186D" w14:textId="781D4CA5" w:rsidR="00DC01DC" w:rsidRDefault="00BD0644" w:rsidP="00DC01DC">
      <w:r w:rsidRPr="00955381">
        <w:rPr>
          <w:noProof/>
        </w:rPr>
        <w:drawing>
          <wp:anchor distT="0" distB="0" distL="114300" distR="114300" simplePos="0" relativeHeight="251658248" behindDoc="0" locked="0" layoutInCell="1" allowOverlap="1" wp14:anchorId="0CB24582" wp14:editId="512ABD4E">
            <wp:simplePos x="0" y="0"/>
            <wp:positionH relativeFrom="margin">
              <wp:align>left</wp:align>
            </wp:positionH>
            <wp:positionV relativeFrom="paragraph">
              <wp:posOffset>5080</wp:posOffset>
            </wp:positionV>
            <wp:extent cx="2628900" cy="400050"/>
            <wp:effectExtent l="0" t="0" r="0" b="0"/>
            <wp:wrapSquare wrapText="bothSides"/>
            <wp:docPr id="2066418156" name="Picture 206641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18156" name=""/>
                    <pic:cNvPicPr/>
                  </pic:nvPicPr>
                  <pic:blipFill>
                    <a:blip r:embed="rId31"/>
                    <a:stretch>
                      <a:fillRect/>
                    </a:stretch>
                  </pic:blipFill>
                  <pic:spPr>
                    <a:xfrm>
                      <a:off x="0" y="0"/>
                      <a:ext cx="2628900" cy="400050"/>
                    </a:xfrm>
                    <a:prstGeom prst="rect">
                      <a:avLst/>
                    </a:prstGeom>
                  </pic:spPr>
                </pic:pic>
              </a:graphicData>
            </a:graphic>
          </wp:anchor>
        </w:drawing>
      </w:r>
      <w:r w:rsidR="00DC01DC">
        <w:t>En esta captura de pantalla,</w:t>
      </w:r>
      <w:r>
        <w:t xml:space="preserve"> se añade el componente TestVue (correspondiente al main.js.vue)</w:t>
      </w:r>
    </w:p>
    <w:p w14:paraId="3EF25B39" w14:textId="29651AB3" w:rsidR="0097197B" w:rsidRDefault="00701CA2" w:rsidP="00701CA2">
      <w:pPr>
        <w:pStyle w:val="Heading3"/>
      </w:pPr>
      <w:bookmarkStart w:id="18" w:name="_Toc137419029"/>
      <w:r>
        <w:t>3.2.</w:t>
      </w:r>
      <w:r w:rsidR="009C2136">
        <w:t>5</w:t>
      </w:r>
      <w:r>
        <w:t>.- test.blade.php*.</w:t>
      </w:r>
      <w:bookmarkEnd w:id="18"/>
    </w:p>
    <w:p w14:paraId="182A09A0" w14:textId="1E28FABA" w:rsidR="00701CA2" w:rsidRDefault="00701CA2" w:rsidP="00701CA2">
      <w:r>
        <w:t>Aunque este fichero es de</w:t>
      </w:r>
      <w:r w:rsidR="008C49D6">
        <w:t>l backend, aquí es donde se inyecta el código de Vue:</w:t>
      </w:r>
    </w:p>
    <w:p w14:paraId="7398AC50" w14:textId="1E8F35F2" w:rsidR="008C49D6" w:rsidRPr="00701CA2" w:rsidRDefault="00D9323A" w:rsidP="00701CA2">
      <w:r w:rsidRPr="00D9323A">
        <w:rPr>
          <w:noProof/>
        </w:rPr>
        <w:drawing>
          <wp:inline distT="0" distB="0" distL="0" distR="0" wp14:anchorId="77153EE8" wp14:editId="2FC72F56">
            <wp:extent cx="5400040" cy="778510"/>
            <wp:effectExtent l="0" t="0" r="0" b="2540"/>
            <wp:docPr id="2140651407" name="Picture 21406514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1407" name="Imagen 1" descr="Texto&#10;&#10;Descripción generada automáticamente"/>
                    <pic:cNvPicPr/>
                  </pic:nvPicPr>
                  <pic:blipFill>
                    <a:blip r:embed="rId32"/>
                    <a:stretch>
                      <a:fillRect/>
                    </a:stretch>
                  </pic:blipFill>
                  <pic:spPr>
                    <a:xfrm>
                      <a:off x="0" y="0"/>
                      <a:ext cx="5400040" cy="778510"/>
                    </a:xfrm>
                    <a:prstGeom prst="rect">
                      <a:avLst/>
                    </a:prstGeom>
                  </pic:spPr>
                </pic:pic>
              </a:graphicData>
            </a:graphic>
          </wp:inline>
        </w:drawing>
      </w:r>
    </w:p>
    <w:p w14:paraId="70815E68" w14:textId="05E8441C" w:rsidR="00B23E0D" w:rsidRDefault="009C2136" w:rsidP="00071BA1">
      <w:r>
        <w:t xml:space="preserve">en concreto, la etiqueta &lt;testvue&gt; importa el </w:t>
      </w:r>
      <w:r w:rsidR="004B0E10">
        <w:t>componente</w:t>
      </w:r>
      <w:r w:rsidR="000718CC">
        <w:t xml:space="preserve"> que se especificó en el app.component del apartado anterior. A continuación, en el siguiente apartado, se explica</w:t>
      </w:r>
      <w:r w:rsidR="00396554">
        <w:t xml:space="preserve"> este componente (main.js.vue).</w:t>
      </w:r>
    </w:p>
    <w:p w14:paraId="4B260EFF" w14:textId="2BE30FB5" w:rsidR="00396554" w:rsidRDefault="00396554" w:rsidP="00396554">
      <w:pPr>
        <w:pStyle w:val="Heading3"/>
      </w:pPr>
      <w:bookmarkStart w:id="19" w:name="_Toc137419030"/>
      <w:r>
        <w:t xml:space="preserve">3.2.6.- </w:t>
      </w:r>
      <w:r w:rsidR="003204A4">
        <w:t>main.js.vue</w:t>
      </w:r>
      <w:bookmarkEnd w:id="19"/>
    </w:p>
    <w:p w14:paraId="305D705E" w14:textId="490B1295" w:rsidR="003204A4" w:rsidRDefault="004F184B" w:rsidP="003204A4">
      <w:r>
        <w:t>Aquí es donde están definidas todas las vistas de la interfaz de usuario de l</w:t>
      </w:r>
      <w:r w:rsidR="00193409">
        <w:t>os tests:</w:t>
      </w:r>
    </w:p>
    <w:p w14:paraId="218BCED3" w14:textId="172CD859" w:rsidR="00193409" w:rsidRDefault="00193409" w:rsidP="003204A4">
      <w:r w:rsidRPr="00193409">
        <w:rPr>
          <w:noProof/>
        </w:rPr>
        <w:drawing>
          <wp:inline distT="0" distB="0" distL="0" distR="0" wp14:anchorId="2E747C6A" wp14:editId="5413862F">
            <wp:extent cx="5400040" cy="2589530"/>
            <wp:effectExtent l="0" t="0" r="0" b="1270"/>
            <wp:docPr id="1337010226" name="Picture 13370102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10226" name="Imagen 1" descr="Texto&#10;&#10;Descripción generada automáticamente"/>
                    <pic:cNvPicPr/>
                  </pic:nvPicPr>
                  <pic:blipFill>
                    <a:blip r:embed="rId33"/>
                    <a:stretch>
                      <a:fillRect/>
                    </a:stretch>
                  </pic:blipFill>
                  <pic:spPr>
                    <a:xfrm>
                      <a:off x="0" y="0"/>
                      <a:ext cx="5400040" cy="2589530"/>
                    </a:xfrm>
                    <a:prstGeom prst="rect">
                      <a:avLst/>
                    </a:prstGeom>
                  </pic:spPr>
                </pic:pic>
              </a:graphicData>
            </a:graphic>
          </wp:inline>
        </w:drawing>
      </w:r>
    </w:p>
    <w:p w14:paraId="50582094" w14:textId="3B8EBE1D" w:rsidR="00193409" w:rsidRDefault="00193409" w:rsidP="003204A4">
      <w:r>
        <w:t>Cuando el usuario elija una modalidad, automáticamente, &lt;eligemodalidad&gt; desaparece, y aparece &lt;eligedificultad&gt;. Y cuando ambas están elegidas, desaparece &lt;eligedificultad&gt; y aparece &lt;dotest&gt;, que es la vista que</w:t>
      </w:r>
      <w:r w:rsidR="009644BA">
        <w:t xml:space="preserve"> muestra las preguntas para poder contestar a ellas.</w:t>
      </w:r>
    </w:p>
    <w:p w14:paraId="33AFB6F4" w14:textId="64128BF1" w:rsidR="00E82393" w:rsidRDefault="00962096" w:rsidP="00962096">
      <w:r>
        <w:t>Cada una tiene su propia vista, la cual puede ser consultada en el código fuente.</w:t>
      </w:r>
    </w:p>
    <w:p w14:paraId="7E1E2924" w14:textId="3D316AB8" w:rsidR="00395EAB" w:rsidRDefault="00395EAB" w:rsidP="00395EAB">
      <w:pPr>
        <w:pStyle w:val="Heading3"/>
      </w:pPr>
      <w:bookmarkStart w:id="20" w:name="_Toc137419031"/>
      <w:r>
        <w:t xml:space="preserve">3.2.7.- </w:t>
      </w:r>
      <w:r w:rsidR="00815FC7">
        <w:t>Resto de vistas.</w:t>
      </w:r>
      <w:bookmarkEnd w:id="20"/>
    </w:p>
    <w:p w14:paraId="1548A89F" w14:textId="17E7835F" w:rsidR="00815FC7" w:rsidRDefault="000F216D" w:rsidP="00F92959">
      <w:pPr>
        <w:pStyle w:val="ListParagraph"/>
        <w:numPr>
          <w:ilvl w:val="0"/>
          <w:numId w:val="14"/>
        </w:numPr>
      </w:pPr>
      <w:r w:rsidRPr="00ED1EAE">
        <w:rPr>
          <w:b/>
          <w:bCs/>
        </w:rPr>
        <w:t>e</w:t>
      </w:r>
      <w:r w:rsidR="002105B4" w:rsidRPr="00ED1EAE">
        <w:rPr>
          <w:b/>
          <w:bCs/>
        </w:rPr>
        <w:t>ligeModalidad.js.vue</w:t>
      </w:r>
      <w:r w:rsidR="002105B4">
        <w:t>: es la que permite al usuario elegir la modalidad (práctica o desafío).</w:t>
      </w:r>
    </w:p>
    <w:p w14:paraId="61234762" w14:textId="383C95AE" w:rsidR="002105B4" w:rsidRDefault="002105B4" w:rsidP="00F92959">
      <w:pPr>
        <w:pStyle w:val="ListParagraph"/>
        <w:numPr>
          <w:ilvl w:val="0"/>
          <w:numId w:val="14"/>
        </w:numPr>
      </w:pPr>
      <w:r w:rsidRPr="00ED1EAE">
        <w:rPr>
          <w:b/>
          <w:bCs/>
        </w:rPr>
        <w:t>eligeDificultad.js.vue</w:t>
      </w:r>
      <w:r>
        <w:t xml:space="preserve">: </w:t>
      </w:r>
      <w:r w:rsidR="00E25666">
        <w:t xml:space="preserve">es la que permite al usuario elegir </w:t>
      </w:r>
      <w:r w:rsidR="00FB355F">
        <w:t>la dificultad (fácil o difícil).</w:t>
      </w:r>
    </w:p>
    <w:p w14:paraId="4CD8D00C" w14:textId="57D87F72" w:rsidR="00FB355F" w:rsidRDefault="00FA7E08" w:rsidP="00F92959">
      <w:pPr>
        <w:pStyle w:val="ListParagraph"/>
        <w:numPr>
          <w:ilvl w:val="0"/>
          <w:numId w:val="14"/>
        </w:numPr>
      </w:pPr>
      <w:r>
        <w:rPr>
          <w:b/>
          <w:bCs/>
        </w:rPr>
        <w:t>dotest</w:t>
      </w:r>
      <w:r w:rsidRPr="005B3B58">
        <w:rPr>
          <w:b/>
          <w:bCs/>
        </w:rPr>
        <w:t>.js.vue</w:t>
      </w:r>
      <w:r>
        <w:t xml:space="preserve">: es la vista que </w:t>
      </w:r>
      <w:r w:rsidR="005B3B58">
        <w:t>muestra las diferentes preguntas.</w:t>
      </w:r>
    </w:p>
    <w:p w14:paraId="7870DF4A" w14:textId="6F72E9F5" w:rsidR="005B3B58" w:rsidRDefault="005B3B58" w:rsidP="00F92959">
      <w:pPr>
        <w:pStyle w:val="ListParagraph"/>
        <w:numPr>
          <w:ilvl w:val="0"/>
          <w:numId w:val="14"/>
        </w:numPr>
      </w:pPr>
      <w:r>
        <w:rPr>
          <w:b/>
          <w:bCs/>
        </w:rPr>
        <w:t>tipo1</w:t>
      </w:r>
      <w:r w:rsidRPr="005B3B58">
        <w:rPr>
          <w:b/>
          <w:bCs/>
        </w:rPr>
        <w:t>.js.vue</w:t>
      </w:r>
      <w:r>
        <w:t>: es la vista que permite mostrar una pregunta de tipo 1.</w:t>
      </w:r>
    </w:p>
    <w:p w14:paraId="09E2C225" w14:textId="78CDD16D" w:rsidR="005B3B58" w:rsidRDefault="005B3B58" w:rsidP="00F92959">
      <w:pPr>
        <w:pStyle w:val="ListParagraph"/>
        <w:numPr>
          <w:ilvl w:val="0"/>
          <w:numId w:val="14"/>
        </w:numPr>
      </w:pPr>
      <w:r>
        <w:rPr>
          <w:b/>
          <w:bCs/>
        </w:rPr>
        <w:t>alert</w:t>
      </w:r>
      <w:r w:rsidRPr="005252CA">
        <w:rPr>
          <w:b/>
          <w:bCs/>
        </w:rPr>
        <w:t>.js.vue</w:t>
      </w:r>
      <w:r>
        <w:t>:</w:t>
      </w:r>
      <w:r w:rsidR="005252CA">
        <w:t xml:space="preserve"> componente que permite mostrar carteles de Bootstrap, con estilos del custom.css.</w:t>
      </w:r>
    </w:p>
    <w:p w14:paraId="454E37CB" w14:textId="191A3485" w:rsidR="00BD710B" w:rsidRPr="00815FC7" w:rsidRDefault="005252CA" w:rsidP="00BD710B">
      <w:pPr>
        <w:pStyle w:val="ListParagraph"/>
        <w:numPr>
          <w:ilvl w:val="0"/>
          <w:numId w:val="14"/>
        </w:numPr>
      </w:pPr>
      <w:r>
        <w:rPr>
          <w:b/>
          <w:bCs/>
        </w:rPr>
        <w:t>modal</w:t>
      </w:r>
      <w:r w:rsidRPr="00D60548">
        <w:rPr>
          <w:b/>
          <w:bCs/>
        </w:rPr>
        <w:t>.js.vue</w:t>
      </w:r>
      <w:r>
        <w:t>: componente que permite mostrar</w:t>
      </w:r>
      <w:r w:rsidR="00D60548">
        <w:t xml:space="preserve"> ventanas modales de Bootstrap. Al final no se ha hecho uso de ella.</w:t>
      </w:r>
    </w:p>
    <w:p w14:paraId="556DDDE6" w14:textId="67425E97" w:rsidR="00617D6F" w:rsidRDefault="00617D6F" w:rsidP="009644BA">
      <w:pPr>
        <w:pStyle w:val="Heading3"/>
      </w:pPr>
      <w:bookmarkStart w:id="21" w:name="_Toc137419032"/>
      <w:r>
        <w:t>3.2.8.- login.js</w:t>
      </w:r>
      <w:bookmarkEnd w:id="21"/>
    </w:p>
    <w:p w14:paraId="733D9514" w14:textId="00023FD8" w:rsidR="00617D6F" w:rsidRDefault="00617D6F" w:rsidP="00617D6F">
      <w:r>
        <w:t>Es un mini script que se encarga de mostrar y oculta</w:t>
      </w:r>
      <w:r w:rsidR="00B74254">
        <w:t>r</w:t>
      </w:r>
      <w:r>
        <w:t xml:space="preserve"> la ventana modal de inicio de sesión/registro cuando no estamos logeados y hacemos clic en los botones de “Iniciar sesión” o “Registro”.</w:t>
      </w:r>
    </w:p>
    <w:p w14:paraId="601FAF69" w14:textId="4D873093" w:rsidR="00A86888" w:rsidRDefault="00A86888" w:rsidP="00A86888">
      <w:pPr>
        <w:pStyle w:val="Heading3"/>
      </w:pPr>
      <w:bookmarkStart w:id="22" w:name="_Toc137419033"/>
      <w:r>
        <w:t>3.2.9.- scrollBtn.js.</w:t>
      </w:r>
      <w:bookmarkEnd w:id="22"/>
    </w:p>
    <w:p w14:paraId="237A1527" w14:textId="19AE8625" w:rsidR="00A86888" w:rsidRDefault="00A86888" w:rsidP="00A86888">
      <w:r>
        <w:t xml:space="preserve">Es un miniscript que se encarga de </w:t>
      </w:r>
      <w:r w:rsidR="00421C59">
        <w:t>hacer funcionar el botón de subir hacia arriba cuando estamos abajo en la página. Nos referimos a este botón:</w:t>
      </w:r>
    </w:p>
    <w:p w14:paraId="23A35D6A" w14:textId="0B5FCB2F" w:rsidR="00421C59" w:rsidRDefault="00550539" w:rsidP="00A86888">
      <w:r w:rsidRPr="00550539">
        <w:rPr>
          <w:noProof/>
        </w:rPr>
        <w:drawing>
          <wp:inline distT="0" distB="0" distL="0" distR="0" wp14:anchorId="75028A6F" wp14:editId="7D85C5A6">
            <wp:extent cx="590632" cy="504895"/>
            <wp:effectExtent l="0" t="0" r="0" b="9525"/>
            <wp:docPr id="1862343722" name="Picture 18623437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43722" name="Imagen 1" descr="Icono&#10;&#10;Descripción generada automáticamente"/>
                    <pic:cNvPicPr/>
                  </pic:nvPicPr>
                  <pic:blipFill>
                    <a:blip r:embed="rId34"/>
                    <a:stretch>
                      <a:fillRect/>
                    </a:stretch>
                  </pic:blipFill>
                  <pic:spPr>
                    <a:xfrm>
                      <a:off x="0" y="0"/>
                      <a:ext cx="590632" cy="504895"/>
                    </a:xfrm>
                    <a:prstGeom prst="rect">
                      <a:avLst/>
                    </a:prstGeom>
                  </pic:spPr>
                </pic:pic>
              </a:graphicData>
            </a:graphic>
          </wp:inline>
        </w:drawing>
      </w:r>
    </w:p>
    <w:p w14:paraId="27E28E6B" w14:textId="4D56B9AE" w:rsidR="00BD710B" w:rsidRDefault="00BD710B" w:rsidP="00BD710B">
      <w:pPr>
        <w:pStyle w:val="Heading3"/>
      </w:pPr>
      <w:bookmarkStart w:id="23" w:name="_Toc137419034"/>
      <w:r>
        <w:t>3.2.10.- api_rest.js.</w:t>
      </w:r>
      <w:bookmarkEnd w:id="23"/>
    </w:p>
    <w:p w14:paraId="08C79EF9" w14:textId="3D71A0E3" w:rsidR="00BD710B" w:rsidRDefault="00BD710B" w:rsidP="00BD710B">
      <w:r>
        <w:t xml:space="preserve">Es una librería que hemos implementado para </w:t>
      </w:r>
      <w:r w:rsidR="0047193A">
        <w:t>poder comunicarnos con las APIs que hemos desarrollado. El método más usado es el obtenerJSON.</w:t>
      </w:r>
      <w:r w:rsidR="00E477D2">
        <w:t xml:space="preserve"> Dicho método, dada una URL, un método, unas cabeceras HTTP (headers) y unos datos (que se incorporan al body de la petición), el método hace todo el trabajo por nosotros para comunicarnos con el servidor.</w:t>
      </w:r>
    </w:p>
    <w:p w14:paraId="1A1F5995" w14:textId="6537DCBE" w:rsidR="00EF121D" w:rsidRDefault="00EF121D" w:rsidP="00EF121D">
      <w:pPr>
        <w:pStyle w:val="Heading3"/>
      </w:pPr>
      <w:bookmarkStart w:id="24" w:name="_Toc137419035"/>
      <w:r>
        <w:t>3.2.11.- json.js.</w:t>
      </w:r>
      <w:bookmarkEnd w:id="24"/>
    </w:p>
    <w:p w14:paraId="67BBA7FC" w14:textId="2CF8C86C" w:rsidR="00EF121D" w:rsidRPr="00BD710B" w:rsidRDefault="00EF121D" w:rsidP="00BD710B">
      <w:r>
        <w:t>Es una pequeña librería pensada para utilidades relacionadas con los JSON. Para el caso de uso en nuestro proyecto, solo hemos necesitado implementar un método: objToJSON, que permite convertir un objeto</w:t>
      </w:r>
      <w:r w:rsidR="00C257D0">
        <w:t xml:space="preserve"> de cualquier clase en JSON.</w:t>
      </w:r>
    </w:p>
    <w:p w14:paraId="674D89DC" w14:textId="5C55D121" w:rsidR="009644BA" w:rsidRPr="003204A4" w:rsidRDefault="009644BA" w:rsidP="009644BA">
      <w:pPr>
        <w:pStyle w:val="Heading3"/>
      </w:pPr>
      <w:bookmarkStart w:id="25" w:name="_Toc137419036"/>
      <w:r>
        <w:t>3.</w:t>
      </w:r>
      <w:r w:rsidR="00BD710B">
        <w:t>2.1</w:t>
      </w:r>
      <w:r w:rsidR="00EF121D">
        <w:t>2</w:t>
      </w:r>
      <w:r>
        <w:t>.- globals.js.</w:t>
      </w:r>
      <w:bookmarkEnd w:id="25"/>
    </w:p>
    <w:p w14:paraId="2B56821B" w14:textId="56FA9250" w:rsidR="007D7B7A" w:rsidRDefault="00873C00" w:rsidP="00071BA1">
      <w:r>
        <w:t>Este fichero es muy importante</w:t>
      </w:r>
      <w:r w:rsidR="004D3F40">
        <w:t xml:space="preserve"> de cara al despliegue de la aplicación. Contiene las rutas de la API, y las rutas del servidor donde se quiera alojar</w:t>
      </w:r>
      <w:r w:rsidR="00E84F8F">
        <w:t>.</w:t>
      </w:r>
    </w:p>
    <w:p w14:paraId="5DAD926B" w14:textId="692585E1" w:rsidR="00D14F12" w:rsidRDefault="00A53639" w:rsidP="00071BA1">
      <w:r w:rsidRPr="00A53639">
        <w:rPr>
          <w:noProof/>
        </w:rPr>
        <w:drawing>
          <wp:inline distT="0" distB="0" distL="0" distR="0" wp14:anchorId="5F8E0A70" wp14:editId="7C1365D4">
            <wp:extent cx="5400040" cy="2999740"/>
            <wp:effectExtent l="0" t="0" r="0" b="0"/>
            <wp:docPr id="125511955" name="Picture 1255119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1955" name="Imagen 1" descr="Texto&#10;&#10;Descripción generada automáticamente"/>
                    <pic:cNvPicPr/>
                  </pic:nvPicPr>
                  <pic:blipFill>
                    <a:blip r:embed="rId35"/>
                    <a:stretch>
                      <a:fillRect/>
                    </a:stretch>
                  </pic:blipFill>
                  <pic:spPr>
                    <a:xfrm>
                      <a:off x="0" y="0"/>
                      <a:ext cx="5400040" cy="2999740"/>
                    </a:xfrm>
                    <a:prstGeom prst="rect">
                      <a:avLst/>
                    </a:prstGeom>
                  </pic:spPr>
                </pic:pic>
              </a:graphicData>
            </a:graphic>
          </wp:inline>
        </w:drawing>
      </w:r>
    </w:p>
    <w:p w14:paraId="04C1462B" w14:textId="36200497" w:rsidR="00837A0C" w:rsidRDefault="00837A0C" w:rsidP="00071BA1">
      <w:r>
        <w:t xml:space="preserve">Recomendamos </w:t>
      </w:r>
      <w:r w:rsidR="00A94D83">
        <w:t>cambiar la constante modeApp a PRODUCTION, y en la constante ModeAppDirecciones,</w:t>
      </w:r>
      <w:r w:rsidR="004A6554">
        <w:t xml:space="preserve"> en el 2, es necesario poner el servidor donde se aloje nuestro proyecto. Esto es fundamental para que funcionen bien las llamadas a </w:t>
      </w:r>
      <w:r w:rsidR="007057B3">
        <w:t>las rutas de las APIs.</w:t>
      </w:r>
    </w:p>
    <w:p w14:paraId="578907FE" w14:textId="757F933D" w:rsidR="007057B3" w:rsidRDefault="007057B3" w:rsidP="00071BA1">
      <w:r>
        <w:t>Además, posee un método calcularRuta, que genera rutas relativas en función de la ruta pasada por parámetro (que será la ruta actual en la que se encuentre el usuario navegando en este momento), para poder calcular las rutas relativas hacia las APIs.</w:t>
      </w:r>
    </w:p>
    <w:p w14:paraId="3EF3CE50" w14:textId="610E50AF" w:rsidR="000612F8" w:rsidRDefault="000612F8" w:rsidP="000612F8">
      <w:pPr>
        <w:pStyle w:val="Heading3"/>
      </w:pPr>
      <w:bookmarkStart w:id="26" w:name="_Toc137419037"/>
      <w:r>
        <w:t>3.2.1</w:t>
      </w:r>
      <w:r w:rsidR="00EF121D">
        <w:t>3</w:t>
      </w:r>
      <w:r>
        <w:t>.- ¿Dónde se importan todos estos scripts?</w:t>
      </w:r>
      <w:bookmarkEnd w:id="26"/>
    </w:p>
    <w:p w14:paraId="6ABA235E" w14:textId="4807F4AB" w:rsidR="000612F8" w:rsidRDefault="000612F8" w:rsidP="00071BA1">
      <w:r>
        <w:t>Estos scripts se importan dentro de la plantilla base de Blade (fichero base.blade.php)</w:t>
      </w:r>
      <w:r w:rsidR="00664E1C">
        <w:t>. A continuación, se muestran fragmentos de este fichero:</w:t>
      </w:r>
    </w:p>
    <w:p w14:paraId="262E276E" w14:textId="62C77DA9" w:rsidR="00664E1C" w:rsidRDefault="00664E1C" w:rsidP="00071BA1">
      <w:r w:rsidRPr="00664E1C">
        <w:rPr>
          <w:noProof/>
        </w:rPr>
        <w:drawing>
          <wp:inline distT="0" distB="0" distL="0" distR="0" wp14:anchorId="1A2C9F74" wp14:editId="3CEDDD90">
            <wp:extent cx="4248743" cy="1495634"/>
            <wp:effectExtent l="0" t="0" r="0" b="9525"/>
            <wp:docPr id="391817627" name="Picture 3918176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17627" name="Imagen 1" descr="Texto&#10;&#10;Descripción generada automáticamente"/>
                    <pic:cNvPicPr/>
                  </pic:nvPicPr>
                  <pic:blipFill>
                    <a:blip r:embed="rId36"/>
                    <a:stretch>
                      <a:fillRect/>
                    </a:stretch>
                  </pic:blipFill>
                  <pic:spPr>
                    <a:xfrm>
                      <a:off x="0" y="0"/>
                      <a:ext cx="4248743" cy="1495634"/>
                    </a:xfrm>
                    <a:prstGeom prst="rect">
                      <a:avLst/>
                    </a:prstGeom>
                  </pic:spPr>
                </pic:pic>
              </a:graphicData>
            </a:graphic>
          </wp:inline>
        </w:drawing>
      </w:r>
    </w:p>
    <w:p w14:paraId="678993B6" w14:textId="66A17FCE" w:rsidR="00664E1C" w:rsidRDefault="00064EAC" w:rsidP="00071BA1">
      <w:r w:rsidRPr="00064EAC">
        <w:rPr>
          <w:noProof/>
        </w:rPr>
        <w:drawing>
          <wp:inline distT="0" distB="0" distL="0" distR="0" wp14:anchorId="5CB0F693" wp14:editId="44C84768">
            <wp:extent cx="5400040" cy="2019300"/>
            <wp:effectExtent l="0" t="0" r="0" b="0"/>
            <wp:docPr id="1998053303" name="Picture 19980533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53303" name="Imagen 1" descr="Texto&#10;&#10;Descripción generada automáticamente"/>
                    <pic:cNvPicPr/>
                  </pic:nvPicPr>
                  <pic:blipFill>
                    <a:blip r:embed="rId37"/>
                    <a:stretch>
                      <a:fillRect/>
                    </a:stretch>
                  </pic:blipFill>
                  <pic:spPr>
                    <a:xfrm>
                      <a:off x="0" y="0"/>
                      <a:ext cx="5400040" cy="2019300"/>
                    </a:xfrm>
                    <a:prstGeom prst="rect">
                      <a:avLst/>
                    </a:prstGeom>
                  </pic:spPr>
                </pic:pic>
              </a:graphicData>
            </a:graphic>
          </wp:inline>
        </w:drawing>
      </w:r>
    </w:p>
    <w:p w14:paraId="682C6EF1" w14:textId="0908FECD" w:rsidR="00774646" w:rsidRDefault="00774646" w:rsidP="00071BA1">
      <w:r>
        <w:t>Como se puede apreciar en esta última captura</w:t>
      </w:r>
      <w:r w:rsidR="002D5BB7">
        <w:t xml:space="preserve"> (las importaciones de scripts que hay comentadas)</w:t>
      </w:r>
      <w:r>
        <w:t>, ya no es necesario importar desde aquí TestModel, TestController ni la librería de vue, ni TestVue, porque ahora Vue está instalado como un paquete npm</w:t>
      </w:r>
      <w:r w:rsidR="009A2759">
        <w:t xml:space="preserve">, </w:t>
      </w:r>
      <w:r w:rsidR="008F7A7C">
        <w:t>y se han hecho las importaciones y exportaciones de JavaScript correspondientes.</w:t>
      </w:r>
    </w:p>
    <w:p w14:paraId="72DD4BE0" w14:textId="5B0850BE" w:rsidR="007B1D5D" w:rsidRDefault="007B1D5D" w:rsidP="00071BA1">
      <w:r>
        <w:t xml:space="preserve">Por otra parte, TestVue.js se importa mediante la librería Vite, </w:t>
      </w:r>
      <w:r w:rsidR="001F70A9">
        <w:t>hace de intermediario entre Laravel y</w:t>
      </w:r>
      <w:r w:rsidR="003F444D">
        <w:t xml:space="preserve"> Vue.</w:t>
      </w:r>
    </w:p>
    <w:p w14:paraId="0EB718F9" w14:textId="59714D95" w:rsidR="00B711F8" w:rsidRDefault="00B711F8" w:rsidP="00071BA1">
      <w:r>
        <w:br w:type="page"/>
      </w:r>
    </w:p>
    <w:p w14:paraId="54E3A8A2" w14:textId="06BD6D60" w:rsidR="00183A13" w:rsidRDefault="003D7C95" w:rsidP="00E87859">
      <w:pPr>
        <w:pStyle w:val="Heading1"/>
        <w:spacing w:before="0"/>
      </w:pPr>
      <w:bookmarkStart w:id="27" w:name="_Toc137419038"/>
      <w:r>
        <w:t>4</w:t>
      </w:r>
      <w:r w:rsidR="00183A13">
        <w:t xml:space="preserve">.- </w:t>
      </w:r>
      <w:r w:rsidR="005F46F8">
        <w:t>Librerías</w:t>
      </w:r>
      <w:r w:rsidR="00276956">
        <w:t>.</w:t>
      </w:r>
      <w:bookmarkEnd w:id="27"/>
    </w:p>
    <w:p w14:paraId="0EFC5F84" w14:textId="6E9B861F" w:rsidR="00183A13" w:rsidRDefault="003D7C95" w:rsidP="00E87859">
      <w:pPr>
        <w:pStyle w:val="Heading2"/>
        <w:spacing w:before="0"/>
      </w:pPr>
      <w:bookmarkStart w:id="28" w:name="_Toc137419039"/>
      <w:r>
        <w:t>4</w:t>
      </w:r>
      <w:r w:rsidR="00183A13">
        <w:t xml:space="preserve">.1.- </w:t>
      </w:r>
      <w:r w:rsidR="00DA5E90">
        <w:t>Composer.</w:t>
      </w:r>
      <w:bookmarkEnd w:id="28"/>
    </w:p>
    <w:p w14:paraId="0E19EC8E" w14:textId="7C981D44" w:rsidR="00196BD1" w:rsidRDefault="1E806890" w:rsidP="6426667D">
      <w:r>
        <w:t xml:space="preserve">Las librerias que se han usado para el correcto </w:t>
      </w:r>
      <w:r w:rsidR="1788681E">
        <w:t xml:space="preserve">funcionamiento de la aplicación son las </w:t>
      </w:r>
      <w:r w:rsidR="37C82030">
        <w:t>sigueintes:</w:t>
      </w:r>
    </w:p>
    <w:p w14:paraId="0771F846" w14:textId="3D0105C6"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guzzlehttp/guzzle: Una biblioteca para hacer solicitudes HTTP de manera sencilla en PHP.</w:t>
      </w:r>
    </w:p>
    <w:p w14:paraId="715DEE25" w14:textId="2F8CCC68"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laravel/framework: El framework Laravel, utilizado para desarrollar aplicaciones web robustas y escalables.</w:t>
      </w:r>
    </w:p>
    <w:p w14:paraId="581470C8" w14:textId="64238AD6"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laravel/sanctum: Proporciona un sistema simple y liviano para autenticación de API basado en tokens.</w:t>
      </w:r>
    </w:p>
    <w:p w14:paraId="0EA33756" w14:textId="60F793E5"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laravel/socialite: Permite la autenticación de usuarios a través de proveedores de servicios de terceros como Google, Facebook, etc.</w:t>
      </w:r>
    </w:p>
    <w:p w14:paraId="2A3EEAD8" w14:textId="0E3274B4"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laravel/tinker: Proporciona una consola interactiva para interactuar con la aplicación Laravel.</w:t>
      </w:r>
    </w:p>
    <w:p w14:paraId="60F27576" w14:textId="4CA3A861"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laravel/ui: Ofrece características de interfaz de usuario prediseñadas, como autenticación y scaffolding, para aplicaciones Laravel.</w:t>
      </w:r>
    </w:p>
    <w:p w14:paraId="05BF643E" w14:textId="38DEC9AC"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barryvdh/laravel-ide-helper: Ayuda a mejorar el soporte de IDE al generar archivos de ayuda para Laravel.</w:t>
      </w:r>
    </w:p>
    <w:p w14:paraId="2E2AE6D0" w14:textId="62F9B0A2"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fakerphp/faker: Una biblioteca para generar datos de prueba falsos, como nombres, direcciones, etc.</w:t>
      </w:r>
    </w:p>
    <w:p w14:paraId="06E0F726" w14:textId="3702F2AB"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laravel/pint: Proporciona una API fluida para formatear y manipular valores numéricos.</w:t>
      </w:r>
    </w:p>
    <w:p w14:paraId="722DA323" w14:textId="3630D712"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laravel/sail: Ofrece un entorno de desarrollo local ligero basado en contenedores Docker para aplicaciones Laravel.</w:t>
      </w:r>
    </w:p>
    <w:p w14:paraId="69B18BE8" w14:textId="7CE4EE86"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mockery/mockery: Un framework de simulación de objetos para pruebas unitarias en PHP.</w:t>
      </w:r>
    </w:p>
    <w:p w14:paraId="4A741A58" w14:textId="5087953F"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nunomaduro/collision: Proporciona una interfaz de línea de comandos mejorada con información detallada sobre excepciones.</w:t>
      </w:r>
    </w:p>
    <w:p w14:paraId="62FCA47C" w14:textId="2AC469A1" w:rsidR="00196BD1" w:rsidRDefault="10A61547" w:rsidP="54C8C1AA">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phpunit/phpunit: Un marco de pruebas unitarias para PHP.</w:t>
      </w:r>
    </w:p>
    <w:p w14:paraId="65161A49" w14:textId="5B667570" w:rsidR="00196BD1" w:rsidRDefault="10A61547" w:rsidP="33BA24CB">
      <w:pPr>
        <w:pStyle w:val="ListParagraph"/>
        <w:numPr>
          <w:ilvl w:val="0"/>
          <w:numId w:val="31"/>
        </w:numPr>
        <w:tabs>
          <w:tab w:val="left" w:pos="0"/>
          <w:tab w:val="left" w:pos="720"/>
        </w:tabs>
        <w:spacing w:after="0" w:line="257" w:lineRule="auto"/>
        <w:rPr>
          <w:rFonts w:ascii="Calibri" w:eastAsia="Calibri" w:hAnsi="Calibri" w:cs="Calibri"/>
        </w:rPr>
      </w:pPr>
      <w:r w:rsidRPr="10A61547">
        <w:rPr>
          <w:rFonts w:ascii="Calibri" w:eastAsia="Calibri" w:hAnsi="Calibri" w:cs="Calibri"/>
        </w:rPr>
        <w:t>spatie/laravel-ignition: Proporciona una herramienta de depuración y seguimiento de errores para aplicaciones Laravel.</w:t>
      </w:r>
    </w:p>
    <w:p w14:paraId="4E25A43B" w14:textId="5F5C1A9F" w:rsidR="00196BD1" w:rsidRDefault="003D7C95" w:rsidP="00196BD1">
      <w:pPr>
        <w:pStyle w:val="Heading2"/>
      </w:pPr>
      <w:bookmarkStart w:id="29" w:name="_Toc137419040"/>
      <w:r>
        <w:t>4</w:t>
      </w:r>
      <w:r w:rsidR="00196BD1">
        <w:t>.2.- Librerías para Vue</w:t>
      </w:r>
      <w:r w:rsidR="00DA5E90">
        <w:t xml:space="preserve"> (Vite).</w:t>
      </w:r>
      <w:bookmarkEnd w:id="29"/>
    </w:p>
    <w:p w14:paraId="35D61EFE" w14:textId="3F73BFFF" w:rsidR="00DA5E90" w:rsidRDefault="00DA5E90" w:rsidP="00DA5E90"/>
    <w:p w14:paraId="5EA3482D" w14:textId="6DA47C13" w:rsidR="00B711F8" w:rsidRDefault="00B711F8">
      <w:r>
        <w:br w:type="page"/>
      </w:r>
    </w:p>
    <w:p w14:paraId="3AF65BB9" w14:textId="36C5AEAF" w:rsidR="00FD6BA3" w:rsidRDefault="003D7C95" w:rsidP="00FD6BA3">
      <w:pPr>
        <w:pStyle w:val="Heading1"/>
      </w:pPr>
      <w:bookmarkStart w:id="30" w:name="_Toc137419041"/>
      <w:r>
        <w:t>5</w:t>
      </w:r>
      <w:r w:rsidR="00FD6BA3">
        <w:t>.- Guía de estilos.</w:t>
      </w:r>
      <w:bookmarkEnd w:id="30"/>
    </w:p>
    <w:p w14:paraId="16BA15AD" w14:textId="66030989" w:rsidR="00FD6BA3" w:rsidRDefault="1614386A" w:rsidP="00FD6BA3">
      <w:r>
        <w:t xml:space="preserve">Para el aspecto visual de la aplicación hemos elegido unos colores apagados para que sean </w:t>
      </w:r>
      <w:r w:rsidR="00EB7148">
        <w:t>más</w:t>
      </w:r>
      <w:r>
        <w:t xml:space="preserve"> acogedores a la vista y no carguen tanto los ojos cansados de los estudiantes. </w:t>
      </w:r>
    </w:p>
    <w:p w14:paraId="4F2BAA36" w14:textId="119E1B99" w:rsidR="1614386A" w:rsidRDefault="2474CBFE" w:rsidP="69B4D53A">
      <w:pPr>
        <w:jc w:val="center"/>
      </w:pPr>
      <w:r>
        <w:rPr>
          <w:noProof/>
        </w:rPr>
        <w:drawing>
          <wp:inline distT="0" distB="0" distL="0" distR="0" wp14:anchorId="7F7BC6D9" wp14:editId="3BC78282">
            <wp:extent cx="4572000" cy="1552575"/>
            <wp:effectExtent l="0" t="0" r="0" b="0"/>
            <wp:docPr id="450018513" name="Picture 45001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018513"/>
                    <pic:cNvPicPr/>
                  </pic:nvPicPr>
                  <pic:blipFill>
                    <a:blip r:embed="rId38">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4248F3F6" w14:textId="79E50150" w:rsidR="1614386A" w:rsidRDefault="1614386A" w:rsidP="1614386A">
      <w:pPr>
        <w:spacing w:after="0" w:line="257" w:lineRule="auto"/>
      </w:pPr>
      <w:r w:rsidRPr="1614386A">
        <w:rPr>
          <w:rFonts w:ascii="Calibri" w:eastAsia="Calibri" w:hAnsi="Calibri" w:cs="Calibri"/>
          <w:lang w:val="es"/>
        </w:rPr>
        <w:t>De aquí usamos todos.</w:t>
      </w:r>
    </w:p>
    <w:p w14:paraId="657ED43F" w14:textId="7A11A58F" w:rsidR="1614386A" w:rsidRDefault="1614386A" w:rsidP="009410D4">
      <w:pPr>
        <w:pStyle w:val="ListParagraph"/>
        <w:numPr>
          <w:ilvl w:val="0"/>
          <w:numId w:val="24"/>
        </w:numPr>
        <w:spacing w:after="0"/>
        <w:rPr>
          <w:rFonts w:eastAsia="Source Sans Pro" w:cs="Source Sans Pro"/>
          <w:lang w:val="es"/>
        </w:rPr>
      </w:pPr>
      <w:r w:rsidRPr="1614386A">
        <w:rPr>
          <w:rFonts w:eastAsia="Source Sans Pro" w:cs="Source Sans Pro"/>
          <w:lang w:val="es"/>
        </w:rPr>
        <w:t>El color A se usa para definir los bloques dentro de la web.</w:t>
      </w:r>
    </w:p>
    <w:p w14:paraId="285F0338" w14:textId="7B1CCC57" w:rsidR="1614386A" w:rsidRDefault="1614386A" w:rsidP="009410D4">
      <w:pPr>
        <w:pStyle w:val="ListParagraph"/>
        <w:numPr>
          <w:ilvl w:val="0"/>
          <w:numId w:val="24"/>
        </w:numPr>
        <w:spacing w:after="0"/>
        <w:rPr>
          <w:rFonts w:eastAsia="Source Sans Pro" w:cs="Source Sans Pro"/>
          <w:lang w:val="es"/>
        </w:rPr>
      </w:pPr>
      <w:r w:rsidRPr="1614386A">
        <w:rPr>
          <w:rFonts w:eastAsia="Source Sans Pro" w:cs="Source Sans Pro"/>
          <w:lang w:val="es"/>
        </w:rPr>
        <w:t>El color B se usa para definir bloques dentro de otros bloques mas globales y resaltar algunos botones. Hay veces que se intercambia con el A, siendo B el color global y A el local.</w:t>
      </w:r>
    </w:p>
    <w:p w14:paraId="60C2F3DC" w14:textId="03DC3C28" w:rsidR="1614386A" w:rsidRDefault="1614386A" w:rsidP="009410D4">
      <w:pPr>
        <w:pStyle w:val="ListParagraph"/>
        <w:numPr>
          <w:ilvl w:val="0"/>
          <w:numId w:val="24"/>
        </w:numPr>
        <w:spacing w:after="0"/>
        <w:rPr>
          <w:rFonts w:eastAsia="Source Sans Pro" w:cs="Source Sans Pro"/>
          <w:lang w:val="es"/>
        </w:rPr>
      </w:pPr>
      <w:r w:rsidRPr="1614386A">
        <w:rPr>
          <w:rFonts w:eastAsia="Source Sans Pro" w:cs="Source Sans Pro"/>
          <w:lang w:val="es"/>
        </w:rPr>
        <w:t xml:space="preserve">El color C se usa para resaltar información, por ejemplo, en el menú de navegación va cambiando según este el ratón encima. O algún punto de menú cambia a ese color cuando esta seleccionado con el ratón. </w:t>
      </w:r>
    </w:p>
    <w:p w14:paraId="2138E68B" w14:textId="0E2349BE" w:rsidR="1614386A" w:rsidRDefault="1614386A" w:rsidP="009410D4">
      <w:pPr>
        <w:pStyle w:val="ListParagraph"/>
        <w:numPr>
          <w:ilvl w:val="0"/>
          <w:numId w:val="24"/>
        </w:numPr>
        <w:spacing w:after="0"/>
        <w:rPr>
          <w:rFonts w:eastAsia="Source Sans Pro" w:cs="Source Sans Pro"/>
          <w:lang w:val="es"/>
        </w:rPr>
      </w:pPr>
      <w:r w:rsidRPr="1614386A">
        <w:rPr>
          <w:rFonts w:eastAsia="Source Sans Pro" w:cs="Source Sans Pro"/>
          <w:lang w:val="es"/>
        </w:rPr>
        <w:t>Color D es color principal del Logo.</w:t>
      </w:r>
    </w:p>
    <w:p w14:paraId="2C5FAC31" w14:textId="7E283229" w:rsidR="1614386A" w:rsidRDefault="1614386A" w:rsidP="009410D4">
      <w:pPr>
        <w:pStyle w:val="ListParagraph"/>
        <w:numPr>
          <w:ilvl w:val="0"/>
          <w:numId w:val="24"/>
        </w:numPr>
        <w:spacing w:after="0"/>
        <w:rPr>
          <w:rFonts w:eastAsia="Source Sans Pro" w:cs="Source Sans Pro"/>
          <w:lang w:val="es"/>
        </w:rPr>
      </w:pPr>
      <w:r w:rsidRPr="1614386A">
        <w:rPr>
          <w:rFonts w:eastAsia="Source Sans Pro" w:cs="Source Sans Pro"/>
          <w:lang w:val="es"/>
        </w:rPr>
        <w:t>Color E es color secundario del Logo.</w:t>
      </w:r>
    </w:p>
    <w:p w14:paraId="3C3735D8" w14:textId="1254393D" w:rsidR="1614386A" w:rsidRDefault="1614386A" w:rsidP="009410D4">
      <w:pPr>
        <w:pStyle w:val="ListParagraph"/>
        <w:numPr>
          <w:ilvl w:val="0"/>
          <w:numId w:val="24"/>
        </w:numPr>
        <w:spacing w:after="0"/>
        <w:rPr>
          <w:rFonts w:eastAsia="Source Sans Pro" w:cs="Source Sans Pro"/>
          <w:lang w:val="es"/>
        </w:rPr>
      </w:pPr>
      <w:r w:rsidRPr="1614386A">
        <w:rPr>
          <w:rFonts w:eastAsia="Source Sans Pro" w:cs="Source Sans Pro"/>
          <w:lang w:val="es"/>
        </w:rPr>
        <w:t>En el logo se usan también el color B y C para resaltar las dos palabras.</w:t>
      </w:r>
    </w:p>
    <w:p w14:paraId="6487B027" w14:textId="4F6C798B" w:rsidR="1614386A" w:rsidRDefault="1614386A" w:rsidP="1614386A"/>
    <w:p w14:paraId="68B76AB4" w14:textId="51F2D4E5" w:rsidR="4D1CB922" w:rsidRDefault="61844DB7" w:rsidP="4D1CB922">
      <w:r>
        <w:t xml:space="preserve">El logotipo del proyecto se compone </w:t>
      </w:r>
      <w:r w:rsidR="0CF020C5">
        <w:t xml:space="preserve">de dos elementos, el </w:t>
      </w:r>
      <w:r w:rsidR="152E8920">
        <w:t xml:space="preserve">icono en color rojo para destacar y </w:t>
      </w:r>
      <w:r w:rsidR="25F2E176">
        <w:t xml:space="preserve">de las palabras Brain </w:t>
      </w:r>
      <w:r w:rsidR="37032127">
        <w:t>Boost que vienen a continuación.</w:t>
      </w:r>
    </w:p>
    <w:p w14:paraId="368BED8E" w14:textId="170B3006" w:rsidR="37032127" w:rsidRDefault="37032127" w:rsidP="37032127">
      <w:pPr>
        <w:jc w:val="center"/>
      </w:pPr>
      <w:r>
        <w:rPr>
          <w:noProof/>
        </w:rPr>
        <w:drawing>
          <wp:inline distT="0" distB="0" distL="0" distR="0" wp14:anchorId="00442853" wp14:editId="433963F0">
            <wp:extent cx="4572000" cy="638175"/>
            <wp:effectExtent l="0" t="0" r="0" b="0"/>
            <wp:docPr id="630901995" name="Picture 63090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901995"/>
                    <pic:cNvPicPr/>
                  </pic:nvPicPr>
                  <pic:blipFill>
                    <a:blip r:embed="rId39">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7DB92486" w14:textId="68266C5F" w:rsidR="7126B6A8" w:rsidRDefault="54F1E3E0" w:rsidP="21A170AB">
      <w:r>
        <w:t>También</w:t>
      </w:r>
      <w:r w:rsidR="3125BA0C">
        <w:t xml:space="preserve"> hemos </w:t>
      </w:r>
      <w:r>
        <w:t>desarrollado</w:t>
      </w:r>
      <w:r w:rsidR="3125BA0C">
        <w:t xml:space="preserve"> otro icono que puede ser </w:t>
      </w:r>
      <w:r w:rsidR="40BB0C6E">
        <w:t>más</w:t>
      </w:r>
      <w:r w:rsidR="3125BA0C">
        <w:t xml:space="preserve"> adecuado para </w:t>
      </w:r>
      <w:r w:rsidR="255486FB">
        <w:t xml:space="preserve">usarlo </w:t>
      </w:r>
      <w:r w:rsidR="3FDBB618">
        <w:t xml:space="preserve">solo. </w:t>
      </w:r>
      <w:r w:rsidR="6D8B024D">
        <w:t xml:space="preserve">O por ejemplo como icono de la aplicación </w:t>
      </w:r>
      <w:r w:rsidR="21A170AB">
        <w:t>móvil</w:t>
      </w:r>
      <w:r w:rsidR="6D8B024D">
        <w:t xml:space="preserve"> futura</w:t>
      </w:r>
      <w:r w:rsidR="5BD319D5">
        <w:t xml:space="preserve"> o icono de la </w:t>
      </w:r>
      <w:r w:rsidR="21A170AB">
        <w:t>página</w:t>
      </w:r>
      <w:r w:rsidR="5BD319D5">
        <w:t xml:space="preserve"> web</w:t>
      </w:r>
      <w:r w:rsidR="21A170AB">
        <w:t>.</w:t>
      </w:r>
    </w:p>
    <w:p w14:paraId="3969B46F" w14:textId="068BD0D3" w:rsidR="3FDBB618" w:rsidRDefault="3FDBB618" w:rsidP="3FDBB618">
      <w:pPr>
        <w:jc w:val="center"/>
      </w:pPr>
      <w:r>
        <w:rPr>
          <w:noProof/>
        </w:rPr>
        <w:drawing>
          <wp:inline distT="0" distB="0" distL="0" distR="0" wp14:anchorId="43B4D1E1" wp14:editId="239A3168">
            <wp:extent cx="1476375" cy="1476375"/>
            <wp:effectExtent l="0" t="0" r="0" b="0"/>
            <wp:docPr id="164987802" name="Picture 16498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4987802"/>
                    <pic:cNvPicPr/>
                  </pic:nvPicPr>
                  <pic:blipFill>
                    <a:blip r:embed="rId40">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p w14:paraId="4486FCC1" w14:textId="3B66AEEC" w:rsidR="3C9601AD" w:rsidRDefault="1964CEB8" w:rsidP="7F99822D">
      <w:r>
        <w:t xml:space="preserve">Se </w:t>
      </w:r>
      <w:r w:rsidR="1C13B08C">
        <w:t>eligió</w:t>
      </w:r>
      <w:r>
        <w:t xml:space="preserve"> el siguiente tipo de </w:t>
      </w:r>
      <w:r w:rsidR="68617172">
        <w:t>tipografía</w:t>
      </w:r>
      <w:r w:rsidR="31AF7519">
        <w:t xml:space="preserve"> para los </w:t>
      </w:r>
      <w:r w:rsidR="6CBDE3E8">
        <w:t>textos.</w:t>
      </w:r>
    </w:p>
    <w:tbl>
      <w:tblPr>
        <w:tblStyle w:val="TableGrid"/>
        <w:tblW w:w="0" w:type="auto"/>
        <w:jc w:val="center"/>
        <w:tblLayout w:type="fixed"/>
        <w:tblLook w:val="04A0" w:firstRow="1" w:lastRow="0" w:firstColumn="1" w:lastColumn="0" w:noHBand="0" w:noVBand="1"/>
      </w:tblPr>
      <w:tblGrid>
        <w:gridCol w:w="2058"/>
        <w:gridCol w:w="4245"/>
      </w:tblGrid>
      <w:tr w:rsidR="225267BE" w14:paraId="46F4FD54" w14:textId="77777777" w:rsidTr="24D31D20">
        <w:trPr>
          <w:trHeight w:val="300"/>
          <w:jc w:val="center"/>
        </w:trPr>
        <w:tc>
          <w:tcPr>
            <w:tcW w:w="20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F128BA2" w14:textId="5A176C2D" w:rsidR="225267BE" w:rsidRDefault="225267BE" w:rsidP="225267BE">
            <w:pPr>
              <w:jc w:val="center"/>
            </w:pPr>
            <w:r w:rsidRPr="225267BE">
              <w:rPr>
                <w:rFonts w:ascii="Calibri" w:eastAsia="Calibri" w:hAnsi="Calibri" w:cs="Calibri"/>
                <w:lang w:val="es"/>
              </w:rPr>
              <w:t>Tipo de texto</w:t>
            </w:r>
          </w:p>
        </w:tc>
        <w:tc>
          <w:tcPr>
            <w:tcW w:w="4245" w:type="dxa"/>
            <w:tcBorders>
              <w:top w:val="single" w:sz="8" w:space="0" w:color="auto"/>
              <w:left w:val="single" w:sz="8" w:space="0" w:color="auto"/>
              <w:bottom w:val="single" w:sz="8" w:space="0" w:color="auto"/>
              <w:right w:val="single" w:sz="8" w:space="0" w:color="auto"/>
            </w:tcBorders>
            <w:tcMar>
              <w:left w:w="108" w:type="dxa"/>
              <w:right w:w="108" w:type="dxa"/>
            </w:tcMar>
          </w:tcPr>
          <w:p w14:paraId="1D5CACA6" w14:textId="4FF35678" w:rsidR="225267BE" w:rsidRDefault="225267BE" w:rsidP="225267BE">
            <w:r w:rsidRPr="225267BE">
              <w:rPr>
                <w:rFonts w:ascii="Calibri" w:eastAsia="Calibri" w:hAnsi="Calibri" w:cs="Calibri"/>
                <w:lang w:val="es"/>
              </w:rPr>
              <w:t>Tipo de fuente</w:t>
            </w:r>
          </w:p>
        </w:tc>
      </w:tr>
      <w:tr w:rsidR="225267BE" w14:paraId="30B5C7DE" w14:textId="77777777" w:rsidTr="24D31D20">
        <w:trPr>
          <w:trHeight w:val="300"/>
          <w:jc w:val="center"/>
        </w:trPr>
        <w:tc>
          <w:tcPr>
            <w:tcW w:w="20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B15C2B" w14:textId="2EE100F0" w:rsidR="225267BE" w:rsidRDefault="225267BE" w:rsidP="225267BE">
            <w:pPr>
              <w:jc w:val="center"/>
            </w:pPr>
            <w:r w:rsidRPr="225267BE">
              <w:rPr>
                <w:rFonts w:ascii="Calibri" w:eastAsia="Calibri" w:hAnsi="Calibri" w:cs="Calibri"/>
                <w:lang w:val="es"/>
              </w:rPr>
              <w:t>Texto normal</w:t>
            </w:r>
          </w:p>
        </w:tc>
        <w:tc>
          <w:tcPr>
            <w:tcW w:w="4245" w:type="dxa"/>
            <w:tcBorders>
              <w:top w:val="single" w:sz="8" w:space="0" w:color="auto"/>
              <w:left w:val="single" w:sz="8" w:space="0" w:color="auto"/>
              <w:bottom w:val="single" w:sz="8" w:space="0" w:color="auto"/>
              <w:right w:val="single" w:sz="8" w:space="0" w:color="auto"/>
            </w:tcBorders>
            <w:tcMar>
              <w:left w:w="108" w:type="dxa"/>
              <w:right w:w="108" w:type="dxa"/>
            </w:tcMar>
          </w:tcPr>
          <w:p w14:paraId="15FB38C9" w14:textId="5FA87A44" w:rsidR="225267BE" w:rsidRDefault="225267BE" w:rsidP="225267BE">
            <w:r w:rsidRPr="225267BE">
              <w:rPr>
                <w:rFonts w:ascii="Nunito" w:eastAsia="Nunito" w:hAnsi="Nunito" w:cs="Nunito"/>
                <w:color w:val="202124"/>
                <w:sz w:val="24"/>
                <w:szCs w:val="24"/>
              </w:rPr>
              <w:t>Nunito</w:t>
            </w:r>
          </w:p>
        </w:tc>
      </w:tr>
      <w:tr w:rsidR="225267BE" w14:paraId="38CABB9D" w14:textId="77777777" w:rsidTr="24D31D20">
        <w:trPr>
          <w:trHeight w:val="300"/>
          <w:jc w:val="center"/>
        </w:trPr>
        <w:tc>
          <w:tcPr>
            <w:tcW w:w="20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070FB3" w14:textId="2AA6E616" w:rsidR="225267BE" w:rsidRDefault="225267BE" w:rsidP="225267BE">
            <w:pPr>
              <w:jc w:val="center"/>
            </w:pPr>
            <w:r w:rsidRPr="225267BE">
              <w:rPr>
                <w:rFonts w:ascii="Calibri" w:eastAsia="Calibri" w:hAnsi="Calibri" w:cs="Calibri"/>
                <w:lang w:val="es"/>
              </w:rPr>
              <w:t>H2 y H3</w:t>
            </w:r>
          </w:p>
        </w:tc>
        <w:tc>
          <w:tcPr>
            <w:tcW w:w="4245" w:type="dxa"/>
            <w:tcBorders>
              <w:top w:val="single" w:sz="8" w:space="0" w:color="auto"/>
              <w:left w:val="single" w:sz="8" w:space="0" w:color="auto"/>
              <w:bottom w:val="single" w:sz="8" w:space="0" w:color="auto"/>
              <w:right w:val="single" w:sz="8" w:space="0" w:color="auto"/>
            </w:tcBorders>
            <w:tcMar>
              <w:left w:w="108" w:type="dxa"/>
              <w:right w:w="108" w:type="dxa"/>
            </w:tcMar>
          </w:tcPr>
          <w:p w14:paraId="11746F97" w14:textId="5D15B426" w:rsidR="225267BE" w:rsidRDefault="225267BE" w:rsidP="225267BE">
            <w:r w:rsidRPr="225267BE">
              <w:rPr>
                <w:rFonts w:ascii="Nunito" w:eastAsia="Nunito" w:hAnsi="Nunito" w:cs="Nunito"/>
                <w:color w:val="202124"/>
                <w:sz w:val="28"/>
                <w:szCs w:val="28"/>
              </w:rPr>
              <w:t xml:space="preserve">Nunito </w:t>
            </w:r>
            <w:r w:rsidRPr="225267BE">
              <w:rPr>
                <w:rFonts w:ascii="Nunito" w:eastAsia="Nunito" w:hAnsi="Nunito" w:cs="Nunito"/>
                <w:color w:val="202124"/>
                <w:sz w:val="32"/>
                <w:szCs w:val="32"/>
              </w:rPr>
              <w:t>color</w:t>
            </w:r>
            <w:r w:rsidRPr="225267BE">
              <w:rPr>
                <w:rFonts w:ascii="Nunito" w:eastAsia="Nunito" w:hAnsi="Nunito" w:cs="Nunito"/>
                <w:color w:val="202124"/>
                <w:sz w:val="28"/>
                <w:szCs w:val="28"/>
              </w:rPr>
              <w:t>: #16878C</w:t>
            </w:r>
            <w:r w:rsidR="247FADE1" w:rsidRPr="247FADE1">
              <w:rPr>
                <w:rFonts w:ascii="Nunito" w:eastAsia="Nunito" w:hAnsi="Nunito" w:cs="Nunito"/>
                <w:color w:val="202124"/>
                <w:sz w:val="28"/>
                <w:szCs w:val="28"/>
              </w:rPr>
              <w:t xml:space="preserve"> </w:t>
            </w:r>
            <w:r w:rsidR="222C5AA8">
              <w:rPr>
                <w:noProof/>
              </w:rPr>
              <w:drawing>
                <wp:inline distT="0" distB="0" distL="0" distR="0" wp14:anchorId="5EECD719" wp14:editId="07BFE662">
                  <wp:extent cx="201951" cy="180000"/>
                  <wp:effectExtent l="0" t="0" r="0" b="0"/>
                  <wp:docPr id="1637512932" name="Picture 163751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01951" cy="180000"/>
                          </a:xfrm>
                          <a:prstGeom prst="rect">
                            <a:avLst/>
                          </a:prstGeom>
                        </pic:spPr>
                      </pic:pic>
                    </a:graphicData>
                  </a:graphic>
                </wp:inline>
              </w:drawing>
            </w:r>
          </w:p>
        </w:tc>
      </w:tr>
      <w:tr w:rsidR="225267BE" w14:paraId="3CBB5C6A" w14:textId="77777777" w:rsidTr="24D31D20">
        <w:trPr>
          <w:trHeight w:val="300"/>
          <w:jc w:val="center"/>
        </w:trPr>
        <w:tc>
          <w:tcPr>
            <w:tcW w:w="2058"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DB333" w14:textId="37693F8B" w:rsidR="225267BE" w:rsidRDefault="225267BE" w:rsidP="225267BE">
            <w:pPr>
              <w:jc w:val="center"/>
            </w:pPr>
            <w:r w:rsidRPr="225267BE">
              <w:rPr>
                <w:rFonts w:ascii="Calibri" w:eastAsia="Calibri" w:hAnsi="Calibri" w:cs="Calibri"/>
                <w:lang w:val="es"/>
              </w:rPr>
              <w:t>H1</w:t>
            </w:r>
          </w:p>
        </w:tc>
        <w:tc>
          <w:tcPr>
            <w:tcW w:w="4245" w:type="dxa"/>
            <w:tcBorders>
              <w:top w:val="single" w:sz="8" w:space="0" w:color="auto"/>
              <w:left w:val="single" w:sz="8" w:space="0" w:color="auto"/>
              <w:bottom w:val="single" w:sz="8" w:space="0" w:color="auto"/>
              <w:right w:val="single" w:sz="8" w:space="0" w:color="auto"/>
            </w:tcBorders>
            <w:tcMar>
              <w:left w:w="108" w:type="dxa"/>
              <w:right w:w="108" w:type="dxa"/>
            </w:tcMar>
          </w:tcPr>
          <w:p w14:paraId="476C9205" w14:textId="68C4DAA1" w:rsidR="225267BE" w:rsidRDefault="225267BE" w:rsidP="225267BE">
            <w:r w:rsidRPr="225267BE">
              <w:rPr>
                <w:rFonts w:ascii="Nunito" w:eastAsia="Nunito" w:hAnsi="Nunito" w:cs="Nunito"/>
                <w:color w:val="202124"/>
                <w:sz w:val="32"/>
                <w:szCs w:val="32"/>
              </w:rPr>
              <w:t>Nunito color: #16878C</w:t>
            </w:r>
            <w:r w:rsidR="2D7FB1A9" w:rsidRPr="2D7FB1A9">
              <w:rPr>
                <w:rFonts w:ascii="Nunito" w:eastAsia="Nunito" w:hAnsi="Nunito" w:cs="Nunito"/>
                <w:color w:val="202124"/>
                <w:sz w:val="32"/>
                <w:szCs w:val="32"/>
              </w:rPr>
              <w:t xml:space="preserve"> </w:t>
            </w:r>
            <w:r w:rsidR="2D7FB1A9">
              <w:rPr>
                <w:noProof/>
              </w:rPr>
              <w:drawing>
                <wp:inline distT="0" distB="0" distL="0" distR="0" wp14:anchorId="0D152114" wp14:editId="6D22116A">
                  <wp:extent cx="201951" cy="180000"/>
                  <wp:effectExtent l="0" t="0" r="0" b="0"/>
                  <wp:docPr id="753698528" name="Picture 75369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01951" cy="180000"/>
                          </a:xfrm>
                          <a:prstGeom prst="rect">
                            <a:avLst/>
                          </a:prstGeom>
                        </pic:spPr>
                      </pic:pic>
                    </a:graphicData>
                  </a:graphic>
                </wp:inline>
              </w:drawing>
            </w:r>
          </w:p>
        </w:tc>
      </w:tr>
    </w:tbl>
    <w:p w14:paraId="1C2675B4" w14:textId="2F8D35B9" w:rsidR="29D38BC5" w:rsidRDefault="5BB6F283" w:rsidP="29D38BC5">
      <w:r>
        <w:t xml:space="preserve">Para tener </w:t>
      </w:r>
      <w:r w:rsidR="3C0F0927">
        <w:t>una idea</w:t>
      </w:r>
      <w:r w:rsidR="542E13C7">
        <w:t xml:space="preserve"> </w:t>
      </w:r>
      <w:r w:rsidR="15682EED">
        <w:t xml:space="preserve">inicial de </w:t>
      </w:r>
      <w:r w:rsidR="2C9A99D7">
        <w:t xml:space="preserve">la </w:t>
      </w:r>
      <w:r w:rsidR="253FE78D">
        <w:t>disposición</w:t>
      </w:r>
      <w:r w:rsidR="2C9A99D7">
        <w:t xml:space="preserve"> del </w:t>
      </w:r>
      <w:r w:rsidR="1A767E6A">
        <w:t xml:space="preserve">proyecto </w:t>
      </w:r>
      <w:r w:rsidR="03060CFD">
        <w:t xml:space="preserve">se </w:t>
      </w:r>
      <w:r w:rsidR="253FE78D">
        <w:t>realizó</w:t>
      </w:r>
      <w:r w:rsidR="03060CFD">
        <w:t xml:space="preserve"> el siguiente </w:t>
      </w:r>
      <w:r w:rsidR="12CFE4C5">
        <w:t>wireframe.</w:t>
      </w:r>
    </w:p>
    <w:p w14:paraId="55A136CE" w14:textId="10850658" w:rsidR="12CFE4C5" w:rsidRDefault="6DDBA568" w:rsidP="6DDBA568">
      <w:pPr>
        <w:jc w:val="center"/>
      </w:pPr>
      <w:r>
        <w:rPr>
          <w:noProof/>
        </w:rPr>
        <w:drawing>
          <wp:inline distT="0" distB="0" distL="0" distR="0" wp14:anchorId="3758C758" wp14:editId="5CDF54C2">
            <wp:extent cx="4602750" cy="6840000"/>
            <wp:effectExtent l="0" t="0" r="0" b="0"/>
            <wp:docPr id="1211157349" name="Picture 121115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602750" cy="6840000"/>
                    </a:xfrm>
                    <a:prstGeom prst="rect">
                      <a:avLst/>
                    </a:prstGeom>
                  </pic:spPr>
                </pic:pic>
              </a:graphicData>
            </a:graphic>
          </wp:inline>
        </w:drawing>
      </w:r>
    </w:p>
    <w:p w14:paraId="27AD7015" w14:textId="3EAD8299" w:rsidR="000973F6" w:rsidRDefault="000973F6">
      <w:r>
        <w:br w:type="page"/>
      </w:r>
    </w:p>
    <w:p w14:paraId="3F9AF1F4" w14:textId="0A75D18E" w:rsidR="00183A13" w:rsidRDefault="003D7C95" w:rsidP="00E87859">
      <w:pPr>
        <w:pStyle w:val="Heading1"/>
        <w:spacing w:before="0"/>
      </w:pPr>
      <w:bookmarkStart w:id="31" w:name="_6.-_Dificultades_encontradas."/>
      <w:bookmarkStart w:id="32" w:name="_Toc137419042"/>
      <w:bookmarkEnd w:id="31"/>
      <w:r>
        <w:t>6</w:t>
      </w:r>
      <w:r w:rsidR="00183A13">
        <w:t xml:space="preserve">.- </w:t>
      </w:r>
      <w:r w:rsidR="005F46F8">
        <w:t>Dificultades encontradas.</w:t>
      </w:r>
      <w:bookmarkEnd w:id="32"/>
    </w:p>
    <w:p w14:paraId="593E062D" w14:textId="58FB11EC" w:rsidR="00467B88" w:rsidRDefault="00467B88" w:rsidP="00787CF7">
      <w:pPr>
        <w:pStyle w:val="ListParagraph"/>
        <w:numPr>
          <w:ilvl w:val="0"/>
          <w:numId w:val="1"/>
        </w:numPr>
      </w:pPr>
      <w:r w:rsidRPr="0086188F">
        <w:rPr>
          <w:b/>
          <w:bCs/>
        </w:rPr>
        <w:t>Al principio, dudábamos si utilizar frameworks</w:t>
      </w:r>
      <w:r w:rsidR="00AB52B4" w:rsidRPr="0086188F">
        <w:rPr>
          <w:b/>
          <w:bCs/>
        </w:rPr>
        <w:t>, y estuvimos bastante tiempo así</w:t>
      </w:r>
      <w:r>
        <w:t xml:space="preserve">. Hasta que no estuvimos seguros al 100%, habiéndonos documentado previamente, </w:t>
      </w:r>
      <w:r w:rsidR="00AB52B4">
        <w:t>estuvimos desarrollando la BB.DD y la lógica del TestModel y TestController, ya que eso no requería de ningún framework.</w:t>
      </w:r>
    </w:p>
    <w:p w14:paraId="2A1339DB" w14:textId="65969BE5" w:rsidR="00AB52B4" w:rsidRDefault="00AB52B4" w:rsidP="00AB52B4">
      <w:pPr>
        <w:pStyle w:val="ListParagraph"/>
        <w:numPr>
          <w:ilvl w:val="1"/>
          <w:numId w:val="1"/>
        </w:numPr>
      </w:pPr>
      <w:r>
        <w:t>Cuando decidimos utilizar los frameworks, todas las tareas que se hacían con PHP puro, se facilitaron enormemente gracias a esta decisión de utilizar Laravel.</w:t>
      </w:r>
    </w:p>
    <w:p w14:paraId="77F6BECC" w14:textId="4FB6A2C2" w:rsidR="00787CF7" w:rsidRDefault="009065AB" w:rsidP="00AB52B4">
      <w:pPr>
        <w:pStyle w:val="ListParagraph"/>
        <w:numPr>
          <w:ilvl w:val="0"/>
          <w:numId w:val="1"/>
        </w:numPr>
      </w:pPr>
      <w:r w:rsidRPr="0086188F">
        <w:rPr>
          <w:b/>
          <w:bCs/>
        </w:rPr>
        <w:t xml:space="preserve">Hemos tenido las típicas dificultades </w:t>
      </w:r>
      <w:r w:rsidR="008637D5" w:rsidRPr="0086188F">
        <w:rPr>
          <w:b/>
          <w:bCs/>
        </w:rPr>
        <w:t>al realizar commits, push, pull y merge</w:t>
      </w:r>
      <w:r w:rsidR="00467B88" w:rsidRPr="0086188F">
        <w:rPr>
          <w:b/>
          <w:bCs/>
        </w:rPr>
        <w:t xml:space="preserve"> en el repositorio de GitHub</w:t>
      </w:r>
      <w:r w:rsidR="008637D5">
        <w:t xml:space="preserve">. Cuando trabajábamos varios en un mismo fichero, había que tener cuidado para no </w:t>
      </w:r>
      <w:r w:rsidR="00467B88">
        <w:t>sobrescribir</w:t>
      </w:r>
      <w:r w:rsidR="008637D5">
        <w:t xml:space="preserve"> el trabajo del otro. Sin embargo, el trabajo en equipo nos ha permitido coordinarnos para evitar, en la medida de lo posible, que esto sucediera.</w:t>
      </w:r>
    </w:p>
    <w:p w14:paraId="60FF34C6" w14:textId="3E8ECEA2" w:rsidR="006B5F29" w:rsidRDefault="00AB52B4" w:rsidP="00AB52B4">
      <w:pPr>
        <w:pStyle w:val="ListParagraph"/>
        <w:numPr>
          <w:ilvl w:val="0"/>
          <w:numId w:val="1"/>
        </w:numPr>
      </w:pPr>
      <w:r w:rsidRPr="0086188F">
        <w:rPr>
          <w:b/>
          <w:bCs/>
        </w:rPr>
        <w:t>Respecto al sistema de autenticación (</w:t>
      </w:r>
      <w:r w:rsidR="006B5F29" w:rsidRPr="0086188F">
        <w:rPr>
          <w:b/>
          <w:bCs/>
        </w:rPr>
        <w:t>Login</w:t>
      </w:r>
      <w:r w:rsidRPr="0086188F">
        <w:rPr>
          <w:b/>
          <w:bCs/>
        </w:rPr>
        <w:t>)</w:t>
      </w:r>
      <w:r>
        <w:t xml:space="preserve">: </w:t>
      </w:r>
      <w:r w:rsidR="66A48C29">
        <w:t xml:space="preserve">La </w:t>
      </w:r>
      <w:r w:rsidR="42DA28BD">
        <w:t>implementación</w:t>
      </w:r>
      <w:r w:rsidR="66A48C29">
        <w:t xml:space="preserve"> de </w:t>
      </w:r>
      <w:r w:rsidR="4E1BDF45">
        <w:t xml:space="preserve">tablas no predeterminadas </w:t>
      </w:r>
      <w:r w:rsidR="1CD737A9">
        <w:t xml:space="preserve">supuso la </w:t>
      </w:r>
      <w:r w:rsidR="42DA28BD">
        <w:t>modificación</w:t>
      </w:r>
      <w:r w:rsidR="67F4752F">
        <w:t xml:space="preserve"> de los </w:t>
      </w:r>
      <w:r w:rsidR="42DA28BD">
        <w:t>métodos</w:t>
      </w:r>
      <w:r w:rsidR="67F4752F">
        <w:t xml:space="preserve"> de registro</w:t>
      </w:r>
      <w:r w:rsidR="2302E3FF">
        <w:t xml:space="preserve"> y del login. </w:t>
      </w:r>
    </w:p>
    <w:p w14:paraId="2E66678B" w14:textId="26DE189A" w:rsidR="006B5F29" w:rsidRDefault="00AB52B4" w:rsidP="00AB52B4">
      <w:pPr>
        <w:pStyle w:val="ListParagraph"/>
        <w:numPr>
          <w:ilvl w:val="0"/>
          <w:numId w:val="1"/>
        </w:numPr>
      </w:pPr>
      <w:r w:rsidRPr="0086188F">
        <w:rPr>
          <w:b/>
          <w:bCs/>
        </w:rPr>
        <w:t xml:space="preserve">Respecto al sistema de autenticación vía </w:t>
      </w:r>
      <w:r w:rsidR="006B5F29" w:rsidRPr="0086188F">
        <w:rPr>
          <w:b/>
          <w:bCs/>
        </w:rPr>
        <w:t>Google Auth</w:t>
      </w:r>
      <w:r>
        <w:t xml:space="preserve">: </w:t>
      </w:r>
      <w:r w:rsidR="4C322E50">
        <w:t xml:space="preserve">La </w:t>
      </w:r>
      <w:r w:rsidR="446458A5">
        <w:t xml:space="preserve">dificultad </w:t>
      </w:r>
      <w:r w:rsidR="610B8485">
        <w:t>alandida</w:t>
      </w:r>
      <w:r w:rsidR="446458A5">
        <w:t xml:space="preserve"> de </w:t>
      </w:r>
      <w:r w:rsidR="0145ADED">
        <w:t xml:space="preserve">este tipo de </w:t>
      </w:r>
      <w:r w:rsidR="73B98DD0">
        <w:t>autentificación</w:t>
      </w:r>
      <w:r w:rsidR="37961455">
        <w:t xml:space="preserve"> </w:t>
      </w:r>
      <w:r w:rsidR="33D51D2D">
        <w:t xml:space="preserve">es </w:t>
      </w:r>
      <w:r w:rsidR="3BB36461">
        <w:t xml:space="preserve">la </w:t>
      </w:r>
      <w:r w:rsidR="73B98DD0">
        <w:t>gestión</w:t>
      </w:r>
      <w:r w:rsidR="3BB36461">
        <w:t xml:space="preserve"> de una API externa </w:t>
      </w:r>
      <w:r w:rsidR="1029D66B">
        <w:t xml:space="preserve">que hay que usar </w:t>
      </w:r>
      <w:r w:rsidR="4172DDC2">
        <w:t xml:space="preserve">según sus reglas, como </w:t>
      </w:r>
      <w:r w:rsidR="234F62D2">
        <w:t xml:space="preserve">por </w:t>
      </w:r>
      <w:r w:rsidR="2E3686DE">
        <w:t xml:space="preserve">ejemplo la </w:t>
      </w:r>
      <w:r w:rsidR="6BA6C136">
        <w:t>restricción</w:t>
      </w:r>
      <w:r w:rsidR="2E3686DE">
        <w:t xml:space="preserve"> de uso desde </w:t>
      </w:r>
      <w:r w:rsidR="7DCA452B">
        <w:t>dominios no autorizados, por eso</w:t>
      </w:r>
      <w:r w:rsidR="5FA6CA3B">
        <w:t xml:space="preserve"> dicha forma de </w:t>
      </w:r>
      <w:r w:rsidR="735DCC64">
        <w:t>autentificación</w:t>
      </w:r>
      <w:r w:rsidR="5B54F4C9">
        <w:t xml:space="preserve"> no funcionara </w:t>
      </w:r>
      <w:r w:rsidR="2599CC66">
        <w:t xml:space="preserve">en nuevos entornos desplegados hasta que no se </w:t>
      </w:r>
      <w:r w:rsidR="543CA8BD">
        <w:t xml:space="preserve">reconfigure por completo. </w:t>
      </w:r>
      <w:r w:rsidR="4D02420D">
        <w:t xml:space="preserve">Tanto la parte de Laravel, como la parte de la </w:t>
      </w:r>
      <w:r w:rsidR="5A8D0068">
        <w:t xml:space="preserve">API en el </w:t>
      </w:r>
      <w:r w:rsidR="0D180FEE">
        <w:t xml:space="preserve">control de </w:t>
      </w:r>
      <w:r w:rsidR="42DA28BD">
        <w:t>Google.</w:t>
      </w:r>
    </w:p>
    <w:p w14:paraId="05D27014" w14:textId="3BDF65EF" w:rsidR="4C1000A3" w:rsidRDefault="000F7C12" w:rsidP="4C1000A3">
      <w:pPr>
        <w:pStyle w:val="ListParagraph"/>
        <w:numPr>
          <w:ilvl w:val="0"/>
          <w:numId w:val="1"/>
        </w:numPr>
      </w:pPr>
      <w:r w:rsidRPr="0086188F">
        <w:rPr>
          <w:b/>
          <w:bCs/>
        </w:rPr>
        <w:t>La configuración</w:t>
      </w:r>
      <w:r w:rsidR="48E27876" w:rsidRPr="0086188F">
        <w:rPr>
          <w:b/>
          <w:bCs/>
        </w:rPr>
        <w:t xml:space="preserve"> del entorno del servidor</w:t>
      </w:r>
      <w:r w:rsidR="48E27876">
        <w:t xml:space="preserve">, haciendo funcionar </w:t>
      </w:r>
      <w:r w:rsidR="5CB69E10">
        <w:t xml:space="preserve">todo en </w:t>
      </w:r>
      <w:r w:rsidR="4782B55F">
        <w:t xml:space="preserve">conjunto salvando los </w:t>
      </w:r>
      <w:r w:rsidR="3D7856F8">
        <w:t xml:space="preserve">problemas que </w:t>
      </w:r>
      <w:r>
        <w:t>surgieron</w:t>
      </w:r>
      <w:r w:rsidR="3D7856F8">
        <w:t xml:space="preserve"> sobre todo en </w:t>
      </w:r>
      <w:r w:rsidR="6494E544">
        <w:t>la</w:t>
      </w:r>
      <w:r w:rsidR="46F8C781">
        <w:t xml:space="preserve"> compatibilidad </w:t>
      </w:r>
      <w:r w:rsidR="6494E544">
        <w:t xml:space="preserve">de diferentes </w:t>
      </w:r>
      <w:r w:rsidR="01589D1E">
        <w:t xml:space="preserve">versiones de diferentes </w:t>
      </w:r>
      <w:r>
        <w:t>servicios</w:t>
      </w:r>
      <w:r w:rsidR="01589D1E">
        <w:t xml:space="preserve"> como</w:t>
      </w:r>
      <w:r w:rsidR="152CC2B8">
        <w:t xml:space="preserve"> puede ser la </w:t>
      </w:r>
      <w:r>
        <w:t>versión</w:t>
      </w:r>
      <w:r w:rsidR="78DC2E3F">
        <w:t xml:space="preserve"> de MariaDB con phpMyadmin</w:t>
      </w:r>
      <w:r w:rsidR="032FE351">
        <w:t xml:space="preserve"> o </w:t>
      </w:r>
      <w:r w:rsidR="00025B24">
        <w:t xml:space="preserve">Php 8.2 </w:t>
      </w:r>
      <w:r w:rsidR="6891E9B6">
        <w:t>con phpMyadmin.</w:t>
      </w:r>
    </w:p>
    <w:p w14:paraId="7D2C3868" w14:textId="3D9E3B9F" w:rsidR="00C57D9A" w:rsidRDefault="133C70CE" w:rsidP="00C57D9A">
      <w:pPr>
        <w:pStyle w:val="ListParagraph"/>
        <w:numPr>
          <w:ilvl w:val="0"/>
          <w:numId w:val="1"/>
        </w:numPr>
      </w:pPr>
      <w:r w:rsidRPr="0086188F">
        <w:rPr>
          <w:b/>
          <w:bCs/>
        </w:rPr>
        <w:t xml:space="preserve">La </w:t>
      </w:r>
      <w:r w:rsidR="6A1545D8" w:rsidRPr="0086188F">
        <w:rPr>
          <w:b/>
          <w:bCs/>
        </w:rPr>
        <w:t>realización</w:t>
      </w:r>
      <w:r w:rsidRPr="0086188F">
        <w:rPr>
          <w:b/>
          <w:bCs/>
        </w:rPr>
        <w:t xml:space="preserve"> primero de la base de datos y </w:t>
      </w:r>
      <w:r w:rsidR="6A1545D8" w:rsidRPr="0086188F">
        <w:rPr>
          <w:b/>
          <w:bCs/>
        </w:rPr>
        <w:t>después</w:t>
      </w:r>
      <w:r w:rsidRPr="0086188F">
        <w:rPr>
          <w:b/>
          <w:bCs/>
        </w:rPr>
        <w:t xml:space="preserve"> la </w:t>
      </w:r>
      <w:r w:rsidR="6A1545D8" w:rsidRPr="0086188F">
        <w:rPr>
          <w:b/>
          <w:bCs/>
        </w:rPr>
        <w:t>adaptación</w:t>
      </w:r>
      <w:r w:rsidRPr="0086188F">
        <w:rPr>
          <w:b/>
          <w:bCs/>
        </w:rPr>
        <w:t xml:space="preserve"> de los modelos provoco que una parte </w:t>
      </w:r>
      <w:r w:rsidR="1864B2F1" w:rsidRPr="0086188F">
        <w:rPr>
          <w:b/>
          <w:bCs/>
        </w:rPr>
        <w:t>del trabajo “</w:t>
      </w:r>
      <w:r w:rsidR="6A1545D8" w:rsidRPr="0086188F">
        <w:rPr>
          <w:b/>
          <w:bCs/>
        </w:rPr>
        <w:t>automático</w:t>
      </w:r>
      <w:r w:rsidR="1864B2F1" w:rsidRPr="0086188F">
        <w:rPr>
          <w:b/>
          <w:bCs/>
        </w:rPr>
        <w:t xml:space="preserve">” que facilita Laravel </w:t>
      </w:r>
      <w:r w:rsidR="0086188F" w:rsidRPr="0086188F">
        <w:rPr>
          <w:b/>
          <w:bCs/>
        </w:rPr>
        <w:t xml:space="preserve">mediante migraciones </w:t>
      </w:r>
      <w:r w:rsidR="1864B2F1" w:rsidRPr="0086188F">
        <w:rPr>
          <w:b/>
          <w:bCs/>
        </w:rPr>
        <w:t xml:space="preserve">se </w:t>
      </w:r>
      <w:r w:rsidR="0086188F" w:rsidRPr="0086188F">
        <w:rPr>
          <w:b/>
          <w:bCs/>
        </w:rPr>
        <w:t>tuviera</w:t>
      </w:r>
      <w:r w:rsidR="1864B2F1" w:rsidRPr="0086188F">
        <w:rPr>
          <w:b/>
          <w:bCs/>
        </w:rPr>
        <w:t xml:space="preserve"> que hacer y realizar a mano, con su correspondiente </w:t>
      </w:r>
      <w:r w:rsidR="6A1545D8" w:rsidRPr="0086188F">
        <w:rPr>
          <w:b/>
          <w:bCs/>
        </w:rPr>
        <w:t>penalización</w:t>
      </w:r>
      <w:r w:rsidR="1864B2F1" w:rsidRPr="0086188F">
        <w:rPr>
          <w:b/>
          <w:bCs/>
        </w:rPr>
        <w:t xml:space="preserve"> en tiempo</w:t>
      </w:r>
      <w:r w:rsidR="1864B2F1">
        <w:t xml:space="preserve">. </w:t>
      </w:r>
      <w:r w:rsidR="6A1545D8">
        <w:t>Sin quitar que</w:t>
      </w:r>
      <w:r w:rsidR="59DB72D8">
        <w:t>,</w:t>
      </w:r>
      <w:r w:rsidR="6A1545D8">
        <w:t xml:space="preserve"> al no tener dichas </w:t>
      </w:r>
      <w:r w:rsidR="6EC3742E">
        <w:t xml:space="preserve">funcionalidades de </w:t>
      </w:r>
      <w:r w:rsidR="7C4E3289">
        <w:t>Laravel usadas,</w:t>
      </w:r>
      <w:r w:rsidR="6A1545D8">
        <w:t xml:space="preserve"> se ha complicado en parte el uso de otras posibilidades como autentificación con Google, el registro de usuario, etc. Haciendo necesario realizar métodos más complejos.</w:t>
      </w:r>
    </w:p>
    <w:p w14:paraId="04337FFC" w14:textId="6E04C13C" w:rsidR="004A041E" w:rsidRPr="004A041E" w:rsidRDefault="004A041E" w:rsidP="00C57D9A">
      <w:pPr>
        <w:pStyle w:val="ListParagraph"/>
        <w:numPr>
          <w:ilvl w:val="0"/>
          <w:numId w:val="1"/>
        </w:numPr>
      </w:pPr>
      <w:r>
        <w:t>La realización del TestModel</w:t>
      </w:r>
      <w:r w:rsidR="001A25DE">
        <w:t>.js</w:t>
      </w:r>
      <w:r>
        <w:t xml:space="preserve"> ha sido realmente </w:t>
      </w:r>
      <w:r w:rsidR="001A25DE">
        <w:t>desesperante</w:t>
      </w:r>
      <w:r w:rsidR="00DD1EF7">
        <w:t xml:space="preserve">, y quizás si desde el principio hubiésemos </w:t>
      </w:r>
      <w:r w:rsidR="001A25DE">
        <w:t>pensado hacer</w:t>
      </w:r>
      <w:r w:rsidR="00DD1EF7">
        <w:t xml:space="preserve"> el frontend con</w:t>
      </w:r>
      <w:r w:rsidR="001A25DE">
        <w:t xml:space="preserve"> Vue, se hubiese planteado de otra manera. </w:t>
      </w:r>
      <w:r w:rsidR="00096091">
        <w:t>Sin embargo,</w:t>
      </w:r>
      <w:r w:rsidR="001A25DE">
        <w:t xml:space="preserve"> lo que parece una desventaja, puede no serlo, ya que ahora tenemos un TestModel que sirve para cualquier framework.</w:t>
      </w:r>
    </w:p>
    <w:p w14:paraId="00C60AC3" w14:textId="2704F4E3" w:rsidR="00BC7D97" w:rsidRDefault="00BC7D97" w:rsidP="00C57D9A">
      <w:pPr>
        <w:pStyle w:val="ListParagraph"/>
        <w:numPr>
          <w:ilvl w:val="0"/>
          <w:numId w:val="1"/>
        </w:numPr>
      </w:pPr>
      <w:r w:rsidRPr="0081698F">
        <w:rPr>
          <w:b/>
          <w:bCs/>
        </w:rPr>
        <w:t>Respecto</w:t>
      </w:r>
      <w:r w:rsidR="00B03467" w:rsidRPr="0081698F">
        <w:rPr>
          <w:b/>
          <w:bCs/>
        </w:rPr>
        <w:t xml:space="preserve"> a Vue</w:t>
      </w:r>
      <w:r w:rsidR="00B03467">
        <w:t>: pese a su fácil curva de aprendizaje, nos hemos topado con que gran parte de la documentación que hay en Internet, es para versiones anteriores de Vue.</w:t>
      </w:r>
      <w:r w:rsidR="006F5173">
        <w:t xml:space="preserve"> Sin embargo,</w:t>
      </w:r>
      <w:r w:rsidR="00B64349">
        <w:t xml:space="preserve"> hemos podido hacerle frente</w:t>
      </w:r>
      <w:r w:rsidR="001231D6">
        <w:t xml:space="preserve"> utilizando la documentación oficial, la cual es muy buena, y apoyándonos en tutoriales más nuevos.</w:t>
      </w:r>
    </w:p>
    <w:p w14:paraId="5A68CB5A" w14:textId="634890F7" w:rsidR="00D33D61" w:rsidRDefault="00D33D61" w:rsidP="00C57D9A">
      <w:pPr>
        <w:pStyle w:val="ListParagraph"/>
        <w:numPr>
          <w:ilvl w:val="0"/>
          <w:numId w:val="1"/>
        </w:numPr>
      </w:pPr>
      <w:r>
        <w:rPr>
          <w:b/>
          <w:bCs/>
        </w:rPr>
        <w:t xml:space="preserve">Sobre la </w:t>
      </w:r>
      <w:r w:rsidR="00B3218B">
        <w:rPr>
          <w:b/>
          <w:bCs/>
        </w:rPr>
        <w:t>creación de la Base de datos</w:t>
      </w:r>
      <w:r w:rsidR="00B3218B" w:rsidRPr="00B3218B">
        <w:t>:</w:t>
      </w:r>
      <w:r w:rsidR="00B3218B">
        <w:rPr>
          <w:b/>
          <w:bCs/>
        </w:rPr>
        <w:t xml:space="preserve"> </w:t>
      </w:r>
      <w:r w:rsidR="00B3218B" w:rsidRPr="00B3218B">
        <w:t>He</w:t>
      </w:r>
      <w:r w:rsidR="00B3218B">
        <w:t xml:space="preserve">mos tenido que ir haciendo sucesivos cambios en la estructura inicial para ir incorporando </w:t>
      </w:r>
      <w:r w:rsidR="00E97675">
        <w:t>información y funcionalidad que ha surgido sobre la marcha en el desarrollo del proyecto que, inicialmente</w:t>
      </w:r>
      <w:r w:rsidR="009A4FD2">
        <w:t>,</w:t>
      </w:r>
      <w:r w:rsidR="00E97675">
        <w:t xml:space="preserve"> no se había tenido en cuenta o no era necesario</w:t>
      </w:r>
      <w:r w:rsidR="004E17F6">
        <w:t xml:space="preserve"> según nuestro diseño inicial de la aplicación.</w:t>
      </w:r>
    </w:p>
    <w:p w14:paraId="6ED23C48" w14:textId="345EF993" w:rsidR="00F40BB3" w:rsidRDefault="00F40BB3" w:rsidP="00C57D9A">
      <w:pPr>
        <w:pStyle w:val="ListParagraph"/>
        <w:numPr>
          <w:ilvl w:val="0"/>
          <w:numId w:val="1"/>
        </w:numPr>
      </w:pPr>
      <w:r>
        <w:rPr>
          <w:b/>
          <w:bCs/>
        </w:rPr>
        <w:t>En el tema del diseño visual</w:t>
      </w:r>
      <w:r w:rsidR="00DB1EDB" w:rsidRPr="00DB1EDB">
        <w:t>:</w:t>
      </w:r>
      <w:r w:rsidR="00DB1EDB">
        <w:t xml:space="preserve"> </w:t>
      </w:r>
      <w:r w:rsidR="00EC70E0">
        <w:t>Decir</w:t>
      </w:r>
      <w:r w:rsidR="008E36FA">
        <w:t xml:space="preserve"> que ha sido un gran problema ir acomodando cada uno de los bloques, aún haciendo uso de clases Bootstrap, para que todo encaje y no se pierda la estructura en cada una de las páginas. Más aún cuando se van incorporando bloques, secciones, </w:t>
      </w:r>
      <w:r w:rsidR="00EC70E0">
        <w:t>botones</w:t>
      </w:r>
      <w:r w:rsidR="008E36FA">
        <w:t xml:space="preserve"> y demás de forma dinámica en </w:t>
      </w:r>
      <w:r w:rsidR="00AD4C4C">
        <w:t>la plataforma.</w:t>
      </w:r>
    </w:p>
    <w:p w14:paraId="44361A2F" w14:textId="13AECA27" w:rsidR="007E1A79" w:rsidRDefault="007E1A79">
      <w:r>
        <w:br w:type="page"/>
      </w:r>
    </w:p>
    <w:p w14:paraId="5EC78825" w14:textId="32002B26" w:rsidR="00535835" w:rsidRDefault="00535835" w:rsidP="00535835">
      <w:pPr>
        <w:pStyle w:val="Heading1"/>
      </w:pPr>
      <w:bookmarkStart w:id="33" w:name="_7.-_Conclusión_del"/>
      <w:bookmarkStart w:id="34" w:name="_Toc137419043"/>
      <w:bookmarkEnd w:id="33"/>
      <w:r>
        <w:t xml:space="preserve">7.- </w:t>
      </w:r>
      <w:r w:rsidR="007D3F37">
        <w:t>Conclusión</w:t>
      </w:r>
      <w:r w:rsidR="00E6163C">
        <w:t xml:space="preserve"> del proyecto</w:t>
      </w:r>
      <w:r w:rsidR="008A6F38">
        <w:t>: nuestras sensaciones</w:t>
      </w:r>
      <w:r w:rsidR="007D3F37">
        <w:t>.</w:t>
      </w:r>
      <w:bookmarkEnd w:id="34"/>
    </w:p>
    <w:p w14:paraId="6983B905" w14:textId="196CBE1E" w:rsidR="00C20B7E" w:rsidRDefault="00EB19A3" w:rsidP="00B54397">
      <w:r>
        <w:t xml:space="preserve">En conclusión, podemos decir </w:t>
      </w:r>
      <w:r w:rsidR="006C31DD">
        <w:t>que no ha sido un proyecto fácil</w:t>
      </w:r>
      <w:r w:rsidR="00365EF8">
        <w:t xml:space="preserve"> de realizar</w:t>
      </w:r>
      <w:r w:rsidR="005C7B9F">
        <w:t xml:space="preserve">. </w:t>
      </w:r>
      <w:r w:rsidR="00B54397" w:rsidRPr="00B54397">
        <w:t xml:space="preserve">Nuestro trabajo en este proyecto ha sido una experiencia enriquecedora que nos ha permitido aplicar nuestros conocimientos en programación y desarrollo de aplicaciones web. Hemos superado muchos desafíos y obstáculos a lo largo del camino, pero gracias a nuestro trabajo en equipo y perseverancia, hemos logrado superarlos y alcanzar </w:t>
      </w:r>
      <w:r w:rsidR="00A9599F">
        <w:t>los hitos que nos propusimos en el anteproyecto</w:t>
      </w:r>
      <w:r w:rsidR="00B54397" w:rsidRPr="00B54397">
        <w:t>.</w:t>
      </w:r>
    </w:p>
    <w:p w14:paraId="0B114283" w14:textId="241B79B0" w:rsidR="00343C43" w:rsidRDefault="00343C43" w:rsidP="00343C43">
      <w:r>
        <w:t xml:space="preserve">El trabajo en equipo ha sido esencial para el éxito de este proyecto. Establecimos </w:t>
      </w:r>
      <w:r w:rsidR="00735AFB">
        <w:t xml:space="preserve">una serie de </w:t>
      </w:r>
      <w:r>
        <w:t>roles</w:t>
      </w:r>
      <w:r w:rsidR="00735AFB">
        <w:t xml:space="preserve"> de forma general</w:t>
      </w:r>
      <w:r>
        <w:t xml:space="preserve">: </w:t>
      </w:r>
      <w:r w:rsidR="004E3ECD">
        <w:t xml:space="preserve">Juan Carlos se encargó del diseño (con CSS) y maquetación (con Blade) de la mayoría de las vistas y pobló la base de datos; </w:t>
      </w:r>
      <w:r>
        <w:t>Eugenio se encargó de toda la parte de despliegue, y el backend (controladores, rutas, APIs, etc.)</w:t>
      </w:r>
      <w:r w:rsidR="00735AFB">
        <w:t>;</w:t>
      </w:r>
      <w:r w:rsidR="004E3ECD">
        <w:t xml:space="preserve"> y Santiago se encargó de dar vida</w:t>
      </w:r>
      <w:r w:rsidR="00EE39E6">
        <w:t xml:space="preserve"> a la lógica de la realización de los tests</w:t>
      </w:r>
      <w:r w:rsidR="00735AFB">
        <w:t xml:space="preserve"> con Vue, además de pequeños arreglos en JavaScript.</w:t>
      </w:r>
    </w:p>
    <w:p w14:paraId="793ECC2E" w14:textId="7793508C" w:rsidR="00343C43" w:rsidRDefault="006A79EE" w:rsidP="00B54397">
      <w:r w:rsidRPr="006A79EE">
        <w:t>No podemos negar que ha habido dificultades en el camino. Nos enfrentamos a problemas técnicos, decisiones de diseño e imprevistos que requerían soluciones ingeniosas y colaboración. Sin embargo, cada reto superado ha sido una oportunidad de aprendizaje y crecimiento tanto individual como grupal. Hemos adquirido nuevos conocimientos técnicos, hemos mejorado nuestras habilidades de resolución de problemas y hemos aprendido cómo adaptarnos a las circunstancias cambiantes.</w:t>
      </w:r>
    </w:p>
    <w:p w14:paraId="798EEC04" w14:textId="7D71E0D9" w:rsidR="005F1FCA" w:rsidRDefault="005F1FCA" w:rsidP="00B54397">
      <w:r w:rsidRPr="005F1FCA">
        <w:t xml:space="preserve">A lo largo de este proyecto, se ha hecho evidente el valor del trabajo en equipo. Hemos aprendido cómo trabajar juntos, </w:t>
      </w:r>
      <w:r>
        <w:t xml:space="preserve">saber escuchar a </w:t>
      </w:r>
      <w:r w:rsidRPr="005F1FCA">
        <w:t xml:space="preserve">los demás y brindar apoyo mutuo pueden mejorar nuestras propias habilidades y producir resultados de mayor calidad. Además, hemos aprendido </w:t>
      </w:r>
      <w:r w:rsidR="00720CA4">
        <w:t xml:space="preserve">que </w:t>
      </w:r>
      <w:r w:rsidR="00414788">
        <w:t xml:space="preserve">la mejor manera de resolver </w:t>
      </w:r>
      <w:r w:rsidRPr="005F1FCA">
        <w:t xml:space="preserve">los conflictos </w:t>
      </w:r>
      <w:r w:rsidR="00414788">
        <w:t xml:space="preserve">es </w:t>
      </w:r>
      <w:r w:rsidRPr="005F1FCA">
        <w:t>de manera constructiva</w:t>
      </w:r>
      <w:r w:rsidR="00414788">
        <w:t>, llegando a un acuerdo</w:t>
      </w:r>
      <w:r w:rsidRPr="005F1FCA">
        <w:t xml:space="preserve"> y </w:t>
      </w:r>
      <w:r w:rsidR="00414788">
        <w:t>tomando</w:t>
      </w:r>
      <w:r w:rsidRPr="005F1FCA">
        <w:t xml:space="preserve"> decisiones consensuadas para avanzar de manera efectiva en el proyecto.</w:t>
      </w:r>
    </w:p>
    <w:p w14:paraId="57E44ED5" w14:textId="5D0B53ED" w:rsidR="007D05E5" w:rsidRDefault="007D05E5" w:rsidP="00B54397">
      <w:r>
        <w:t xml:space="preserve">Como todo proyecto, se puede mejorar, y dejamos algunas de nuestras ideas expuestas en la conclusión para </w:t>
      </w:r>
      <w:r w:rsidR="009F74AD">
        <w:t>su implementación post</w:t>
      </w:r>
      <w:r w:rsidR="007E06DC">
        <w:t>-presentación</w:t>
      </w:r>
      <w:r w:rsidR="0076746C">
        <w:t xml:space="preserve"> del proyecto</w:t>
      </w:r>
      <w:r w:rsidR="00597D6D">
        <w:t>.</w:t>
      </w:r>
    </w:p>
    <w:p w14:paraId="4373B89F" w14:textId="0385010E" w:rsidR="00A9599F" w:rsidRDefault="00597D6D" w:rsidP="007D05E5">
      <w:pPr>
        <w:pStyle w:val="ListParagraph"/>
        <w:numPr>
          <w:ilvl w:val="0"/>
          <w:numId w:val="26"/>
        </w:numPr>
      </w:pPr>
      <w:r>
        <w:t xml:space="preserve">En la BB.DD hemos metido algunas preguntas </w:t>
      </w:r>
      <w:r w:rsidR="0076746C">
        <w:t>de otros tipos, que no solo son marcar una respuesta. Se puede implementar lógica en Vue</w:t>
      </w:r>
      <w:r w:rsidR="00EF64C6">
        <w:t xml:space="preserve"> para dichos tipos de preguntas, y hacer tests </w:t>
      </w:r>
      <w:r w:rsidR="00D97011">
        <w:t xml:space="preserve">que no sean </w:t>
      </w:r>
      <w:r w:rsidR="0086303D">
        <w:t xml:space="preserve">todo el rato 4 opciones de respuesta, una única respuesta correcta. </w:t>
      </w:r>
      <w:r w:rsidR="3B47D477">
        <w:t>(</w:t>
      </w:r>
      <w:hyperlink w:anchor="_3.2.1.-_TestModel.js.">
        <w:r w:rsidR="3B47D477" w:rsidRPr="3B47D477">
          <w:rPr>
            <w:rStyle w:val="Hyperlink"/>
          </w:rPr>
          <w:t>De ahí que en el TestModel hayamos dejado definidos dichos tipos de pregunta</w:t>
        </w:r>
      </w:hyperlink>
      <w:r w:rsidR="3B47D477">
        <w:t>).</w:t>
      </w:r>
    </w:p>
    <w:p w14:paraId="7F1FF922" w14:textId="4F2A36F3" w:rsidR="006E6A7F" w:rsidRDefault="006E6A7F" w:rsidP="007D05E5">
      <w:pPr>
        <w:pStyle w:val="ListParagraph"/>
        <w:numPr>
          <w:ilvl w:val="0"/>
          <w:numId w:val="26"/>
        </w:numPr>
      </w:pPr>
      <w:r>
        <w:t>Hacer que los usuarios puedan crear sus propios tests, y puedan compartirlos con amigos.</w:t>
      </w:r>
    </w:p>
    <w:p w14:paraId="628DEC47" w14:textId="1B818883" w:rsidR="003A38A1" w:rsidRDefault="003A38A1" w:rsidP="007D05E5">
      <w:pPr>
        <w:pStyle w:val="ListParagraph"/>
        <w:numPr>
          <w:ilvl w:val="0"/>
          <w:numId w:val="26"/>
        </w:numPr>
      </w:pPr>
      <w:r>
        <w:t>Implementar un sistema para poder recuperar la contraseña de una cuenta, en caso de que el usuario la pierda</w:t>
      </w:r>
      <w:r w:rsidR="00551ACC">
        <w:t xml:space="preserve"> (aunque es verdad que iniciando sesión con Google</w:t>
      </w:r>
      <w:r w:rsidR="00250F39">
        <w:t>, se podría seguir entrando)</w:t>
      </w:r>
      <w:r>
        <w:t>.</w:t>
      </w:r>
    </w:p>
    <w:p w14:paraId="0A675555" w14:textId="2BCA7DEC" w:rsidR="00FF2850" w:rsidRPr="00FF2850" w:rsidRDefault="00EE16BF" w:rsidP="00FF2850">
      <w:r w:rsidRPr="00EE16BF">
        <w:t>En resumen, hemos aprendido valiosas lecciones de este proyecto y hemos mejorado nuestras habilidades técnicas. Hemos demostrado que la cooperación, la perseverancia y la organización nos permiten alcanzar nuestros objetivos a pesar de los desafíos y obstáculos. Estamos orgullosos del trabajo que hemos hecho y confiamos en que las habilidades y el conocimiento que hemos aprendido serán muy útiles en nuestro futuro profesional.</w:t>
      </w:r>
      <w:r w:rsidR="00FF2850">
        <w:br w:type="page"/>
      </w:r>
    </w:p>
    <w:sectPr w:rsidR="00FF2850" w:rsidRPr="00FF2850" w:rsidSect="007D526A">
      <w:headerReference w:type="firs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BAA25" w14:textId="77777777" w:rsidR="002C5485" w:rsidRDefault="002C5485" w:rsidP="00D05700">
      <w:pPr>
        <w:spacing w:after="0" w:line="240" w:lineRule="auto"/>
      </w:pPr>
      <w:r>
        <w:separator/>
      </w:r>
    </w:p>
  </w:endnote>
  <w:endnote w:type="continuationSeparator" w:id="0">
    <w:p w14:paraId="32B6BE8D" w14:textId="77777777" w:rsidR="002C5485" w:rsidRDefault="002C5485" w:rsidP="00D05700">
      <w:pPr>
        <w:spacing w:after="0" w:line="240" w:lineRule="auto"/>
      </w:pPr>
      <w:r>
        <w:continuationSeparator/>
      </w:r>
    </w:p>
  </w:endnote>
  <w:endnote w:type="continuationNotice" w:id="1">
    <w:p w14:paraId="00114CFD" w14:textId="77777777" w:rsidR="002C5485" w:rsidRDefault="002C54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alibri&quot;,sans-serif">
    <w:altName w:val="Cambria"/>
    <w:panose1 w:val="00000000000000000000"/>
    <w:charset w:val="00"/>
    <w:family w:val="roman"/>
    <w:notTrueType/>
    <w:pitch w:val="default"/>
  </w:font>
  <w:font w:name="Source Sans Pro">
    <w:altName w:val="Arial"/>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Nunito">
    <w:altName w:val="Calibri"/>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1E4B63AC" w14:textId="77777777">
      <w:trPr>
        <w:jc w:val="right"/>
      </w:trPr>
      <w:tc>
        <w:tcPr>
          <w:tcW w:w="4795" w:type="dxa"/>
          <w:vAlign w:val="center"/>
        </w:tcPr>
        <w:sdt>
          <w:sdtPr>
            <w:rPr>
              <w:caps/>
              <w:color w:val="000000" w:themeColor="text1"/>
            </w:rPr>
            <w:alias w:val="Autor"/>
            <w:tag w:val=""/>
            <w:id w:val="1534539408"/>
            <w:showingPlcHdr/>
            <w:dataBinding w:prefixMappings="xmlns:ns0='http://purl.org/dc/elements/1.1/' xmlns:ns1='http://schemas.openxmlformats.org/package/2006/metadata/core-properties' " w:xpath="/ns1:coreProperties[1]/ns0:creator[1]" w:storeItemID="{6C3C8BC8-F283-45AE-878A-BAB7291924A1}"/>
            <w:text/>
          </w:sdtPr>
          <w:sdtContent>
            <w:p w14:paraId="198468C4" w14:textId="23287095" w:rsidR="00E37E28" w:rsidRDefault="00BA65D3">
              <w:pPr>
                <w:pStyle w:val="Header"/>
                <w:jc w:val="right"/>
                <w:rPr>
                  <w:caps/>
                  <w:color w:val="000000" w:themeColor="text1"/>
                </w:rPr>
              </w:pPr>
              <w:r>
                <w:rPr>
                  <w:caps/>
                  <w:color w:val="000000" w:themeColor="text1"/>
                </w:rPr>
                <w:t xml:space="preserve">     </w:t>
              </w:r>
            </w:p>
          </w:sdtContent>
        </w:sdt>
      </w:tc>
      <w:tc>
        <w:tcPr>
          <w:tcW w:w="250" w:type="pct"/>
          <w:shd w:val="clear" w:color="auto" w:fill="009DD9" w:themeFill="accent2"/>
          <w:vAlign w:val="center"/>
        </w:tcPr>
        <w:p w14:paraId="07B3F85B" w14:textId="77777777" w:rsidR="00E37E28" w:rsidRDefault="00E37E28">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D3B8231" w14:textId="77777777" w:rsidR="00E37E28" w:rsidRDefault="00E37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72B55" w14:textId="77777777" w:rsidR="002C5485" w:rsidRDefault="002C5485" w:rsidP="00D05700">
      <w:pPr>
        <w:spacing w:after="0" w:line="240" w:lineRule="auto"/>
      </w:pPr>
      <w:r>
        <w:separator/>
      </w:r>
    </w:p>
  </w:footnote>
  <w:footnote w:type="continuationSeparator" w:id="0">
    <w:p w14:paraId="546BAFCE" w14:textId="77777777" w:rsidR="002C5485" w:rsidRDefault="002C5485" w:rsidP="00D05700">
      <w:pPr>
        <w:spacing w:after="0" w:line="240" w:lineRule="auto"/>
      </w:pPr>
      <w:r>
        <w:continuationSeparator/>
      </w:r>
    </w:p>
  </w:footnote>
  <w:footnote w:type="continuationNotice" w:id="1">
    <w:p w14:paraId="51C475C2" w14:textId="77777777" w:rsidR="002C5485" w:rsidRDefault="002C54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2"/>
      <w:gridCol w:w="4212"/>
    </w:tblGrid>
    <w:tr w:rsidR="00D05700" w14:paraId="5623766F"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Content>
            <w:p w14:paraId="73860252" w14:textId="7F44D680" w:rsidR="00D05700" w:rsidRDefault="006E6A07">
              <w:pPr>
                <w:pStyle w:val="Header"/>
                <w:rPr>
                  <w:caps/>
                  <w:color w:val="FFFFFF" w:themeColor="background1"/>
                  <w:sz w:val="18"/>
                  <w:szCs w:val="18"/>
                </w:rPr>
              </w:pPr>
              <w:r>
                <w:rPr>
                  <w:caps/>
                  <w:color w:val="FFFFFF" w:themeColor="background1"/>
                  <w:sz w:val="18"/>
                  <w:szCs w:val="18"/>
                </w:rPr>
                <w:t>Proyecto final de ciclo</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3-06-11T00:00:00Z">
            <w:dateFormat w:val="d-M-yyyy"/>
            <w:lid w:val="es-ES"/>
            <w:storeMappedDataAs w:val="dateTime"/>
            <w:calendar w:val="gregorian"/>
          </w:date>
        </w:sdtPr>
        <w:sdtContent>
          <w:tc>
            <w:tcPr>
              <w:tcW w:w="4674" w:type="dxa"/>
              <w:shd w:val="clear" w:color="auto" w:fill="009DD9" w:themeFill="accent2"/>
              <w:vAlign w:val="center"/>
            </w:tcPr>
            <w:p w14:paraId="7714057D" w14:textId="4743BD75" w:rsidR="00D05700" w:rsidRDefault="00511014">
              <w:pPr>
                <w:pStyle w:val="Header"/>
                <w:jc w:val="right"/>
                <w:rPr>
                  <w:caps/>
                  <w:color w:val="FFFFFF" w:themeColor="background1"/>
                  <w:sz w:val="18"/>
                  <w:szCs w:val="18"/>
                </w:rPr>
              </w:pPr>
              <w:r>
                <w:rPr>
                  <w:caps/>
                  <w:color w:val="FFFFFF" w:themeColor="background1"/>
                  <w:sz w:val="18"/>
                  <w:szCs w:val="18"/>
                </w:rPr>
                <w:t>11-6-2023</w:t>
              </w:r>
            </w:p>
          </w:tc>
        </w:sdtContent>
      </w:sdt>
    </w:tr>
    <w:tr w:rsidR="00D05700" w14:paraId="2A2A508A" w14:textId="77777777">
      <w:trPr>
        <w:trHeight w:hRule="exact" w:val="115"/>
        <w:jc w:val="center"/>
      </w:trPr>
      <w:tc>
        <w:tcPr>
          <w:tcW w:w="4686" w:type="dxa"/>
          <w:shd w:val="clear" w:color="auto" w:fill="0F6FC6" w:themeFill="accent1"/>
          <w:tcMar>
            <w:top w:w="0" w:type="dxa"/>
            <w:bottom w:w="0" w:type="dxa"/>
          </w:tcMar>
        </w:tcPr>
        <w:p w14:paraId="29835B10" w14:textId="77777777" w:rsidR="00D05700" w:rsidRDefault="00D05700">
          <w:pPr>
            <w:pStyle w:val="Header"/>
            <w:rPr>
              <w:caps/>
              <w:color w:val="FFFFFF" w:themeColor="background1"/>
              <w:sz w:val="18"/>
              <w:szCs w:val="18"/>
            </w:rPr>
          </w:pPr>
        </w:p>
      </w:tc>
      <w:tc>
        <w:tcPr>
          <w:tcW w:w="4674" w:type="dxa"/>
          <w:shd w:val="clear" w:color="auto" w:fill="0F6FC6" w:themeFill="accent1"/>
          <w:tcMar>
            <w:top w:w="0" w:type="dxa"/>
            <w:bottom w:w="0" w:type="dxa"/>
          </w:tcMar>
        </w:tcPr>
        <w:p w14:paraId="2F494D61" w14:textId="77777777" w:rsidR="00D05700" w:rsidRDefault="00D05700">
          <w:pPr>
            <w:pStyle w:val="Header"/>
            <w:rPr>
              <w:caps/>
              <w:color w:val="FFFFFF" w:themeColor="background1"/>
              <w:sz w:val="18"/>
              <w:szCs w:val="18"/>
            </w:rPr>
          </w:pPr>
        </w:p>
      </w:tc>
    </w:tr>
  </w:tbl>
  <w:p w14:paraId="346090DB" w14:textId="77777777" w:rsidR="00D05700" w:rsidRDefault="00D057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2FEE1" w14:textId="77777777" w:rsidR="00243517" w:rsidRDefault="00243517">
    <w:pPr>
      <w:pStyle w:val="Header"/>
    </w:pPr>
  </w:p>
</w:hdr>
</file>

<file path=word/intelligence2.xml><?xml version="1.0" encoding="utf-8"?>
<int2:intelligence xmlns:int2="http://schemas.microsoft.com/office/intelligence/2020/intelligence" xmlns:oel="http://schemas.microsoft.com/office/2019/extlst">
  <int2:observations>
    <int2:textHash int2:hashCode="Ko5Z7ti/v5FBSy" int2:id="5j27Jyy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D853D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3C4067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35649F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7C8FEF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46C7CD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098B52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8C8DD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80EA0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7293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A6EB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BF5861"/>
    <w:multiLevelType w:val="hybridMultilevel"/>
    <w:tmpl w:val="791C9B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3EC8A4C"/>
    <w:multiLevelType w:val="hybridMultilevel"/>
    <w:tmpl w:val="FFFFFFFF"/>
    <w:lvl w:ilvl="0" w:tplc="D3D6309E">
      <w:start w:val="1"/>
      <w:numFmt w:val="bullet"/>
      <w:lvlText w:val="·"/>
      <w:lvlJc w:val="left"/>
      <w:pPr>
        <w:ind w:left="360" w:hanging="360"/>
      </w:pPr>
      <w:rPr>
        <w:rFonts w:ascii="Symbol" w:hAnsi="Symbol" w:hint="default"/>
      </w:rPr>
    </w:lvl>
    <w:lvl w:ilvl="1" w:tplc="84F8C4FE">
      <w:start w:val="1"/>
      <w:numFmt w:val="bullet"/>
      <w:lvlText w:val="o"/>
      <w:lvlJc w:val="left"/>
      <w:pPr>
        <w:ind w:left="1080" w:hanging="360"/>
      </w:pPr>
      <w:rPr>
        <w:rFonts w:ascii="Courier New" w:hAnsi="Courier New" w:hint="default"/>
      </w:rPr>
    </w:lvl>
    <w:lvl w:ilvl="2" w:tplc="DFDEE046">
      <w:start w:val="1"/>
      <w:numFmt w:val="bullet"/>
      <w:lvlText w:val=""/>
      <w:lvlJc w:val="left"/>
      <w:pPr>
        <w:ind w:left="1800" w:hanging="360"/>
      </w:pPr>
      <w:rPr>
        <w:rFonts w:ascii="Wingdings" w:hAnsi="Wingdings" w:hint="default"/>
      </w:rPr>
    </w:lvl>
    <w:lvl w:ilvl="3" w:tplc="5F9433A4">
      <w:start w:val="1"/>
      <w:numFmt w:val="bullet"/>
      <w:lvlText w:val=""/>
      <w:lvlJc w:val="left"/>
      <w:pPr>
        <w:ind w:left="2520" w:hanging="360"/>
      </w:pPr>
      <w:rPr>
        <w:rFonts w:ascii="Symbol" w:hAnsi="Symbol" w:hint="default"/>
      </w:rPr>
    </w:lvl>
    <w:lvl w:ilvl="4" w:tplc="7AB04CAC">
      <w:start w:val="1"/>
      <w:numFmt w:val="bullet"/>
      <w:lvlText w:val="o"/>
      <w:lvlJc w:val="left"/>
      <w:pPr>
        <w:ind w:left="3240" w:hanging="360"/>
      </w:pPr>
      <w:rPr>
        <w:rFonts w:ascii="Courier New" w:hAnsi="Courier New" w:hint="default"/>
      </w:rPr>
    </w:lvl>
    <w:lvl w:ilvl="5" w:tplc="FC18D3EC">
      <w:start w:val="1"/>
      <w:numFmt w:val="bullet"/>
      <w:lvlText w:val=""/>
      <w:lvlJc w:val="left"/>
      <w:pPr>
        <w:ind w:left="3960" w:hanging="360"/>
      </w:pPr>
      <w:rPr>
        <w:rFonts w:ascii="Wingdings" w:hAnsi="Wingdings" w:hint="default"/>
      </w:rPr>
    </w:lvl>
    <w:lvl w:ilvl="6" w:tplc="9B96620A">
      <w:start w:val="1"/>
      <w:numFmt w:val="bullet"/>
      <w:lvlText w:val=""/>
      <w:lvlJc w:val="left"/>
      <w:pPr>
        <w:ind w:left="4680" w:hanging="360"/>
      </w:pPr>
      <w:rPr>
        <w:rFonts w:ascii="Symbol" w:hAnsi="Symbol" w:hint="default"/>
      </w:rPr>
    </w:lvl>
    <w:lvl w:ilvl="7" w:tplc="834EBBA0">
      <w:start w:val="1"/>
      <w:numFmt w:val="bullet"/>
      <w:lvlText w:val="o"/>
      <w:lvlJc w:val="left"/>
      <w:pPr>
        <w:ind w:left="5400" w:hanging="360"/>
      </w:pPr>
      <w:rPr>
        <w:rFonts w:ascii="Courier New" w:hAnsi="Courier New" w:hint="default"/>
      </w:rPr>
    </w:lvl>
    <w:lvl w:ilvl="8" w:tplc="9F3E9E8E">
      <w:start w:val="1"/>
      <w:numFmt w:val="bullet"/>
      <w:lvlText w:val=""/>
      <w:lvlJc w:val="left"/>
      <w:pPr>
        <w:ind w:left="6120" w:hanging="360"/>
      </w:pPr>
      <w:rPr>
        <w:rFonts w:ascii="Wingdings" w:hAnsi="Wingdings" w:hint="default"/>
      </w:rPr>
    </w:lvl>
  </w:abstractNum>
  <w:abstractNum w:abstractNumId="12" w15:restartNumberingAfterBreak="0">
    <w:nsid w:val="04BF29A9"/>
    <w:multiLevelType w:val="hybridMultilevel"/>
    <w:tmpl w:val="FFFFFFFF"/>
    <w:lvl w:ilvl="0" w:tplc="C8C6F0CC">
      <w:start w:val="1"/>
      <w:numFmt w:val="bullet"/>
      <w:lvlText w:val="-"/>
      <w:lvlJc w:val="left"/>
      <w:pPr>
        <w:ind w:left="720" w:hanging="360"/>
      </w:pPr>
      <w:rPr>
        <w:rFonts w:ascii="&quot;Calibri&quot;,sans-serif" w:hAnsi="&quot;Calibri&quot;,sans-serif" w:hint="default"/>
      </w:rPr>
    </w:lvl>
    <w:lvl w:ilvl="1" w:tplc="4B94F8C8">
      <w:start w:val="1"/>
      <w:numFmt w:val="bullet"/>
      <w:lvlText w:val="o"/>
      <w:lvlJc w:val="left"/>
      <w:pPr>
        <w:ind w:left="1440" w:hanging="360"/>
      </w:pPr>
      <w:rPr>
        <w:rFonts w:ascii="Courier New" w:hAnsi="Courier New" w:hint="default"/>
      </w:rPr>
    </w:lvl>
    <w:lvl w:ilvl="2" w:tplc="D37A92E0">
      <w:start w:val="1"/>
      <w:numFmt w:val="bullet"/>
      <w:lvlText w:val=""/>
      <w:lvlJc w:val="left"/>
      <w:pPr>
        <w:ind w:left="2160" w:hanging="360"/>
      </w:pPr>
      <w:rPr>
        <w:rFonts w:ascii="Wingdings" w:hAnsi="Wingdings" w:hint="default"/>
      </w:rPr>
    </w:lvl>
    <w:lvl w:ilvl="3" w:tplc="165E6688">
      <w:start w:val="1"/>
      <w:numFmt w:val="bullet"/>
      <w:lvlText w:val=""/>
      <w:lvlJc w:val="left"/>
      <w:pPr>
        <w:ind w:left="2880" w:hanging="360"/>
      </w:pPr>
      <w:rPr>
        <w:rFonts w:ascii="Symbol" w:hAnsi="Symbol" w:hint="default"/>
      </w:rPr>
    </w:lvl>
    <w:lvl w:ilvl="4" w:tplc="0750E916">
      <w:start w:val="1"/>
      <w:numFmt w:val="bullet"/>
      <w:lvlText w:val="o"/>
      <w:lvlJc w:val="left"/>
      <w:pPr>
        <w:ind w:left="3600" w:hanging="360"/>
      </w:pPr>
      <w:rPr>
        <w:rFonts w:ascii="Courier New" w:hAnsi="Courier New" w:hint="default"/>
      </w:rPr>
    </w:lvl>
    <w:lvl w:ilvl="5" w:tplc="B02C03F8">
      <w:start w:val="1"/>
      <w:numFmt w:val="bullet"/>
      <w:lvlText w:val=""/>
      <w:lvlJc w:val="left"/>
      <w:pPr>
        <w:ind w:left="4320" w:hanging="360"/>
      </w:pPr>
      <w:rPr>
        <w:rFonts w:ascii="Wingdings" w:hAnsi="Wingdings" w:hint="default"/>
      </w:rPr>
    </w:lvl>
    <w:lvl w:ilvl="6" w:tplc="923CAF28">
      <w:start w:val="1"/>
      <w:numFmt w:val="bullet"/>
      <w:lvlText w:val=""/>
      <w:lvlJc w:val="left"/>
      <w:pPr>
        <w:ind w:left="5040" w:hanging="360"/>
      </w:pPr>
      <w:rPr>
        <w:rFonts w:ascii="Symbol" w:hAnsi="Symbol" w:hint="default"/>
      </w:rPr>
    </w:lvl>
    <w:lvl w:ilvl="7" w:tplc="3C421232">
      <w:start w:val="1"/>
      <w:numFmt w:val="bullet"/>
      <w:lvlText w:val="o"/>
      <w:lvlJc w:val="left"/>
      <w:pPr>
        <w:ind w:left="5760" w:hanging="360"/>
      </w:pPr>
      <w:rPr>
        <w:rFonts w:ascii="Courier New" w:hAnsi="Courier New" w:hint="default"/>
      </w:rPr>
    </w:lvl>
    <w:lvl w:ilvl="8" w:tplc="61BAB224">
      <w:start w:val="1"/>
      <w:numFmt w:val="bullet"/>
      <w:lvlText w:val=""/>
      <w:lvlJc w:val="left"/>
      <w:pPr>
        <w:ind w:left="6480" w:hanging="360"/>
      </w:pPr>
      <w:rPr>
        <w:rFonts w:ascii="Wingdings" w:hAnsi="Wingdings" w:hint="default"/>
      </w:rPr>
    </w:lvl>
  </w:abstractNum>
  <w:abstractNum w:abstractNumId="13" w15:restartNumberingAfterBreak="0">
    <w:nsid w:val="09D6D400"/>
    <w:multiLevelType w:val="hybridMultilevel"/>
    <w:tmpl w:val="FFFFFFFF"/>
    <w:lvl w:ilvl="0" w:tplc="D3308D40">
      <w:start w:val="1"/>
      <w:numFmt w:val="bullet"/>
      <w:lvlText w:val=""/>
      <w:lvlJc w:val="left"/>
      <w:pPr>
        <w:ind w:left="720" w:hanging="360"/>
      </w:pPr>
      <w:rPr>
        <w:rFonts w:ascii="Symbol" w:hAnsi="Symbol" w:hint="default"/>
      </w:rPr>
    </w:lvl>
    <w:lvl w:ilvl="1" w:tplc="5B065E4C">
      <w:start w:val="1"/>
      <w:numFmt w:val="bullet"/>
      <w:lvlText w:val="o"/>
      <w:lvlJc w:val="left"/>
      <w:pPr>
        <w:ind w:left="1440" w:hanging="360"/>
      </w:pPr>
      <w:rPr>
        <w:rFonts w:ascii="Courier New" w:hAnsi="Courier New" w:hint="default"/>
      </w:rPr>
    </w:lvl>
    <w:lvl w:ilvl="2" w:tplc="163EA830">
      <w:start w:val="1"/>
      <w:numFmt w:val="bullet"/>
      <w:lvlText w:val=""/>
      <w:lvlJc w:val="left"/>
      <w:pPr>
        <w:ind w:left="2160" w:hanging="360"/>
      </w:pPr>
      <w:rPr>
        <w:rFonts w:ascii="Wingdings" w:hAnsi="Wingdings" w:hint="default"/>
      </w:rPr>
    </w:lvl>
    <w:lvl w:ilvl="3" w:tplc="D38C46A8">
      <w:start w:val="1"/>
      <w:numFmt w:val="bullet"/>
      <w:lvlText w:val=""/>
      <w:lvlJc w:val="left"/>
      <w:pPr>
        <w:ind w:left="2880" w:hanging="360"/>
      </w:pPr>
      <w:rPr>
        <w:rFonts w:ascii="Symbol" w:hAnsi="Symbol" w:hint="default"/>
      </w:rPr>
    </w:lvl>
    <w:lvl w:ilvl="4" w:tplc="29DC6880">
      <w:start w:val="1"/>
      <w:numFmt w:val="bullet"/>
      <w:lvlText w:val="o"/>
      <w:lvlJc w:val="left"/>
      <w:pPr>
        <w:ind w:left="3600" w:hanging="360"/>
      </w:pPr>
      <w:rPr>
        <w:rFonts w:ascii="Courier New" w:hAnsi="Courier New" w:hint="default"/>
      </w:rPr>
    </w:lvl>
    <w:lvl w:ilvl="5" w:tplc="6AD4C7C6">
      <w:start w:val="1"/>
      <w:numFmt w:val="bullet"/>
      <w:lvlText w:val=""/>
      <w:lvlJc w:val="left"/>
      <w:pPr>
        <w:ind w:left="4320" w:hanging="360"/>
      </w:pPr>
      <w:rPr>
        <w:rFonts w:ascii="Wingdings" w:hAnsi="Wingdings" w:hint="default"/>
      </w:rPr>
    </w:lvl>
    <w:lvl w:ilvl="6" w:tplc="96F25772">
      <w:start w:val="1"/>
      <w:numFmt w:val="bullet"/>
      <w:lvlText w:val=""/>
      <w:lvlJc w:val="left"/>
      <w:pPr>
        <w:ind w:left="5040" w:hanging="360"/>
      </w:pPr>
      <w:rPr>
        <w:rFonts w:ascii="Symbol" w:hAnsi="Symbol" w:hint="default"/>
      </w:rPr>
    </w:lvl>
    <w:lvl w:ilvl="7" w:tplc="2B605720">
      <w:start w:val="1"/>
      <w:numFmt w:val="bullet"/>
      <w:lvlText w:val="o"/>
      <w:lvlJc w:val="left"/>
      <w:pPr>
        <w:ind w:left="5760" w:hanging="360"/>
      </w:pPr>
      <w:rPr>
        <w:rFonts w:ascii="Courier New" w:hAnsi="Courier New" w:hint="default"/>
      </w:rPr>
    </w:lvl>
    <w:lvl w:ilvl="8" w:tplc="C244485E">
      <w:start w:val="1"/>
      <w:numFmt w:val="bullet"/>
      <w:lvlText w:val=""/>
      <w:lvlJc w:val="left"/>
      <w:pPr>
        <w:ind w:left="6480" w:hanging="360"/>
      </w:pPr>
      <w:rPr>
        <w:rFonts w:ascii="Wingdings" w:hAnsi="Wingdings" w:hint="default"/>
      </w:rPr>
    </w:lvl>
  </w:abstractNum>
  <w:abstractNum w:abstractNumId="14" w15:restartNumberingAfterBreak="0">
    <w:nsid w:val="1A4878C2"/>
    <w:multiLevelType w:val="hybridMultilevel"/>
    <w:tmpl w:val="F746C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3228E3"/>
    <w:multiLevelType w:val="hybridMultilevel"/>
    <w:tmpl w:val="FFFFFFFF"/>
    <w:lvl w:ilvl="0" w:tplc="004CB492">
      <w:start w:val="1"/>
      <w:numFmt w:val="bullet"/>
      <w:lvlText w:val=""/>
      <w:lvlJc w:val="left"/>
      <w:pPr>
        <w:ind w:left="720" w:hanging="360"/>
      </w:pPr>
      <w:rPr>
        <w:rFonts w:ascii="Symbol" w:hAnsi="Symbol" w:hint="default"/>
      </w:rPr>
    </w:lvl>
    <w:lvl w:ilvl="1" w:tplc="F544D2B6">
      <w:start w:val="1"/>
      <w:numFmt w:val="bullet"/>
      <w:lvlText w:val="o"/>
      <w:lvlJc w:val="left"/>
      <w:pPr>
        <w:ind w:left="1440" w:hanging="360"/>
      </w:pPr>
      <w:rPr>
        <w:rFonts w:ascii="Courier New" w:hAnsi="Courier New" w:hint="default"/>
      </w:rPr>
    </w:lvl>
    <w:lvl w:ilvl="2" w:tplc="434ACC9E">
      <w:start w:val="1"/>
      <w:numFmt w:val="bullet"/>
      <w:lvlText w:val=""/>
      <w:lvlJc w:val="left"/>
      <w:pPr>
        <w:ind w:left="2160" w:hanging="360"/>
      </w:pPr>
      <w:rPr>
        <w:rFonts w:ascii="Wingdings" w:hAnsi="Wingdings" w:hint="default"/>
      </w:rPr>
    </w:lvl>
    <w:lvl w:ilvl="3" w:tplc="4B6E0E12">
      <w:start w:val="1"/>
      <w:numFmt w:val="bullet"/>
      <w:lvlText w:val=""/>
      <w:lvlJc w:val="left"/>
      <w:pPr>
        <w:ind w:left="2880" w:hanging="360"/>
      </w:pPr>
      <w:rPr>
        <w:rFonts w:ascii="Symbol" w:hAnsi="Symbol" w:hint="default"/>
      </w:rPr>
    </w:lvl>
    <w:lvl w:ilvl="4" w:tplc="25E87D54">
      <w:start w:val="1"/>
      <w:numFmt w:val="bullet"/>
      <w:lvlText w:val="o"/>
      <w:lvlJc w:val="left"/>
      <w:pPr>
        <w:ind w:left="3600" w:hanging="360"/>
      </w:pPr>
      <w:rPr>
        <w:rFonts w:ascii="Courier New" w:hAnsi="Courier New" w:hint="default"/>
      </w:rPr>
    </w:lvl>
    <w:lvl w:ilvl="5" w:tplc="6428C846">
      <w:start w:val="1"/>
      <w:numFmt w:val="bullet"/>
      <w:lvlText w:val=""/>
      <w:lvlJc w:val="left"/>
      <w:pPr>
        <w:ind w:left="4320" w:hanging="360"/>
      </w:pPr>
      <w:rPr>
        <w:rFonts w:ascii="Wingdings" w:hAnsi="Wingdings" w:hint="default"/>
      </w:rPr>
    </w:lvl>
    <w:lvl w:ilvl="6" w:tplc="C902C684">
      <w:start w:val="1"/>
      <w:numFmt w:val="bullet"/>
      <w:lvlText w:val=""/>
      <w:lvlJc w:val="left"/>
      <w:pPr>
        <w:ind w:left="5040" w:hanging="360"/>
      </w:pPr>
      <w:rPr>
        <w:rFonts w:ascii="Symbol" w:hAnsi="Symbol" w:hint="default"/>
      </w:rPr>
    </w:lvl>
    <w:lvl w:ilvl="7" w:tplc="6548F454">
      <w:start w:val="1"/>
      <w:numFmt w:val="bullet"/>
      <w:lvlText w:val="o"/>
      <w:lvlJc w:val="left"/>
      <w:pPr>
        <w:ind w:left="5760" w:hanging="360"/>
      </w:pPr>
      <w:rPr>
        <w:rFonts w:ascii="Courier New" w:hAnsi="Courier New" w:hint="default"/>
      </w:rPr>
    </w:lvl>
    <w:lvl w:ilvl="8" w:tplc="D700D87C">
      <w:start w:val="1"/>
      <w:numFmt w:val="bullet"/>
      <w:lvlText w:val=""/>
      <w:lvlJc w:val="left"/>
      <w:pPr>
        <w:ind w:left="6480" w:hanging="360"/>
      </w:pPr>
      <w:rPr>
        <w:rFonts w:ascii="Wingdings" w:hAnsi="Wingdings" w:hint="default"/>
      </w:rPr>
    </w:lvl>
  </w:abstractNum>
  <w:abstractNum w:abstractNumId="16" w15:restartNumberingAfterBreak="0">
    <w:nsid w:val="32FC4545"/>
    <w:multiLevelType w:val="hybridMultilevel"/>
    <w:tmpl w:val="FFFFFFFF"/>
    <w:lvl w:ilvl="0" w:tplc="4C34B588">
      <w:start w:val="1"/>
      <w:numFmt w:val="decimal"/>
      <w:lvlText w:val="%1."/>
      <w:lvlJc w:val="left"/>
      <w:pPr>
        <w:ind w:left="720" w:hanging="360"/>
      </w:pPr>
    </w:lvl>
    <w:lvl w:ilvl="1" w:tplc="DB7808D8">
      <w:start w:val="1"/>
      <w:numFmt w:val="lowerLetter"/>
      <w:lvlText w:val="%2."/>
      <w:lvlJc w:val="left"/>
      <w:pPr>
        <w:ind w:left="1440" w:hanging="360"/>
      </w:pPr>
    </w:lvl>
    <w:lvl w:ilvl="2" w:tplc="C01A20BC">
      <w:start w:val="1"/>
      <w:numFmt w:val="lowerRoman"/>
      <w:lvlText w:val="%3."/>
      <w:lvlJc w:val="right"/>
      <w:pPr>
        <w:ind w:left="2160" w:hanging="180"/>
      </w:pPr>
    </w:lvl>
    <w:lvl w:ilvl="3" w:tplc="532C1BEC">
      <w:start w:val="1"/>
      <w:numFmt w:val="decimal"/>
      <w:lvlText w:val="%4."/>
      <w:lvlJc w:val="left"/>
      <w:pPr>
        <w:ind w:left="2880" w:hanging="360"/>
      </w:pPr>
    </w:lvl>
    <w:lvl w:ilvl="4" w:tplc="A9B0458C">
      <w:start w:val="1"/>
      <w:numFmt w:val="lowerLetter"/>
      <w:lvlText w:val="%5."/>
      <w:lvlJc w:val="left"/>
      <w:pPr>
        <w:ind w:left="3600" w:hanging="360"/>
      </w:pPr>
    </w:lvl>
    <w:lvl w:ilvl="5" w:tplc="85DE1040">
      <w:start w:val="1"/>
      <w:numFmt w:val="lowerRoman"/>
      <w:lvlText w:val="%6."/>
      <w:lvlJc w:val="right"/>
      <w:pPr>
        <w:ind w:left="4320" w:hanging="180"/>
      </w:pPr>
    </w:lvl>
    <w:lvl w:ilvl="6" w:tplc="C172E702">
      <w:start w:val="1"/>
      <w:numFmt w:val="decimal"/>
      <w:lvlText w:val="%7."/>
      <w:lvlJc w:val="left"/>
      <w:pPr>
        <w:ind w:left="5040" w:hanging="360"/>
      </w:pPr>
    </w:lvl>
    <w:lvl w:ilvl="7" w:tplc="C7800652">
      <w:start w:val="1"/>
      <w:numFmt w:val="lowerLetter"/>
      <w:lvlText w:val="%8."/>
      <w:lvlJc w:val="left"/>
      <w:pPr>
        <w:ind w:left="5760" w:hanging="360"/>
      </w:pPr>
    </w:lvl>
    <w:lvl w:ilvl="8" w:tplc="F5DA3E0C">
      <w:start w:val="1"/>
      <w:numFmt w:val="lowerRoman"/>
      <w:lvlText w:val="%9."/>
      <w:lvlJc w:val="right"/>
      <w:pPr>
        <w:ind w:left="6480" w:hanging="180"/>
      </w:pPr>
    </w:lvl>
  </w:abstractNum>
  <w:abstractNum w:abstractNumId="17" w15:restartNumberingAfterBreak="0">
    <w:nsid w:val="359309FD"/>
    <w:multiLevelType w:val="hybridMultilevel"/>
    <w:tmpl w:val="A650C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1E4DA9"/>
    <w:multiLevelType w:val="hybridMultilevel"/>
    <w:tmpl w:val="FFFFFFFF"/>
    <w:lvl w:ilvl="0" w:tplc="CF880954">
      <w:start w:val="1"/>
      <w:numFmt w:val="bullet"/>
      <w:lvlText w:val="-"/>
      <w:lvlJc w:val="left"/>
      <w:pPr>
        <w:ind w:left="1068" w:hanging="360"/>
      </w:pPr>
      <w:rPr>
        <w:rFonts w:ascii="&quot;Calibri&quot;,sans-serif" w:hAnsi="&quot;Calibri&quot;,sans-serif" w:hint="default"/>
      </w:rPr>
    </w:lvl>
    <w:lvl w:ilvl="1" w:tplc="5E7290AC">
      <w:start w:val="1"/>
      <w:numFmt w:val="bullet"/>
      <w:lvlText w:val="o"/>
      <w:lvlJc w:val="left"/>
      <w:pPr>
        <w:ind w:left="1788" w:hanging="360"/>
      </w:pPr>
      <w:rPr>
        <w:rFonts w:ascii="Courier New" w:hAnsi="Courier New" w:hint="default"/>
      </w:rPr>
    </w:lvl>
    <w:lvl w:ilvl="2" w:tplc="B4129A8C">
      <w:start w:val="1"/>
      <w:numFmt w:val="bullet"/>
      <w:lvlText w:val=""/>
      <w:lvlJc w:val="left"/>
      <w:pPr>
        <w:ind w:left="2508" w:hanging="360"/>
      </w:pPr>
      <w:rPr>
        <w:rFonts w:ascii="Wingdings" w:hAnsi="Wingdings" w:hint="default"/>
      </w:rPr>
    </w:lvl>
    <w:lvl w:ilvl="3" w:tplc="6BF0605C">
      <w:start w:val="1"/>
      <w:numFmt w:val="bullet"/>
      <w:lvlText w:val=""/>
      <w:lvlJc w:val="left"/>
      <w:pPr>
        <w:ind w:left="3228" w:hanging="360"/>
      </w:pPr>
      <w:rPr>
        <w:rFonts w:ascii="Symbol" w:hAnsi="Symbol" w:hint="default"/>
      </w:rPr>
    </w:lvl>
    <w:lvl w:ilvl="4" w:tplc="0B96E438">
      <w:start w:val="1"/>
      <w:numFmt w:val="bullet"/>
      <w:lvlText w:val="o"/>
      <w:lvlJc w:val="left"/>
      <w:pPr>
        <w:ind w:left="3948" w:hanging="360"/>
      </w:pPr>
      <w:rPr>
        <w:rFonts w:ascii="Courier New" w:hAnsi="Courier New" w:hint="default"/>
      </w:rPr>
    </w:lvl>
    <w:lvl w:ilvl="5" w:tplc="B696165C">
      <w:start w:val="1"/>
      <w:numFmt w:val="bullet"/>
      <w:lvlText w:val=""/>
      <w:lvlJc w:val="left"/>
      <w:pPr>
        <w:ind w:left="4668" w:hanging="360"/>
      </w:pPr>
      <w:rPr>
        <w:rFonts w:ascii="Wingdings" w:hAnsi="Wingdings" w:hint="default"/>
      </w:rPr>
    </w:lvl>
    <w:lvl w:ilvl="6" w:tplc="4CBE8B64">
      <w:start w:val="1"/>
      <w:numFmt w:val="bullet"/>
      <w:lvlText w:val=""/>
      <w:lvlJc w:val="left"/>
      <w:pPr>
        <w:ind w:left="5388" w:hanging="360"/>
      </w:pPr>
      <w:rPr>
        <w:rFonts w:ascii="Symbol" w:hAnsi="Symbol" w:hint="default"/>
      </w:rPr>
    </w:lvl>
    <w:lvl w:ilvl="7" w:tplc="0D76B188">
      <w:start w:val="1"/>
      <w:numFmt w:val="bullet"/>
      <w:lvlText w:val="o"/>
      <w:lvlJc w:val="left"/>
      <w:pPr>
        <w:ind w:left="6108" w:hanging="360"/>
      </w:pPr>
      <w:rPr>
        <w:rFonts w:ascii="Courier New" w:hAnsi="Courier New" w:hint="default"/>
      </w:rPr>
    </w:lvl>
    <w:lvl w:ilvl="8" w:tplc="49FE134E">
      <w:start w:val="1"/>
      <w:numFmt w:val="bullet"/>
      <w:lvlText w:val=""/>
      <w:lvlJc w:val="left"/>
      <w:pPr>
        <w:ind w:left="6828" w:hanging="360"/>
      </w:pPr>
      <w:rPr>
        <w:rFonts w:ascii="Wingdings" w:hAnsi="Wingdings" w:hint="default"/>
      </w:rPr>
    </w:lvl>
  </w:abstractNum>
  <w:abstractNum w:abstractNumId="19" w15:restartNumberingAfterBreak="0">
    <w:nsid w:val="37C71D85"/>
    <w:multiLevelType w:val="hybridMultilevel"/>
    <w:tmpl w:val="B72223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CEE2728"/>
    <w:multiLevelType w:val="hybridMultilevel"/>
    <w:tmpl w:val="A9408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867ABC"/>
    <w:multiLevelType w:val="hybridMultilevel"/>
    <w:tmpl w:val="C044A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419628"/>
    <w:multiLevelType w:val="hybridMultilevel"/>
    <w:tmpl w:val="FFFFFFFF"/>
    <w:lvl w:ilvl="0" w:tplc="E51CFCF4">
      <w:start w:val="1"/>
      <w:numFmt w:val="bullet"/>
      <w:lvlText w:val="·"/>
      <w:lvlJc w:val="left"/>
      <w:pPr>
        <w:ind w:left="360" w:hanging="360"/>
      </w:pPr>
      <w:rPr>
        <w:rFonts w:ascii="Symbol" w:hAnsi="Symbol" w:hint="default"/>
      </w:rPr>
    </w:lvl>
    <w:lvl w:ilvl="1" w:tplc="9F947652">
      <w:start w:val="1"/>
      <w:numFmt w:val="bullet"/>
      <w:lvlText w:val="-"/>
      <w:lvlJc w:val="left"/>
      <w:pPr>
        <w:ind w:left="1080" w:hanging="360"/>
      </w:pPr>
      <w:rPr>
        <w:rFonts w:ascii="&quot;Calibri&quot;,sans-serif" w:hAnsi="&quot;Calibri&quot;,sans-serif" w:hint="default"/>
      </w:rPr>
    </w:lvl>
    <w:lvl w:ilvl="2" w:tplc="90AA2DC2">
      <w:start w:val="1"/>
      <w:numFmt w:val="bullet"/>
      <w:lvlText w:val=""/>
      <w:lvlJc w:val="left"/>
      <w:pPr>
        <w:ind w:left="1800" w:hanging="360"/>
      </w:pPr>
      <w:rPr>
        <w:rFonts w:ascii="Wingdings" w:hAnsi="Wingdings" w:hint="default"/>
      </w:rPr>
    </w:lvl>
    <w:lvl w:ilvl="3" w:tplc="C50007D0">
      <w:start w:val="1"/>
      <w:numFmt w:val="bullet"/>
      <w:lvlText w:val=""/>
      <w:lvlJc w:val="left"/>
      <w:pPr>
        <w:ind w:left="2520" w:hanging="360"/>
      </w:pPr>
      <w:rPr>
        <w:rFonts w:ascii="Symbol" w:hAnsi="Symbol" w:hint="default"/>
      </w:rPr>
    </w:lvl>
    <w:lvl w:ilvl="4" w:tplc="0900A5C4">
      <w:start w:val="1"/>
      <w:numFmt w:val="bullet"/>
      <w:lvlText w:val="o"/>
      <w:lvlJc w:val="left"/>
      <w:pPr>
        <w:ind w:left="3240" w:hanging="360"/>
      </w:pPr>
      <w:rPr>
        <w:rFonts w:ascii="Courier New" w:hAnsi="Courier New" w:hint="default"/>
      </w:rPr>
    </w:lvl>
    <w:lvl w:ilvl="5" w:tplc="DA26A53C">
      <w:start w:val="1"/>
      <w:numFmt w:val="bullet"/>
      <w:lvlText w:val=""/>
      <w:lvlJc w:val="left"/>
      <w:pPr>
        <w:ind w:left="3960" w:hanging="360"/>
      </w:pPr>
      <w:rPr>
        <w:rFonts w:ascii="Wingdings" w:hAnsi="Wingdings" w:hint="default"/>
      </w:rPr>
    </w:lvl>
    <w:lvl w:ilvl="6" w:tplc="95CE8FE6">
      <w:start w:val="1"/>
      <w:numFmt w:val="bullet"/>
      <w:lvlText w:val=""/>
      <w:lvlJc w:val="left"/>
      <w:pPr>
        <w:ind w:left="4680" w:hanging="360"/>
      </w:pPr>
      <w:rPr>
        <w:rFonts w:ascii="Symbol" w:hAnsi="Symbol" w:hint="default"/>
      </w:rPr>
    </w:lvl>
    <w:lvl w:ilvl="7" w:tplc="14185092">
      <w:start w:val="1"/>
      <w:numFmt w:val="bullet"/>
      <w:lvlText w:val="o"/>
      <w:lvlJc w:val="left"/>
      <w:pPr>
        <w:ind w:left="5400" w:hanging="360"/>
      </w:pPr>
      <w:rPr>
        <w:rFonts w:ascii="Courier New" w:hAnsi="Courier New" w:hint="default"/>
      </w:rPr>
    </w:lvl>
    <w:lvl w:ilvl="8" w:tplc="5A4EC426">
      <w:start w:val="1"/>
      <w:numFmt w:val="bullet"/>
      <w:lvlText w:val=""/>
      <w:lvlJc w:val="left"/>
      <w:pPr>
        <w:ind w:left="6120" w:hanging="360"/>
      </w:pPr>
      <w:rPr>
        <w:rFonts w:ascii="Wingdings" w:hAnsi="Wingdings" w:hint="default"/>
      </w:rPr>
    </w:lvl>
  </w:abstractNum>
  <w:abstractNum w:abstractNumId="23" w15:restartNumberingAfterBreak="0">
    <w:nsid w:val="42504234"/>
    <w:multiLevelType w:val="hybridMultilevel"/>
    <w:tmpl w:val="FFFFFFFF"/>
    <w:lvl w:ilvl="0" w:tplc="82AA4C60">
      <w:start w:val="1"/>
      <w:numFmt w:val="bullet"/>
      <w:lvlText w:val="·"/>
      <w:lvlJc w:val="left"/>
      <w:pPr>
        <w:ind w:left="360" w:hanging="360"/>
      </w:pPr>
      <w:rPr>
        <w:rFonts w:ascii="Symbol" w:hAnsi="Symbol" w:hint="default"/>
      </w:rPr>
    </w:lvl>
    <w:lvl w:ilvl="1" w:tplc="5ACC9D94">
      <w:start w:val="1"/>
      <w:numFmt w:val="bullet"/>
      <w:lvlText w:val="o"/>
      <w:lvlJc w:val="left"/>
      <w:pPr>
        <w:ind w:left="1080" w:hanging="360"/>
      </w:pPr>
      <w:rPr>
        <w:rFonts w:ascii="Courier New" w:hAnsi="Courier New" w:hint="default"/>
      </w:rPr>
    </w:lvl>
    <w:lvl w:ilvl="2" w:tplc="D82ED564">
      <w:start w:val="1"/>
      <w:numFmt w:val="bullet"/>
      <w:lvlText w:val=""/>
      <w:lvlJc w:val="left"/>
      <w:pPr>
        <w:ind w:left="1800" w:hanging="360"/>
      </w:pPr>
      <w:rPr>
        <w:rFonts w:ascii="Wingdings" w:hAnsi="Wingdings" w:hint="default"/>
      </w:rPr>
    </w:lvl>
    <w:lvl w:ilvl="3" w:tplc="1742ABF6">
      <w:start w:val="1"/>
      <w:numFmt w:val="bullet"/>
      <w:lvlText w:val=""/>
      <w:lvlJc w:val="left"/>
      <w:pPr>
        <w:ind w:left="2520" w:hanging="360"/>
      </w:pPr>
      <w:rPr>
        <w:rFonts w:ascii="Symbol" w:hAnsi="Symbol" w:hint="default"/>
      </w:rPr>
    </w:lvl>
    <w:lvl w:ilvl="4" w:tplc="A06A90A2">
      <w:start w:val="1"/>
      <w:numFmt w:val="bullet"/>
      <w:lvlText w:val="o"/>
      <w:lvlJc w:val="left"/>
      <w:pPr>
        <w:ind w:left="3240" w:hanging="360"/>
      </w:pPr>
      <w:rPr>
        <w:rFonts w:ascii="Courier New" w:hAnsi="Courier New" w:hint="default"/>
      </w:rPr>
    </w:lvl>
    <w:lvl w:ilvl="5" w:tplc="15E0B9A6">
      <w:start w:val="1"/>
      <w:numFmt w:val="bullet"/>
      <w:lvlText w:val=""/>
      <w:lvlJc w:val="left"/>
      <w:pPr>
        <w:ind w:left="3960" w:hanging="360"/>
      </w:pPr>
      <w:rPr>
        <w:rFonts w:ascii="Wingdings" w:hAnsi="Wingdings" w:hint="default"/>
      </w:rPr>
    </w:lvl>
    <w:lvl w:ilvl="6" w:tplc="B2B4189C">
      <w:start w:val="1"/>
      <w:numFmt w:val="bullet"/>
      <w:lvlText w:val=""/>
      <w:lvlJc w:val="left"/>
      <w:pPr>
        <w:ind w:left="4680" w:hanging="360"/>
      </w:pPr>
      <w:rPr>
        <w:rFonts w:ascii="Symbol" w:hAnsi="Symbol" w:hint="default"/>
      </w:rPr>
    </w:lvl>
    <w:lvl w:ilvl="7" w:tplc="8EAAA48E">
      <w:start w:val="1"/>
      <w:numFmt w:val="bullet"/>
      <w:lvlText w:val="o"/>
      <w:lvlJc w:val="left"/>
      <w:pPr>
        <w:ind w:left="5400" w:hanging="360"/>
      </w:pPr>
      <w:rPr>
        <w:rFonts w:ascii="Courier New" w:hAnsi="Courier New" w:hint="default"/>
      </w:rPr>
    </w:lvl>
    <w:lvl w:ilvl="8" w:tplc="4E848090">
      <w:start w:val="1"/>
      <w:numFmt w:val="bullet"/>
      <w:lvlText w:val=""/>
      <w:lvlJc w:val="left"/>
      <w:pPr>
        <w:ind w:left="6120" w:hanging="360"/>
      </w:pPr>
      <w:rPr>
        <w:rFonts w:ascii="Wingdings" w:hAnsi="Wingdings" w:hint="default"/>
      </w:rPr>
    </w:lvl>
  </w:abstractNum>
  <w:abstractNum w:abstractNumId="24" w15:restartNumberingAfterBreak="0">
    <w:nsid w:val="4472F24D"/>
    <w:multiLevelType w:val="hybridMultilevel"/>
    <w:tmpl w:val="FFFFFFFF"/>
    <w:lvl w:ilvl="0" w:tplc="35F6A186">
      <w:start w:val="1"/>
      <w:numFmt w:val="bullet"/>
      <w:lvlText w:val=""/>
      <w:lvlJc w:val="left"/>
      <w:pPr>
        <w:ind w:left="720" w:hanging="360"/>
      </w:pPr>
      <w:rPr>
        <w:rFonts w:ascii="Symbol" w:hAnsi="Symbol" w:hint="default"/>
      </w:rPr>
    </w:lvl>
    <w:lvl w:ilvl="1" w:tplc="40345704">
      <w:start w:val="1"/>
      <w:numFmt w:val="bullet"/>
      <w:lvlText w:val="o"/>
      <w:lvlJc w:val="left"/>
      <w:pPr>
        <w:ind w:left="1440" w:hanging="360"/>
      </w:pPr>
      <w:rPr>
        <w:rFonts w:ascii="Courier New" w:hAnsi="Courier New" w:hint="default"/>
      </w:rPr>
    </w:lvl>
    <w:lvl w:ilvl="2" w:tplc="9A8A4F42">
      <w:start w:val="1"/>
      <w:numFmt w:val="bullet"/>
      <w:lvlText w:val=""/>
      <w:lvlJc w:val="left"/>
      <w:pPr>
        <w:ind w:left="2160" w:hanging="360"/>
      </w:pPr>
      <w:rPr>
        <w:rFonts w:ascii="Wingdings" w:hAnsi="Wingdings" w:hint="default"/>
      </w:rPr>
    </w:lvl>
    <w:lvl w:ilvl="3" w:tplc="F95855B4">
      <w:start w:val="1"/>
      <w:numFmt w:val="bullet"/>
      <w:lvlText w:val=""/>
      <w:lvlJc w:val="left"/>
      <w:pPr>
        <w:ind w:left="2880" w:hanging="360"/>
      </w:pPr>
      <w:rPr>
        <w:rFonts w:ascii="Symbol" w:hAnsi="Symbol" w:hint="default"/>
      </w:rPr>
    </w:lvl>
    <w:lvl w:ilvl="4" w:tplc="52D2DBF2">
      <w:start w:val="1"/>
      <w:numFmt w:val="bullet"/>
      <w:lvlText w:val="o"/>
      <w:lvlJc w:val="left"/>
      <w:pPr>
        <w:ind w:left="3600" w:hanging="360"/>
      </w:pPr>
      <w:rPr>
        <w:rFonts w:ascii="Courier New" w:hAnsi="Courier New" w:hint="default"/>
      </w:rPr>
    </w:lvl>
    <w:lvl w:ilvl="5" w:tplc="895C10A6">
      <w:start w:val="1"/>
      <w:numFmt w:val="bullet"/>
      <w:lvlText w:val=""/>
      <w:lvlJc w:val="left"/>
      <w:pPr>
        <w:ind w:left="4320" w:hanging="360"/>
      </w:pPr>
      <w:rPr>
        <w:rFonts w:ascii="Wingdings" w:hAnsi="Wingdings" w:hint="default"/>
      </w:rPr>
    </w:lvl>
    <w:lvl w:ilvl="6" w:tplc="331658D6">
      <w:start w:val="1"/>
      <w:numFmt w:val="bullet"/>
      <w:lvlText w:val=""/>
      <w:lvlJc w:val="left"/>
      <w:pPr>
        <w:ind w:left="5040" w:hanging="360"/>
      </w:pPr>
      <w:rPr>
        <w:rFonts w:ascii="Symbol" w:hAnsi="Symbol" w:hint="default"/>
      </w:rPr>
    </w:lvl>
    <w:lvl w:ilvl="7" w:tplc="9064ADE6">
      <w:start w:val="1"/>
      <w:numFmt w:val="bullet"/>
      <w:lvlText w:val="o"/>
      <w:lvlJc w:val="left"/>
      <w:pPr>
        <w:ind w:left="5760" w:hanging="360"/>
      </w:pPr>
      <w:rPr>
        <w:rFonts w:ascii="Courier New" w:hAnsi="Courier New" w:hint="default"/>
      </w:rPr>
    </w:lvl>
    <w:lvl w:ilvl="8" w:tplc="E668E1BC">
      <w:start w:val="1"/>
      <w:numFmt w:val="bullet"/>
      <w:lvlText w:val=""/>
      <w:lvlJc w:val="left"/>
      <w:pPr>
        <w:ind w:left="6480" w:hanging="360"/>
      </w:pPr>
      <w:rPr>
        <w:rFonts w:ascii="Wingdings" w:hAnsi="Wingdings" w:hint="default"/>
      </w:rPr>
    </w:lvl>
  </w:abstractNum>
  <w:abstractNum w:abstractNumId="25" w15:restartNumberingAfterBreak="0">
    <w:nsid w:val="488DD260"/>
    <w:multiLevelType w:val="hybridMultilevel"/>
    <w:tmpl w:val="FFFFFFFF"/>
    <w:lvl w:ilvl="0" w:tplc="28A211D6">
      <w:start w:val="1"/>
      <w:numFmt w:val="bullet"/>
      <w:lvlText w:val="·"/>
      <w:lvlJc w:val="left"/>
      <w:pPr>
        <w:ind w:left="720" w:hanging="360"/>
      </w:pPr>
      <w:rPr>
        <w:rFonts w:ascii="Symbol" w:hAnsi="Symbol" w:hint="default"/>
      </w:rPr>
    </w:lvl>
    <w:lvl w:ilvl="1" w:tplc="C18A6882">
      <w:start w:val="1"/>
      <w:numFmt w:val="bullet"/>
      <w:lvlText w:val="o"/>
      <w:lvlJc w:val="left"/>
      <w:pPr>
        <w:ind w:left="1440" w:hanging="360"/>
      </w:pPr>
      <w:rPr>
        <w:rFonts w:ascii="Courier New" w:hAnsi="Courier New" w:hint="default"/>
      </w:rPr>
    </w:lvl>
    <w:lvl w:ilvl="2" w:tplc="C1B606BA">
      <w:start w:val="1"/>
      <w:numFmt w:val="bullet"/>
      <w:lvlText w:val=""/>
      <w:lvlJc w:val="left"/>
      <w:pPr>
        <w:ind w:left="2160" w:hanging="360"/>
      </w:pPr>
      <w:rPr>
        <w:rFonts w:ascii="Wingdings" w:hAnsi="Wingdings" w:hint="default"/>
      </w:rPr>
    </w:lvl>
    <w:lvl w:ilvl="3" w:tplc="5AE6A7B0">
      <w:start w:val="1"/>
      <w:numFmt w:val="bullet"/>
      <w:lvlText w:val=""/>
      <w:lvlJc w:val="left"/>
      <w:pPr>
        <w:ind w:left="2880" w:hanging="360"/>
      </w:pPr>
      <w:rPr>
        <w:rFonts w:ascii="Symbol" w:hAnsi="Symbol" w:hint="default"/>
      </w:rPr>
    </w:lvl>
    <w:lvl w:ilvl="4" w:tplc="82E2B436">
      <w:start w:val="1"/>
      <w:numFmt w:val="bullet"/>
      <w:lvlText w:val="o"/>
      <w:lvlJc w:val="left"/>
      <w:pPr>
        <w:ind w:left="3600" w:hanging="360"/>
      </w:pPr>
      <w:rPr>
        <w:rFonts w:ascii="Courier New" w:hAnsi="Courier New" w:hint="default"/>
      </w:rPr>
    </w:lvl>
    <w:lvl w:ilvl="5" w:tplc="2EBA206E">
      <w:start w:val="1"/>
      <w:numFmt w:val="bullet"/>
      <w:lvlText w:val=""/>
      <w:lvlJc w:val="left"/>
      <w:pPr>
        <w:ind w:left="4320" w:hanging="360"/>
      </w:pPr>
      <w:rPr>
        <w:rFonts w:ascii="Wingdings" w:hAnsi="Wingdings" w:hint="default"/>
      </w:rPr>
    </w:lvl>
    <w:lvl w:ilvl="6" w:tplc="8FD2033A">
      <w:start w:val="1"/>
      <w:numFmt w:val="bullet"/>
      <w:lvlText w:val=""/>
      <w:lvlJc w:val="left"/>
      <w:pPr>
        <w:ind w:left="5040" w:hanging="360"/>
      </w:pPr>
      <w:rPr>
        <w:rFonts w:ascii="Symbol" w:hAnsi="Symbol" w:hint="default"/>
      </w:rPr>
    </w:lvl>
    <w:lvl w:ilvl="7" w:tplc="44ACD7E6">
      <w:start w:val="1"/>
      <w:numFmt w:val="bullet"/>
      <w:lvlText w:val="o"/>
      <w:lvlJc w:val="left"/>
      <w:pPr>
        <w:ind w:left="5760" w:hanging="360"/>
      </w:pPr>
      <w:rPr>
        <w:rFonts w:ascii="Courier New" w:hAnsi="Courier New" w:hint="default"/>
      </w:rPr>
    </w:lvl>
    <w:lvl w:ilvl="8" w:tplc="43266A8A">
      <w:start w:val="1"/>
      <w:numFmt w:val="bullet"/>
      <w:lvlText w:val=""/>
      <w:lvlJc w:val="left"/>
      <w:pPr>
        <w:ind w:left="6480" w:hanging="360"/>
      </w:pPr>
      <w:rPr>
        <w:rFonts w:ascii="Wingdings" w:hAnsi="Wingdings" w:hint="default"/>
      </w:rPr>
    </w:lvl>
  </w:abstractNum>
  <w:abstractNum w:abstractNumId="26" w15:restartNumberingAfterBreak="0">
    <w:nsid w:val="4E4A153B"/>
    <w:multiLevelType w:val="hybridMultilevel"/>
    <w:tmpl w:val="FFFFFFFF"/>
    <w:lvl w:ilvl="0" w:tplc="5B02D474">
      <w:start w:val="1"/>
      <w:numFmt w:val="bullet"/>
      <w:lvlText w:val="·"/>
      <w:lvlJc w:val="left"/>
      <w:pPr>
        <w:ind w:left="720" w:hanging="360"/>
      </w:pPr>
      <w:rPr>
        <w:rFonts w:ascii="Symbol" w:hAnsi="Symbol" w:hint="default"/>
      </w:rPr>
    </w:lvl>
    <w:lvl w:ilvl="1" w:tplc="20E2FF80">
      <w:start w:val="1"/>
      <w:numFmt w:val="bullet"/>
      <w:lvlText w:val="o"/>
      <w:lvlJc w:val="left"/>
      <w:pPr>
        <w:ind w:left="1440" w:hanging="360"/>
      </w:pPr>
      <w:rPr>
        <w:rFonts w:ascii="Courier New" w:hAnsi="Courier New" w:hint="default"/>
      </w:rPr>
    </w:lvl>
    <w:lvl w:ilvl="2" w:tplc="7D3612B8">
      <w:start w:val="1"/>
      <w:numFmt w:val="bullet"/>
      <w:lvlText w:val=""/>
      <w:lvlJc w:val="left"/>
      <w:pPr>
        <w:ind w:left="2160" w:hanging="360"/>
      </w:pPr>
      <w:rPr>
        <w:rFonts w:ascii="Wingdings" w:hAnsi="Wingdings" w:hint="default"/>
      </w:rPr>
    </w:lvl>
    <w:lvl w:ilvl="3" w:tplc="98C2B7EC">
      <w:start w:val="1"/>
      <w:numFmt w:val="bullet"/>
      <w:lvlText w:val=""/>
      <w:lvlJc w:val="left"/>
      <w:pPr>
        <w:ind w:left="2880" w:hanging="360"/>
      </w:pPr>
      <w:rPr>
        <w:rFonts w:ascii="Symbol" w:hAnsi="Symbol" w:hint="default"/>
      </w:rPr>
    </w:lvl>
    <w:lvl w:ilvl="4" w:tplc="81CE3148">
      <w:start w:val="1"/>
      <w:numFmt w:val="bullet"/>
      <w:lvlText w:val="o"/>
      <w:lvlJc w:val="left"/>
      <w:pPr>
        <w:ind w:left="3600" w:hanging="360"/>
      </w:pPr>
      <w:rPr>
        <w:rFonts w:ascii="Courier New" w:hAnsi="Courier New" w:hint="default"/>
      </w:rPr>
    </w:lvl>
    <w:lvl w:ilvl="5" w:tplc="0BD8AD42">
      <w:start w:val="1"/>
      <w:numFmt w:val="bullet"/>
      <w:lvlText w:val=""/>
      <w:lvlJc w:val="left"/>
      <w:pPr>
        <w:ind w:left="4320" w:hanging="360"/>
      </w:pPr>
      <w:rPr>
        <w:rFonts w:ascii="Wingdings" w:hAnsi="Wingdings" w:hint="default"/>
      </w:rPr>
    </w:lvl>
    <w:lvl w:ilvl="6" w:tplc="50041538">
      <w:start w:val="1"/>
      <w:numFmt w:val="bullet"/>
      <w:lvlText w:val=""/>
      <w:lvlJc w:val="left"/>
      <w:pPr>
        <w:ind w:left="5040" w:hanging="360"/>
      </w:pPr>
      <w:rPr>
        <w:rFonts w:ascii="Symbol" w:hAnsi="Symbol" w:hint="default"/>
      </w:rPr>
    </w:lvl>
    <w:lvl w:ilvl="7" w:tplc="7BE80D2E">
      <w:start w:val="1"/>
      <w:numFmt w:val="bullet"/>
      <w:lvlText w:val="o"/>
      <w:lvlJc w:val="left"/>
      <w:pPr>
        <w:ind w:left="5760" w:hanging="360"/>
      </w:pPr>
      <w:rPr>
        <w:rFonts w:ascii="Courier New" w:hAnsi="Courier New" w:hint="default"/>
      </w:rPr>
    </w:lvl>
    <w:lvl w:ilvl="8" w:tplc="119CCC18">
      <w:start w:val="1"/>
      <w:numFmt w:val="bullet"/>
      <w:lvlText w:val=""/>
      <w:lvlJc w:val="left"/>
      <w:pPr>
        <w:ind w:left="6480" w:hanging="360"/>
      </w:pPr>
      <w:rPr>
        <w:rFonts w:ascii="Wingdings" w:hAnsi="Wingdings" w:hint="default"/>
      </w:rPr>
    </w:lvl>
  </w:abstractNum>
  <w:abstractNum w:abstractNumId="27" w15:restartNumberingAfterBreak="0">
    <w:nsid w:val="4F290B0E"/>
    <w:multiLevelType w:val="hybridMultilevel"/>
    <w:tmpl w:val="ABD22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8331C1"/>
    <w:multiLevelType w:val="hybridMultilevel"/>
    <w:tmpl w:val="039A9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045246"/>
    <w:multiLevelType w:val="hybridMultilevel"/>
    <w:tmpl w:val="F71A3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60E0DC3"/>
    <w:multiLevelType w:val="hybridMultilevel"/>
    <w:tmpl w:val="43BA97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67093A"/>
    <w:multiLevelType w:val="hybridMultilevel"/>
    <w:tmpl w:val="02003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48458DA"/>
    <w:multiLevelType w:val="hybridMultilevel"/>
    <w:tmpl w:val="B722232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4944F71"/>
    <w:multiLevelType w:val="hybridMultilevel"/>
    <w:tmpl w:val="585C4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58C6B91"/>
    <w:multiLevelType w:val="hybridMultilevel"/>
    <w:tmpl w:val="B1BCF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A5800A"/>
    <w:multiLevelType w:val="hybridMultilevel"/>
    <w:tmpl w:val="FFFFFFFF"/>
    <w:lvl w:ilvl="0" w:tplc="1B9A2BD4">
      <w:start w:val="1"/>
      <w:numFmt w:val="bullet"/>
      <w:lvlText w:val="·"/>
      <w:lvlJc w:val="left"/>
      <w:pPr>
        <w:ind w:left="720" w:hanging="360"/>
      </w:pPr>
      <w:rPr>
        <w:rFonts w:ascii="Symbol" w:hAnsi="Symbol" w:hint="default"/>
      </w:rPr>
    </w:lvl>
    <w:lvl w:ilvl="1" w:tplc="CEFA09A2">
      <w:start w:val="1"/>
      <w:numFmt w:val="bullet"/>
      <w:lvlText w:val="·"/>
      <w:lvlJc w:val="left"/>
      <w:pPr>
        <w:ind w:left="1440" w:hanging="360"/>
      </w:pPr>
      <w:rPr>
        <w:rFonts w:ascii="Symbol" w:hAnsi="Symbol" w:hint="default"/>
      </w:rPr>
    </w:lvl>
    <w:lvl w:ilvl="2" w:tplc="D4FC5B6E">
      <w:start w:val="1"/>
      <w:numFmt w:val="bullet"/>
      <w:lvlText w:val=""/>
      <w:lvlJc w:val="left"/>
      <w:pPr>
        <w:ind w:left="2160" w:hanging="360"/>
      </w:pPr>
      <w:rPr>
        <w:rFonts w:ascii="Wingdings" w:hAnsi="Wingdings" w:hint="default"/>
      </w:rPr>
    </w:lvl>
    <w:lvl w:ilvl="3" w:tplc="E5C664AC">
      <w:start w:val="1"/>
      <w:numFmt w:val="bullet"/>
      <w:lvlText w:val=""/>
      <w:lvlJc w:val="left"/>
      <w:pPr>
        <w:ind w:left="2880" w:hanging="360"/>
      </w:pPr>
      <w:rPr>
        <w:rFonts w:ascii="Symbol" w:hAnsi="Symbol" w:hint="default"/>
      </w:rPr>
    </w:lvl>
    <w:lvl w:ilvl="4" w:tplc="7CA41690">
      <w:start w:val="1"/>
      <w:numFmt w:val="bullet"/>
      <w:lvlText w:val="o"/>
      <w:lvlJc w:val="left"/>
      <w:pPr>
        <w:ind w:left="3600" w:hanging="360"/>
      </w:pPr>
      <w:rPr>
        <w:rFonts w:ascii="Courier New" w:hAnsi="Courier New" w:hint="default"/>
      </w:rPr>
    </w:lvl>
    <w:lvl w:ilvl="5" w:tplc="DCCAD1FC">
      <w:start w:val="1"/>
      <w:numFmt w:val="bullet"/>
      <w:lvlText w:val=""/>
      <w:lvlJc w:val="left"/>
      <w:pPr>
        <w:ind w:left="4320" w:hanging="360"/>
      </w:pPr>
      <w:rPr>
        <w:rFonts w:ascii="Wingdings" w:hAnsi="Wingdings" w:hint="default"/>
      </w:rPr>
    </w:lvl>
    <w:lvl w:ilvl="6" w:tplc="5F301184">
      <w:start w:val="1"/>
      <w:numFmt w:val="bullet"/>
      <w:lvlText w:val=""/>
      <w:lvlJc w:val="left"/>
      <w:pPr>
        <w:ind w:left="5040" w:hanging="360"/>
      </w:pPr>
      <w:rPr>
        <w:rFonts w:ascii="Symbol" w:hAnsi="Symbol" w:hint="default"/>
      </w:rPr>
    </w:lvl>
    <w:lvl w:ilvl="7" w:tplc="6C964E40">
      <w:start w:val="1"/>
      <w:numFmt w:val="bullet"/>
      <w:lvlText w:val="o"/>
      <w:lvlJc w:val="left"/>
      <w:pPr>
        <w:ind w:left="5760" w:hanging="360"/>
      </w:pPr>
      <w:rPr>
        <w:rFonts w:ascii="Courier New" w:hAnsi="Courier New" w:hint="default"/>
      </w:rPr>
    </w:lvl>
    <w:lvl w:ilvl="8" w:tplc="71647C18">
      <w:start w:val="1"/>
      <w:numFmt w:val="bullet"/>
      <w:lvlText w:val=""/>
      <w:lvlJc w:val="left"/>
      <w:pPr>
        <w:ind w:left="6480" w:hanging="360"/>
      </w:pPr>
      <w:rPr>
        <w:rFonts w:ascii="Wingdings" w:hAnsi="Wingdings" w:hint="default"/>
      </w:rPr>
    </w:lvl>
  </w:abstractNum>
  <w:abstractNum w:abstractNumId="36" w15:restartNumberingAfterBreak="0">
    <w:nsid w:val="68F9633E"/>
    <w:multiLevelType w:val="hybridMultilevel"/>
    <w:tmpl w:val="41106A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B60617"/>
    <w:multiLevelType w:val="hybridMultilevel"/>
    <w:tmpl w:val="C352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C52EC7"/>
    <w:multiLevelType w:val="hybridMultilevel"/>
    <w:tmpl w:val="7CE6F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A04437A"/>
    <w:multiLevelType w:val="hybridMultilevel"/>
    <w:tmpl w:val="9F947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C0ED00C"/>
    <w:multiLevelType w:val="hybridMultilevel"/>
    <w:tmpl w:val="FFFFFFFF"/>
    <w:lvl w:ilvl="0" w:tplc="C284FC08">
      <w:start w:val="1"/>
      <w:numFmt w:val="bullet"/>
      <w:lvlText w:val="·"/>
      <w:lvlJc w:val="left"/>
      <w:pPr>
        <w:ind w:left="720" w:hanging="360"/>
      </w:pPr>
      <w:rPr>
        <w:rFonts w:ascii="Symbol" w:hAnsi="Symbol" w:hint="default"/>
      </w:rPr>
    </w:lvl>
    <w:lvl w:ilvl="1" w:tplc="4CB2C3E8">
      <w:start w:val="1"/>
      <w:numFmt w:val="bullet"/>
      <w:lvlText w:val="o"/>
      <w:lvlJc w:val="left"/>
      <w:pPr>
        <w:ind w:left="1440" w:hanging="360"/>
      </w:pPr>
      <w:rPr>
        <w:rFonts w:ascii="Courier New" w:hAnsi="Courier New" w:hint="default"/>
      </w:rPr>
    </w:lvl>
    <w:lvl w:ilvl="2" w:tplc="4D0403DE">
      <w:start w:val="1"/>
      <w:numFmt w:val="bullet"/>
      <w:lvlText w:val=""/>
      <w:lvlJc w:val="left"/>
      <w:pPr>
        <w:ind w:left="2160" w:hanging="360"/>
      </w:pPr>
      <w:rPr>
        <w:rFonts w:ascii="Wingdings" w:hAnsi="Wingdings" w:hint="default"/>
      </w:rPr>
    </w:lvl>
    <w:lvl w:ilvl="3" w:tplc="93DE5954">
      <w:start w:val="1"/>
      <w:numFmt w:val="bullet"/>
      <w:lvlText w:val=""/>
      <w:lvlJc w:val="left"/>
      <w:pPr>
        <w:ind w:left="2880" w:hanging="360"/>
      </w:pPr>
      <w:rPr>
        <w:rFonts w:ascii="Symbol" w:hAnsi="Symbol" w:hint="default"/>
      </w:rPr>
    </w:lvl>
    <w:lvl w:ilvl="4" w:tplc="4C0CF7BE">
      <w:start w:val="1"/>
      <w:numFmt w:val="bullet"/>
      <w:lvlText w:val="o"/>
      <w:lvlJc w:val="left"/>
      <w:pPr>
        <w:ind w:left="3600" w:hanging="360"/>
      </w:pPr>
      <w:rPr>
        <w:rFonts w:ascii="Courier New" w:hAnsi="Courier New" w:hint="default"/>
      </w:rPr>
    </w:lvl>
    <w:lvl w:ilvl="5" w:tplc="DB2E319A">
      <w:start w:val="1"/>
      <w:numFmt w:val="bullet"/>
      <w:lvlText w:val=""/>
      <w:lvlJc w:val="left"/>
      <w:pPr>
        <w:ind w:left="4320" w:hanging="360"/>
      </w:pPr>
      <w:rPr>
        <w:rFonts w:ascii="Wingdings" w:hAnsi="Wingdings" w:hint="default"/>
      </w:rPr>
    </w:lvl>
    <w:lvl w:ilvl="6" w:tplc="71960E48">
      <w:start w:val="1"/>
      <w:numFmt w:val="bullet"/>
      <w:lvlText w:val=""/>
      <w:lvlJc w:val="left"/>
      <w:pPr>
        <w:ind w:left="5040" w:hanging="360"/>
      </w:pPr>
      <w:rPr>
        <w:rFonts w:ascii="Symbol" w:hAnsi="Symbol" w:hint="default"/>
      </w:rPr>
    </w:lvl>
    <w:lvl w:ilvl="7" w:tplc="4EE03AFA">
      <w:start w:val="1"/>
      <w:numFmt w:val="bullet"/>
      <w:lvlText w:val="o"/>
      <w:lvlJc w:val="left"/>
      <w:pPr>
        <w:ind w:left="5760" w:hanging="360"/>
      </w:pPr>
      <w:rPr>
        <w:rFonts w:ascii="Courier New" w:hAnsi="Courier New" w:hint="default"/>
      </w:rPr>
    </w:lvl>
    <w:lvl w:ilvl="8" w:tplc="04D24D20">
      <w:start w:val="1"/>
      <w:numFmt w:val="bullet"/>
      <w:lvlText w:val=""/>
      <w:lvlJc w:val="left"/>
      <w:pPr>
        <w:ind w:left="6480" w:hanging="360"/>
      </w:pPr>
      <w:rPr>
        <w:rFonts w:ascii="Wingdings" w:hAnsi="Wingdings" w:hint="default"/>
      </w:rPr>
    </w:lvl>
  </w:abstractNum>
  <w:abstractNum w:abstractNumId="41" w15:restartNumberingAfterBreak="0">
    <w:nsid w:val="7EBD64D2"/>
    <w:multiLevelType w:val="hybridMultilevel"/>
    <w:tmpl w:val="2EFE4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58331163">
    <w:abstractNumId w:val="30"/>
  </w:num>
  <w:num w:numId="2" w16cid:durableId="1284313729">
    <w:abstractNumId w:val="32"/>
  </w:num>
  <w:num w:numId="3" w16cid:durableId="1575815259">
    <w:abstractNumId w:val="29"/>
  </w:num>
  <w:num w:numId="4" w16cid:durableId="462043945">
    <w:abstractNumId w:val="19"/>
  </w:num>
  <w:num w:numId="5" w16cid:durableId="1707757486">
    <w:abstractNumId w:val="20"/>
  </w:num>
  <w:num w:numId="6" w16cid:durableId="333266565">
    <w:abstractNumId w:val="37"/>
  </w:num>
  <w:num w:numId="7" w16cid:durableId="1558205503">
    <w:abstractNumId w:val="39"/>
  </w:num>
  <w:num w:numId="8" w16cid:durableId="400980712">
    <w:abstractNumId w:val="10"/>
  </w:num>
  <w:num w:numId="9" w16cid:durableId="1459297639">
    <w:abstractNumId w:val="36"/>
  </w:num>
  <w:num w:numId="10" w16cid:durableId="1588806696">
    <w:abstractNumId w:val="33"/>
  </w:num>
  <w:num w:numId="11" w16cid:durableId="164901605">
    <w:abstractNumId w:val="17"/>
  </w:num>
  <w:num w:numId="12" w16cid:durableId="531722585">
    <w:abstractNumId w:val="27"/>
  </w:num>
  <w:num w:numId="13" w16cid:durableId="1142381892">
    <w:abstractNumId w:val="31"/>
  </w:num>
  <w:num w:numId="14" w16cid:durableId="2113234108">
    <w:abstractNumId w:val="28"/>
  </w:num>
  <w:num w:numId="15" w16cid:durableId="3476704">
    <w:abstractNumId w:val="40"/>
  </w:num>
  <w:num w:numId="16" w16cid:durableId="711736930">
    <w:abstractNumId w:val="12"/>
  </w:num>
  <w:num w:numId="17" w16cid:durableId="1932423867">
    <w:abstractNumId w:val="35"/>
  </w:num>
  <w:num w:numId="18" w16cid:durableId="767194505">
    <w:abstractNumId w:val="25"/>
  </w:num>
  <w:num w:numId="19" w16cid:durableId="526724668">
    <w:abstractNumId w:val="18"/>
  </w:num>
  <w:num w:numId="20" w16cid:durableId="1119182058">
    <w:abstractNumId w:val="11"/>
  </w:num>
  <w:num w:numId="21" w16cid:durableId="1161122032">
    <w:abstractNumId w:val="22"/>
  </w:num>
  <w:num w:numId="22" w16cid:durableId="885525674">
    <w:abstractNumId w:val="23"/>
  </w:num>
  <w:num w:numId="23" w16cid:durableId="537203284">
    <w:abstractNumId w:val="24"/>
  </w:num>
  <w:num w:numId="24" w16cid:durableId="928544885">
    <w:abstractNumId w:val="26"/>
  </w:num>
  <w:num w:numId="25" w16cid:durableId="1185485120">
    <w:abstractNumId w:val="38"/>
  </w:num>
  <w:num w:numId="26" w16cid:durableId="1732313248">
    <w:abstractNumId w:val="41"/>
  </w:num>
  <w:num w:numId="27" w16cid:durableId="1442337479">
    <w:abstractNumId w:val="34"/>
  </w:num>
  <w:num w:numId="28" w16cid:durableId="538250353">
    <w:abstractNumId w:val="13"/>
  </w:num>
  <w:num w:numId="29" w16cid:durableId="1890074014">
    <w:abstractNumId w:val="21"/>
  </w:num>
  <w:num w:numId="30" w16cid:durableId="518278771">
    <w:abstractNumId w:val="15"/>
  </w:num>
  <w:num w:numId="31" w16cid:durableId="1777361381">
    <w:abstractNumId w:val="16"/>
  </w:num>
  <w:num w:numId="32" w16cid:durableId="1703700862">
    <w:abstractNumId w:val="14"/>
  </w:num>
  <w:num w:numId="33" w16cid:durableId="321323135">
    <w:abstractNumId w:val="8"/>
  </w:num>
  <w:num w:numId="34" w16cid:durableId="1020475397">
    <w:abstractNumId w:val="3"/>
  </w:num>
  <w:num w:numId="35" w16cid:durableId="1416589981">
    <w:abstractNumId w:val="2"/>
  </w:num>
  <w:num w:numId="36" w16cid:durableId="538854518">
    <w:abstractNumId w:val="1"/>
  </w:num>
  <w:num w:numId="37" w16cid:durableId="1450785501">
    <w:abstractNumId w:val="0"/>
  </w:num>
  <w:num w:numId="38" w16cid:durableId="1298074353">
    <w:abstractNumId w:val="9"/>
  </w:num>
  <w:num w:numId="39" w16cid:durableId="495725772">
    <w:abstractNumId w:val="7"/>
  </w:num>
  <w:num w:numId="40" w16cid:durableId="869996000">
    <w:abstractNumId w:val="6"/>
  </w:num>
  <w:num w:numId="41" w16cid:durableId="882405423">
    <w:abstractNumId w:val="5"/>
  </w:num>
  <w:num w:numId="42" w16cid:durableId="421881419">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4B3"/>
    <w:rsid w:val="00007340"/>
    <w:rsid w:val="0000778C"/>
    <w:rsid w:val="000079B5"/>
    <w:rsid w:val="00007F67"/>
    <w:rsid w:val="0001120C"/>
    <w:rsid w:val="00011D0A"/>
    <w:rsid w:val="00011E63"/>
    <w:rsid w:val="00014823"/>
    <w:rsid w:val="00014876"/>
    <w:rsid w:val="000154B3"/>
    <w:rsid w:val="000159AE"/>
    <w:rsid w:val="00016FA6"/>
    <w:rsid w:val="00020B3B"/>
    <w:rsid w:val="00024077"/>
    <w:rsid w:val="000243FC"/>
    <w:rsid w:val="00025B24"/>
    <w:rsid w:val="00027250"/>
    <w:rsid w:val="00031786"/>
    <w:rsid w:val="00033D99"/>
    <w:rsid w:val="00037A33"/>
    <w:rsid w:val="00042A46"/>
    <w:rsid w:val="00042C69"/>
    <w:rsid w:val="00042F5D"/>
    <w:rsid w:val="0004476A"/>
    <w:rsid w:val="000448FD"/>
    <w:rsid w:val="0004495A"/>
    <w:rsid w:val="00046E0E"/>
    <w:rsid w:val="00046F97"/>
    <w:rsid w:val="0005223F"/>
    <w:rsid w:val="0005439B"/>
    <w:rsid w:val="00054570"/>
    <w:rsid w:val="000612F8"/>
    <w:rsid w:val="00064D66"/>
    <w:rsid w:val="00064EAC"/>
    <w:rsid w:val="00066210"/>
    <w:rsid w:val="000666BF"/>
    <w:rsid w:val="00066DD9"/>
    <w:rsid w:val="00067F97"/>
    <w:rsid w:val="000718CC"/>
    <w:rsid w:val="00071BA1"/>
    <w:rsid w:val="00072B7E"/>
    <w:rsid w:val="00073669"/>
    <w:rsid w:val="00073E57"/>
    <w:rsid w:val="000752B5"/>
    <w:rsid w:val="00076867"/>
    <w:rsid w:val="00077F98"/>
    <w:rsid w:val="00083C4F"/>
    <w:rsid w:val="00084B34"/>
    <w:rsid w:val="00086F09"/>
    <w:rsid w:val="00090CB1"/>
    <w:rsid w:val="000917C0"/>
    <w:rsid w:val="0009261F"/>
    <w:rsid w:val="00096091"/>
    <w:rsid w:val="00096127"/>
    <w:rsid w:val="000973F6"/>
    <w:rsid w:val="000974C6"/>
    <w:rsid w:val="000978BD"/>
    <w:rsid w:val="000A007B"/>
    <w:rsid w:val="000A3277"/>
    <w:rsid w:val="000A6669"/>
    <w:rsid w:val="000B19B6"/>
    <w:rsid w:val="000B4E3E"/>
    <w:rsid w:val="000B543C"/>
    <w:rsid w:val="000B70C5"/>
    <w:rsid w:val="000C40D9"/>
    <w:rsid w:val="000C5BE4"/>
    <w:rsid w:val="000C6E09"/>
    <w:rsid w:val="000D1588"/>
    <w:rsid w:val="000D38FE"/>
    <w:rsid w:val="000D609D"/>
    <w:rsid w:val="000D71E6"/>
    <w:rsid w:val="000E2776"/>
    <w:rsid w:val="000E2A8B"/>
    <w:rsid w:val="000E2E84"/>
    <w:rsid w:val="000E3249"/>
    <w:rsid w:val="000E3318"/>
    <w:rsid w:val="000F0A3B"/>
    <w:rsid w:val="000F1E79"/>
    <w:rsid w:val="000F216D"/>
    <w:rsid w:val="000F260A"/>
    <w:rsid w:val="000F260F"/>
    <w:rsid w:val="000F4AD6"/>
    <w:rsid w:val="000F5036"/>
    <w:rsid w:val="000F6CD3"/>
    <w:rsid w:val="000F789D"/>
    <w:rsid w:val="000F7C12"/>
    <w:rsid w:val="000F7C38"/>
    <w:rsid w:val="000F7EDC"/>
    <w:rsid w:val="0010076E"/>
    <w:rsid w:val="0010123A"/>
    <w:rsid w:val="00101DC9"/>
    <w:rsid w:val="0010259C"/>
    <w:rsid w:val="001030B4"/>
    <w:rsid w:val="001037EC"/>
    <w:rsid w:val="00103B71"/>
    <w:rsid w:val="00104949"/>
    <w:rsid w:val="00110EFB"/>
    <w:rsid w:val="00115276"/>
    <w:rsid w:val="00116A5B"/>
    <w:rsid w:val="00117051"/>
    <w:rsid w:val="0011765E"/>
    <w:rsid w:val="001200F7"/>
    <w:rsid w:val="00120C9C"/>
    <w:rsid w:val="00121227"/>
    <w:rsid w:val="001212F6"/>
    <w:rsid w:val="00121967"/>
    <w:rsid w:val="00123169"/>
    <w:rsid w:val="001231D6"/>
    <w:rsid w:val="0012356D"/>
    <w:rsid w:val="00125D08"/>
    <w:rsid w:val="00125F2F"/>
    <w:rsid w:val="00127039"/>
    <w:rsid w:val="00127C29"/>
    <w:rsid w:val="00127D4B"/>
    <w:rsid w:val="001305DA"/>
    <w:rsid w:val="001314AD"/>
    <w:rsid w:val="00132013"/>
    <w:rsid w:val="0013338B"/>
    <w:rsid w:val="00134288"/>
    <w:rsid w:val="001356AD"/>
    <w:rsid w:val="00136F40"/>
    <w:rsid w:val="00141DE2"/>
    <w:rsid w:val="0014253E"/>
    <w:rsid w:val="00143DA4"/>
    <w:rsid w:val="00144926"/>
    <w:rsid w:val="00144CC7"/>
    <w:rsid w:val="001464D0"/>
    <w:rsid w:val="00150611"/>
    <w:rsid w:val="00150624"/>
    <w:rsid w:val="00151899"/>
    <w:rsid w:val="001526FA"/>
    <w:rsid w:val="00152ABF"/>
    <w:rsid w:val="00154BD3"/>
    <w:rsid w:val="00155E50"/>
    <w:rsid w:val="00155F74"/>
    <w:rsid w:val="00156B38"/>
    <w:rsid w:val="001571F6"/>
    <w:rsid w:val="00157D26"/>
    <w:rsid w:val="0016167F"/>
    <w:rsid w:val="001620B2"/>
    <w:rsid w:val="001637DF"/>
    <w:rsid w:val="0016384F"/>
    <w:rsid w:val="001653FE"/>
    <w:rsid w:val="00165D00"/>
    <w:rsid w:val="001704CD"/>
    <w:rsid w:val="00170D31"/>
    <w:rsid w:val="00171B92"/>
    <w:rsid w:val="001834A5"/>
    <w:rsid w:val="00183543"/>
    <w:rsid w:val="00183A13"/>
    <w:rsid w:val="00186773"/>
    <w:rsid w:val="00186B64"/>
    <w:rsid w:val="00190F2B"/>
    <w:rsid w:val="00192ECF"/>
    <w:rsid w:val="00193409"/>
    <w:rsid w:val="00193904"/>
    <w:rsid w:val="00193A39"/>
    <w:rsid w:val="00193A61"/>
    <w:rsid w:val="00193A82"/>
    <w:rsid w:val="001949F5"/>
    <w:rsid w:val="00196BD1"/>
    <w:rsid w:val="001A0FC5"/>
    <w:rsid w:val="001A25DE"/>
    <w:rsid w:val="001A387B"/>
    <w:rsid w:val="001A4A68"/>
    <w:rsid w:val="001A5F9D"/>
    <w:rsid w:val="001A7EC8"/>
    <w:rsid w:val="001B09CD"/>
    <w:rsid w:val="001B58ED"/>
    <w:rsid w:val="001B5A81"/>
    <w:rsid w:val="001C0DEB"/>
    <w:rsid w:val="001C149F"/>
    <w:rsid w:val="001C2B55"/>
    <w:rsid w:val="001C3E12"/>
    <w:rsid w:val="001C678C"/>
    <w:rsid w:val="001C776C"/>
    <w:rsid w:val="001C7B94"/>
    <w:rsid w:val="001D0A05"/>
    <w:rsid w:val="001D10AB"/>
    <w:rsid w:val="001D305B"/>
    <w:rsid w:val="001D35BD"/>
    <w:rsid w:val="001D3E80"/>
    <w:rsid w:val="001D5228"/>
    <w:rsid w:val="001D5922"/>
    <w:rsid w:val="001D71E6"/>
    <w:rsid w:val="001E0CFB"/>
    <w:rsid w:val="001E4A39"/>
    <w:rsid w:val="001F03FE"/>
    <w:rsid w:val="001F0974"/>
    <w:rsid w:val="001F438B"/>
    <w:rsid w:val="001F4D7F"/>
    <w:rsid w:val="001F593D"/>
    <w:rsid w:val="001F5CAD"/>
    <w:rsid w:val="001F70A9"/>
    <w:rsid w:val="001F7571"/>
    <w:rsid w:val="002002AF"/>
    <w:rsid w:val="002036A2"/>
    <w:rsid w:val="002105B4"/>
    <w:rsid w:val="00212439"/>
    <w:rsid w:val="002139B8"/>
    <w:rsid w:val="00214B06"/>
    <w:rsid w:val="0021660D"/>
    <w:rsid w:val="00216C08"/>
    <w:rsid w:val="00216CBE"/>
    <w:rsid w:val="002171F1"/>
    <w:rsid w:val="00217F81"/>
    <w:rsid w:val="00220542"/>
    <w:rsid w:val="002223B1"/>
    <w:rsid w:val="00224731"/>
    <w:rsid w:val="00224745"/>
    <w:rsid w:val="00231D99"/>
    <w:rsid w:val="00233605"/>
    <w:rsid w:val="00233C6A"/>
    <w:rsid w:val="00235E5E"/>
    <w:rsid w:val="0023683F"/>
    <w:rsid w:val="00243517"/>
    <w:rsid w:val="00245611"/>
    <w:rsid w:val="00245AB9"/>
    <w:rsid w:val="002470E9"/>
    <w:rsid w:val="00247656"/>
    <w:rsid w:val="0025043E"/>
    <w:rsid w:val="002504DE"/>
    <w:rsid w:val="00250AED"/>
    <w:rsid w:val="00250F39"/>
    <w:rsid w:val="00251DE5"/>
    <w:rsid w:val="002536BF"/>
    <w:rsid w:val="002548EB"/>
    <w:rsid w:val="00254CFB"/>
    <w:rsid w:val="002551A6"/>
    <w:rsid w:val="00255B8C"/>
    <w:rsid w:val="00257069"/>
    <w:rsid w:val="00261487"/>
    <w:rsid w:val="00262E7F"/>
    <w:rsid w:val="002635D2"/>
    <w:rsid w:val="00263866"/>
    <w:rsid w:val="00265C4F"/>
    <w:rsid w:val="00273702"/>
    <w:rsid w:val="00273FA6"/>
    <w:rsid w:val="00274696"/>
    <w:rsid w:val="0027595F"/>
    <w:rsid w:val="00276956"/>
    <w:rsid w:val="0027775B"/>
    <w:rsid w:val="00277780"/>
    <w:rsid w:val="0027795B"/>
    <w:rsid w:val="00277D8D"/>
    <w:rsid w:val="00290248"/>
    <w:rsid w:val="002928F1"/>
    <w:rsid w:val="00292FB0"/>
    <w:rsid w:val="00293A01"/>
    <w:rsid w:val="00293BFA"/>
    <w:rsid w:val="002A1C24"/>
    <w:rsid w:val="002A249D"/>
    <w:rsid w:val="002A36EF"/>
    <w:rsid w:val="002A49E8"/>
    <w:rsid w:val="002A5612"/>
    <w:rsid w:val="002A7E32"/>
    <w:rsid w:val="002B1C45"/>
    <w:rsid w:val="002B260A"/>
    <w:rsid w:val="002B32EB"/>
    <w:rsid w:val="002B391D"/>
    <w:rsid w:val="002B4C6D"/>
    <w:rsid w:val="002B52A3"/>
    <w:rsid w:val="002B6798"/>
    <w:rsid w:val="002B6BE2"/>
    <w:rsid w:val="002C2B93"/>
    <w:rsid w:val="002C4E40"/>
    <w:rsid w:val="002C5485"/>
    <w:rsid w:val="002C7926"/>
    <w:rsid w:val="002C7F1E"/>
    <w:rsid w:val="002D215E"/>
    <w:rsid w:val="002D2316"/>
    <w:rsid w:val="002D2FE6"/>
    <w:rsid w:val="002D3695"/>
    <w:rsid w:val="002D4657"/>
    <w:rsid w:val="002D5864"/>
    <w:rsid w:val="002D5BB7"/>
    <w:rsid w:val="002E020C"/>
    <w:rsid w:val="002E10CE"/>
    <w:rsid w:val="002E493B"/>
    <w:rsid w:val="002E4E47"/>
    <w:rsid w:val="002E517E"/>
    <w:rsid w:val="002F1338"/>
    <w:rsid w:val="002F2FAE"/>
    <w:rsid w:val="002F5114"/>
    <w:rsid w:val="002F58C7"/>
    <w:rsid w:val="003012E8"/>
    <w:rsid w:val="003040FD"/>
    <w:rsid w:val="00306BD1"/>
    <w:rsid w:val="00307855"/>
    <w:rsid w:val="0031012D"/>
    <w:rsid w:val="003204A4"/>
    <w:rsid w:val="003242BD"/>
    <w:rsid w:val="00325CDB"/>
    <w:rsid w:val="00325D07"/>
    <w:rsid w:val="00327AE5"/>
    <w:rsid w:val="00330DB7"/>
    <w:rsid w:val="00334D56"/>
    <w:rsid w:val="003350D1"/>
    <w:rsid w:val="00340496"/>
    <w:rsid w:val="00340B99"/>
    <w:rsid w:val="00341294"/>
    <w:rsid w:val="00343C43"/>
    <w:rsid w:val="003449C0"/>
    <w:rsid w:val="0034542E"/>
    <w:rsid w:val="00346348"/>
    <w:rsid w:val="00346418"/>
    <w:rsid w:val="00353CBD"/>
    <w:rsid w:val="00353D43"/>
    <w:rsid w:val="003551EB"/>
    <w:rsid w:val="003563EE"/>
    <w:rsid w:val="003578F6"/>
    <w:rsid w:val="00357A8C"/>
    <w:rsid w:val="00362813"/>
    <w:rsid w:val="00363A9D"/>
    <w:rsid w:val="00365A99"/>
    <w:rsid w:val="00365BC3"/>
    <w:rsid w:val="00365EF8"/>
    <w:rsid w:val="00365F05"/>
    <w:rsid w:val="0037102A"/>
    <w:rsid w:val="00371A4B"/>
    <w:rsid w:val="00372215"/>
    <w:rsid w:val="003729FD"/>
    <w:rsid w:val="0037412E"/>
    <w:rsid w:val="00375117"/>
    <w:rsid w:val="00375EFE"/>
    <w:rsid w:val="0037695F"/>
    <w:rsid w:val="00376A92"/>
    <w:rsid w:val="00376C48"/>
    <w:rsid w:val="00377BBA"/>
    <w:rsid w:val="00380D03"/>
    <w:rsid w:val="00381D54"/>
    <w:rsid w:val="0038754E"/>
    <w:rsid w:val="003908FF"/>
    <w:rsid w:val="0039190C"/>
    <w:rsid w:val="00391F99"/>
    <w:rsid w:val="00394460"/>
    <w:rsid w:val="00394E06"/>
    <w:rsid w:val="00394FEE"/>
    <w:rsid w:val="00395EAB"/>
    <w:rsid w:val="00396554"/>
    <w:rsid w:val="003971B9"/>
    <w:rsid w:val="00397DAC"/>
    <w:rsid w:val="003A00E0"/>
    <w:rsid w:val="003A25BF"/>
    <w:rsid w:val="003A38A1"/>
    <w:rsid w:val="003A6369"/>
    <w:rsid w:val="003A6CC6"/>
    <w:rsid w:val="003B1ED2"/>
    <w:rsid w:val="003B587D"/>
    <w:rsid w:val="003B589E"/>
    <w:rsid w:val="003B59AC"/>
    <w:rsid w:val="003B6526"/>
    <w:rsid w:val="003B717E"/>
    <w:rsid w:val="003B77C3"/>
    <w:rsid w:val="003C0C71"/>
    <w:rsid w:val="003C1618"/>
    <w:rsid w:val="003C181E"/>
    <w:rsid w:val="003C2377"/>
    <w:rsid w:val="003C2A9E"/>
    <w:rsid w:val="003C469B"/>
    <w:rsid w:val="003C4B6B"/>
    <w:rsid w:val="003C60C6"/>
    <w:rsid w:val="003C6783"/>
    <w:rsid w:val="003C73CC"/>
    <w:rsid w:val="003C7D06"/>
    <w:rsid w:val="003D01F4"/>
    <w:rsid w:val="003D22EB"/>
    <w:rsid w:val="003D35D9"/>
    <w:rsid w:val="003D7C95"/>
    <w:rsid w:val="003E35B8"/>
    <w:rsid w:val="003E5544"/>
    <w:rsid w:val="003E658B"/>
    <w:rsid w:val="003E6D56"/>
    <w:rsid w:val="003F0AD7"/>
    <w:rsid w:val="003F444D"/>
    <w:rsid w:val="003F51A3"/>
    <w:rsid w:val="0040062F"/>
    <w:rsid w:val="00400C84"/>
    <w:rsid w:val="00404004"/>
    <w:rsid w:val="004043FD"/>
    <w:rsid w:val="00404BD3"/>
    <w:rsid w:val="00411112"/>
    <w:rsid w:val="0041444A"/>
    <w:rsid w:val="00414788"/>
    <w:rsid w:val="00417339"/>
    <w:rsid w:val="00421C59"/>
    <w:rsid w:val="00427474"/>
    <w:rsid w:val="00437BC3"/>
    <w:rsid w:val="00440245"/>
    <w:rsid w:val="00446889"/>
    <w:rsid w:val="0044741F"/>
    <w:rsid w:val="0045113F"/>
    <w:rsid w:val="004526AE"/>
    <w:rsid w:val="004536DF"/>
    <w:rsid w:val="004563B3"/>
    <w:rsid w:val="00456611"/>
    <w:rsid w:val="00460AE1"/>
    <w:rsid w:val="004610C0"/>
    <w:rsid w:val="00463238"/>
    <w:rsid w:val="00464D69"/>
    <w:rsid w:val="00466C27"/>
    <w:rsid w:val="0046757A"/>
    <w:rsid w:val="00467581"/>
    <w:rsid w:val="00467B88"/>
    <w:rsid w:val="00470BC1"/>
    <w:rsid w:val="0047144E"/>
    <w:rsid w:val="0047193A"/>
    <w:rsid w:val="00473E28"/>
    <w:rsid w:val="0047683D"/>
    <w:rsid w:val="00477016"/>
    <w:rsid w:val="00481676"/>
    <w:rsid w:val="00481919"/>
    <w:rsid w:val="0048517F"/>
    <w:rsid w:val="00485567"/>
    <w:rsid w:val="004878C7"/>
    <w:rsid w:val="00490021"/>
    <w:rsid w:val="004934A1"/>
    <w:rsid w:val="00493A45"/>
    <w:rsid w:val="00495011"/>
    <w:rsid w:val="00497DDB"/>
    <w:rsid w:val="004A041E"/>
    <w:rsid w:val="004A0B11"/>
    <w:rsid w:val="004A1751"/>
    <w:rsid w:val="004A5362"/>
    <w:rsid w:val="004A6554"/>
    <w:rsid w:val="004A7D11"/>
    <w:rsid w:val="004B02A8"/>
    <w:rsid w:val="004B06CB"/>
    <w:rsid w:val="004B0E10"/>
    <w:rsid w:val="004B12F4"/>
    <w:rsid w:val="004B20F2"/>
    <w:rsid w:val="004B3331"/>
    <w:rsid w:val="004B5401"/>
    <w:rsid w:val="004C2013"/>
    <w:rsid w:val="004C2304"/>
    <w:rsid w:val="004C462C"/>
    <w:rsid w:val="004C7674"/>
    <w:rsid w:val="004C7892"/>
    <w:rsid w:val="004D018A"/>
    <w:rsid w:val="004D05A4"/>
    <w:rsid w:val="004D107E"/>
    <w:rsid w:val="004D3219"/>
    <w:rsid w:val="004D3F40"/>
    <w:rsid w:val="004E14F4"/>
    <w:rsid w:val="004E16A2"/>
    <w:rsid w:val="004E17F6"/>
    <w:rsid w:val="004E19CA"/>
    <w:rsid w:val="004E2A27"/>
    <w:rsid w:val="004E3ECD"/>
    <w:rsid w:val="004E5E6D"/>
    <w:rsid w:val="004E6406"/>
    <w:rsid w:val="004F0F02"/>
    <w:rsid w:val="004F184B"/>
    <w:rsid w:val="004F2374"/>
    <w:rsid w:val="004F6B72"/>
    <w:rsid w:val="004F76F1"/>
    <w:rsid w:val="004F7C1A"/>
    <w:rsid w:val="0050028E"/>
    <w:rsid w:val="005026AC"/>
    <w:rsid w:val="0050306A"/>
    <w:rsid w:val="00503F9A"/>
    <w:rsid w:val="00504CD9"/>
    <w:rsid w:val="005058DB"/>
    <w:rsid w:val="00510BF5"/>
    <w:rsid w:val="00511014"/>
    <w:rsid w:val="00513B2D"/>
    <w:rsid w:val="005161F9"/>
    <w:rsid w:val="005169DF"/>
    <w:rsid w:val="005214FC"/>
    <w:rsid w:val="00521740"/>
    <w:rsid w:val="00524422"/>
    <w:rsid w:val="005252CA"/>
    <w:rsid w:val="0052633C"/>
    <w:rsid w:val="00526A1C"/>
    <w:rsid w:val="00530B8B"/>
    <w:rsid w:val="005336E8"/>
    <w:rsid w:val="005338C5"/>
    <w:rsid w:val="00535835"/>
    <w:rsid w:val="005358E3"/>
    <w:rsid w:val="00536975"/>
    <w:rsid w:val="00537727"/>
    <w:rsid w:val="00537CDB"/>
    <w:rsid w:val="0054025C"/>
    <w:rsid w:val="005404FB"/>
    <w:rsid w:val="0054379C"/>
    <w:rsid w:val="00543EAB"/>
    <w:rsid w:val="00544165"/>
    <w:rsid w:val="00544F82"/>
    <w:rsid w:val="005461B5"/>
    <w:rsid w:val="0054762B"/>
    <w:rsid w:val="00550539"/>
    <w:rsid w:val="00551ACC"/>
    <w:rsid w:val="00551BFD"/>
    <w:rsid w:val="005527ED"/>
    <w:rsid w:val="00552A30"/>
    <w:rsid w:val="00553962"/>
    <w:rsid w:val="005540C2"/>
    <w:rsid w:val="00555CEE"/>
    <w:rsid w:val="005571C4"/>
    <w:rsid w:val="00557874"/>
    <w:rsid w:val="00557D21"/>
    <w:rsid w:val="00562051"/>
    <w:rsid w:val="005649C7"/>
    <w:rsid w:val="00566EAC"/>
    <w:rsid w:val="00567503"/>
    <w:rsid w:val="00570BAB"/>
    <w:rsid w:val="0057206C"/>
    <w:rsid w:val="00572FCA"/>
    <w:rsid w:val="0057325E"/>
    <w:rsid w:val="00573ED5"/>
    <w:rsid w:val="005751B6"/>
    <w:rsid w:val="00581665"/>
    <w:rsid w:val="00581AA5"/>
    <w:rsid w:val="00581DDA"/>
    <w:rsid w:val="00583291"/>
    <w:rsid w:val="00584948"/>
    <w:rsid w:val="00584EC0"/>
    <w:rsid w:val="0058525E"/>
    <w:rsid w:val="0058752F"/>
    <w:rsid w:val="00590B41"/>
    <w:rsid w:val="0059294B"/>
    <w:rsid w:val="0059481F"/>
    <w:rsid w:val="005968DE"/>
    <w:rsid w:val="00597D6D"/>
    <w:rsid w:val="005A667A"/>
    <w:rsid w:val="005A6C71"/>
    <w:rsid w:val="005A78A4"/>
    <w:rsid w:val="005B1165"/>
    <w:rsid w:val="005B317B"/>
    <w:rsid w:val="005B3B58"/>
    <w:rsid w:val="005B3E0F"/>
    <w:rsid w:val="005B4521"/>
    <w:rsid w:val="005B661A"/>
    <w:rsid w:val="005B7300"/>
    <w:rsid w:val="005B76E5"/>
    <w:rsid w:val="005C0081"/>
    <w:rsid w:val="005C0BA9"/>
    <w:rsid w:val="005C51BB"/>
    <w:rsid w:val="005C7B9F"/>
    <w:rsid w:val="005D2069"/>
    <w:rsid w:val="005D3C02"/>
    <w:rsid w:val="005D7712"/>
    <w:rsid w:val="005E0D76"/>
    <w:rsid w:val="005E0E52"/>
    <w:rsid w:val="005E176D"/>
    <w:rsid w:val="005E272A"/>
    <w:rsid w:val="005E649C"/>
    <w:rsid w:val="005E7B0F"/>
    <w:rsid w:val="005F19EA"/>
    <w:rsid w:val="005F1FCA"/>
    <w:rsid w:val="005F35BF"/>
    <w:rsid w:val="005F46F8"/>
    <w:rsid w:val="005F4832"/>
    <w:rsid w:val="005F6C83"/>
    <w:rsid w:val="00600C97"/>
    <w:rsid w:val="00600EF7"/>
    <w:rsid w:val="00601068"/>
    <w:rsid w:val="00603FCF"/>
    <w:rsid w:val="006048F9"/>
    <w:rsid w:val="00605F14"/>
    <w:rsid w:val="00606498"/>
    <w:rsid w:val="00606520"/>
    <w:rsid w:val="00606F48"/>
    <w:rsid w:val="00610F10"/>
    <w:rsid w:val="00610F51"/>
    <w:rsid w:val="00617D6F"/>
    <w:rsid w:val="006216B2"/>
    <w:rsid w:val="00624051"/>
    <w:rsid w:val="0062540C"/>
    <w:rsid w:val="006270D7"/>
    <w:rsid w:val="00632C1D"/>
    <w:rsid w:val="0063353F"/>
    <w:rsid w:val="00634EEF"/>
    <w:rsid w:val="00634F2E"/>
    <w:rsid w:val="006360B1"/>
    <w:rsid w:val="006414B5"/>
    <w:rsid w:val="006433BE"/>
    <w:rsid w:val="006450C2"/>
    <w:rsid w:val="006457AF"/>
    <w:rsid w:val="0064756F"/>
    <w:rsid w:val="00647B60"/>
    <w:rsid w:val="0065486B"/>
    <w:rsid w:val="006559FF"/>
    <w:rsid w:val="00657DD7"/>
    <w:rsid w:val="00660F66"/>
    <w:rsid w:val="006611D2"/>
    <w:rsid w:val="00661483"/>
    <w:rsid w:val="00663227"/>
    <w:rsid w:val="006643F3"/>
    <w:rsid w:val="00664E1C"/>
    <w:rsid w:val="006650AB"/>
    <w:rsid w:val="00666A06"/>
    <w:rsid w:val="006724B5"/>
    <w:rsid w:val="00672861"/>
    <w:rsid w:val="00680E3C"/>
    <w:rsid w:val="0068354A"/>
    <w:rsid w:val="00685AAC"/>
    <w:rsid w:val="006905B1"/>
    <w:rsid w:val="00695ED5"/>
    <w:rsid w:val="006978FF"/>
    <w:rsid w:val="00697BD0"/>
    <w:rsid w:val="006A13F5"/>
    <w:rsid w:val="006A253B"/>
    <w:rsid w:val="006A3455"/>
    <w:rsid w:val="006A735E"/>
    <w:rsid w:val="006A79EE"/>
    <w:rsid w:val="006B1D47"/>
    <w:rsid w:val="006B218C"/>
    <w:rsid w:val="006B2883"/>
    <w:rsid w:val="006B39C4"/>
    <w:rsid w:val="006B4311"/>
    <w:rsid w:val="006B47C1"/>
    <w:rsid w:val="006B4A1F"/>
    <w:rsid w:val="006B5F29"/>
    <w:rsid w:val="006B60EF"/>
    <w:rsid w:val="006C0F23"/>
    <w:rsid w:val="006C1946"/>
    <w:rsid w:val="006C3034"/>
    <w:rsid w:val="006C31DD"/>
    <w:rsid w:val="006C49B5"/>
    <w:rsid w:val="006C4F29"/>
    <w:rsid w:val="006C5657"/>
    <w:rsid w:val="006C5AD4"/>
    <w:rsid w:val="006D0818"/>
    <w:rsid w:val="006D3DFB"/>
    <w:rsid w:val="006D61BF"/>
    <w:rsid w:val="006D6ADC"/>
    <w:rsid w:val="006E1703"/>
    <w:rsid w:val="006E172D"/>
    <w:rsid w:val="006E2707"/>
    <w:rsid w:val="006E4214"/>
    <w:rsid w:val="006E4444"/>
    <w:rsid w:val="006E64AB"/>
    <w:rsid w:val="006E6A07"/>
    <w:rsid w:val="006E6A7F"/>
    <w:rsid w:val="006F0FB4"/>
    <w:rsid w:val="006F20C7"/>
    <w:rsid w:val="006F2291"/>
    <w:rsid w:val="006F24CD"/>
    <w:rsid w:val="006F2D00"/>
    <w:rsid w:val="006F3E22"/>
    <w:rsid w:val="006F409C"/>
    <w:rsid w:val="006F5173"/>
    <w:rsid w:val="006F67E0"/>
    <w:rsid w:val="00701CA2"/>
    <w:rsid w:val="00703A78"/>
    <w:rsid w:val="007042B7"/>
    <w:rsid w:val="007057B3"/>
    <w:rsid w:val="007101FA"/>
    <w:rsid w:val="007117C9"/>
    <w:rsid w:val="0071203E"/>
    <w:rsid w:val="007126A7"/>
    <w:rsid w:val="00712C4F"/>
    <w:rsid w:val="00713E80"/>
    <w:rsid w:val="007142AE"/>
    <w:rsid w:val="00717CFC"/>
    <w:rsid w:val="00720AC4"/>
    <w:rsid w:val="00720CA4"/>
    <w:rsid w:val="00720D9B"/>
    <w:rsid w:val="00722BE7"/>
    <w:rsid w:val="007233EE"/>
    <w:rsid w:val="00724373"/>
    <w:rsid w:val="00730002"/>
    <w:rsid w:val="00730B86"/>
    <w:rsid w:val="00730FAA"/>
    <w:rsid w:val="00735AFB"/>
    <w:rsid w:val="00736A8B"/>
    <w:rsid w:val="00736ADD"/>
    <w:rsid w:val="00737193"/>
    <w:rsid w:val="0073757B"/>
    <w:rsid w:val="00740F81"/>
    <w:rsid w:val="00741007"/>
    <w:rsid w:val="007420A7"/>
    <w:rsid w:val="00742635"/>
    <w:rsid w:val="00743A8F"/>
    <w:rsid w:val="00743ED3"/>
    <w:rsid w:val="00744005"/>
    <w:rsid w:val="00745043"/>
    <w:rsid w:val="007458F5"/>
    <w:rsid w:val="0074670A"/>
    <w:rsid w:val="00746FAC"/>
    <w:rsid w:val="00750891"/>
    <w:rsid w:val="0075090E"/>
    <w:rsid w:val="00751BE3"/>
    <w:rsid w:val="00751F70"/>
    <w:rsid w:val="00752189"/>
    <w:rsid w:val="007530EE"/>
    <w:rsid w:val="00756E33"/>
    <w:rsid w:val="00760367"/>
    <w:rsid w:val="00760CDF"/>
    <w:rsid w:val="00760F3D"/>
    <w:rsid w:val="0076150D"/>
    <w:rsid w:val="00762A2B"/>
    <w:rsid w:val="00763B4C"/>
    <w:rsid w:val="0076432E"/>
    <w:rsid w:val="007643D2"/>
    <w:rsid w:val="00765F8C"/>
    <w:rsid w:val="0076746C"/>
    <w:rsid w:val="00767E52"/>
    <w:rsid w:val="00771078"/>
    <w:rsid w:val="0077320A"/>
    <w:rsid w:val="00774646"/>
    <w:rsid w:val="00775307"/>
    <w:rsid w:val="00776590"/>
    <w:rsid w:val="00780C80"/>
    <w:rsid w:val="007813AD"/>
    <w:rsid w:val="00781571"/>
    <w:rsid w:val="00784B49"/>
    <w:rsid w:val="00784F7A"/>
    <w:rsid w:val="007855B8"/>
    <w:rsid w:val="00785621"/>
    <w:rsid w:val="00787681"/>
    <w:rsid w:val="007878BC"/>
    <w:rsid w:val="00787CF7"/>
    <w:rsid w:val="00793E7A"/>
    <w:rsid w:val="0079420A"/>
    <w:rsid w:val="00796338"/>
    <w:rsid w:val="0079677A"/>
    <w:rsid w:val="007A0199"/>
    <w:rsid w:val="007A134E"/>
    <w:rsid w:val="007A2D95"/>
    <w:rsid w:val="007A31BD"/>
    <w:rsid w:val="007A42D4"/>
    <w:rsid w:val="007A6D3C"/>
    <w:rsid w:val="007B0E16"/>
    <w:rsid w:val="007B1B94"/>
    <w:rsid w:val="007B1D5D"/>
    <w:rsid w:val="007B3048"/>
    <w:rsid w:val="007B3B18"/>
    <w:rsid w:val="007B41DE"/>
    <w:rsid w:val="007B5D84"/>
    <w:rsid w:val="007B795E"/>
    <w:rsid w:val="007C0C56"/>
    <w:rsid w:val="007C2DF1"/>
    <w:rsid w:val="007C3A79"/>
    <w:rsid w:val="007D05E5"/>
    <w:rsid w:val="007D39DF"/>
    <w:rsid w:val="007D3F37"/>
    <w:rsid w:val="007D433F"/>
    <w:rsid w:val="007D46AE"/>
    <w:rsid w:val="007D526A"/>
    <w:rsid w:val="007D5520"/>
    <w:rsid w:val="007D5C86"/>
    <w:rsid w:val="007D6587"/>
    <w:rsid w:val="007D7B7A"/>
    <w:rsid w:val="007E054D"/>
    <w:rsid w:val="007E06DC"/>
    <w:rsid w:val="007E083C"/>
    <w:rsid w:val="007E0ADD"/>
    <w:rsid w:val="007E0FF9"/>
    <w:rsid w:val="007E1A79"/>
    <w:rsid w:val="007E1D98"/>
    <w:rsid w:val="007E3C91"/>
    <w:rsid w:val="007E466A"/>
    <w:rsid w:val="007E486B"/>
    <w:rsid w:val="007F1971"/>
    <w:rsid w:val="007F251E"/>
    <w:rsid w:val="007F29EE"/>
    <w:rsid w:val="007F34C8"/>
    <w:rsid w:val="007F646C"/>
    <w:rsid w:val="007F7429"/>
    <w:rsid w:val="007F7CEB"/>
    <w:rsid w:val="00800346"/>
    <w:rsid w:val="00805E71"/>
    <w:rsid w:val="00807203"/>
    <w:rsid w:val="00812051"/>
    <w:rsid w:val="00815FC7"/>
    <w:rsid w:val="0081698F"/>
    <w:rsid w:val="00820C2F"/>
    <w:rsid w:val="0082316A"/>
    <w:rsid w:val="008305C8"/>
    <w:rsid w:val="00830C49"/>
    <w:rsid w:val="008319D7"/>
    <w:rsid w:val="008329D8"/>
    <w:rsid w:val="0083663A"/>
    <w:rsid w:val="00836E92"/>
    <w:rsid w:val="0083728F"/>
    <w:rsid w:val="00837A0C"/>
    <w:rsid w:val="00841B31"/>
    <w:rsid w:val="008457C5"/>
    <w:rsid w:val="008467D3"/>
    <w:rsid w:val="00846883"/>
    <w:rsid w:val="00851669"/>
    <w:rsid w:val="00851B18"/>
    <w:rsid w:val="00852640"/>
    <w:rsid w:val="00854307"/>
    <w:rsid w:val="00854B9B"/>
    <w:rsid w:val="00855217"/>
    <w:rsid w:val="00857447"/>
    <w:rsid w:val="00857918"/>
    <w:rsid w:val="0086188F"/>
    <w:rsid w:val="00862B46"/>
    <w:rsid w:val="0086303D"/>
    <w:rsid w:val="008637D5"/>
    <w:rsid w:val="00863C81"/>
    <w:rsid w:val="0086402B"/>
    <w:rsid w:val="0086651B"/>
    <w:rsid w:val="008702D6"/>
    <w:rsid w:val="00871B53"/>
    <w:rsid w:val="0087227E"/>
    <w:rsid w:val="00873385"/>
    <w:rsid w:val="00873C00"/>
    <w:rsid w:val="008743F3"/>
    <w:rsid w:val="00883796"/>
    <w:rsid w:val="00884DC8"/>
    <w:rsid w:val="00886132"/>
    <w:rsid w:val="00886421"/>
    <w:rsid w:val="008864C1"/>
    <w:rsid w:val="008902C2"/>
    <w:rsid w:val="008935F1"/>
    <w:rsid w:val="00893BE5"/>
    <w:rsid w:val="0089453C"/>
    <w:rsid w:val="00894DA4"/>
    <w:rsid w:val="008951C8"/>
    <w:rsid w:val="008966D1"/>
    <w:rsid w:val="0089790F"/>
    <w:rsid w:val="008A3F12"/>
    <w:rsid w:val="008A6F38"/>
    <w:rsid w:val="008B13F0"/>
    <w:rsid w:val="008B484B"/>
    <w:rsid w:val="008B7E6F"/>
    <w:rsid w:val="008C49D6"/>
    <w:rsid w:val="008C4F72"/>
    <w:rsid w:val="008C5AA9"/>
    <w:rsid w:val="008C63C0"/>
    <w:rsid w:val="008D0D7D"/>
    <w:rsid w:val="008D3794"/>
    <w:rsid w:val="008E36FA"/>
    <w:rsid w:val="008E4B8B"/>
    <w:rsid w:val="008F2262"/>
    <w:rsid w:val="008F4224"/>
    <w:rsid w:val="008F7A7C"/>
    <w:rsid w:val="00904125"/>
    <w:rsid w:val="00905619"/>
    <w:rsid w:val="009065AB"/>
    <w:rsid w:val="00920CAD"/>
    <w:rsid w:val="009220EF"/>
    <w:rsid w:val="009244D4"/>
    <w:rsid w:val="00926A15"/>
    <w:rsid w:val="0093063C"/>
    <w:rsid w:val="00932089"/>
    <w:rsid w:val="00932170"/>
    <w:rsid w:val="00932A46"/>
    <w:rsid w:val="00932B90"/>
    <w:rsid w:val="00936497"/>
    <w:rsid w:val="009410D4"/>
    <w:rsid w:val="00943062"/>
    <w:rsid w:val="00944B77"/>
    <w:rsid w:val="00946235"/>
    <w:rsid w:val="009479C4"/>
    <w:rsid w:val="009528FA"/>
    <w:rsid w:val="00955381"/>
    <w:rsid w:val="00956DB7"/>
    <w:rsid w:val="00957F1A"/>
    <w:rsid w:val="00961264"/>
    <w:rsid w:val="00962096"/>
    <w:rsid w:val="0096259F"/>
    <w:rsid w:val="00962B42"/>
    <w:rsid w:val="00963135"/>
    <w:rsid w:val="009640FC"/>
    <w:rsid w:val="009644BA"/>
    <w:rsid w:val="00965C52"/>
    <w:rsid w:val="0097197B"/>
    <w:rsid w:val="00972173"/>
    <w:rsid w:val="009732BA"/>
    <w:rsid w:val="0097331E"/>
    <w:rsid w:val="0097725B"/>
    <w:rsid w:val="00980635"/>
    <w:rsid w:val="0098090C"/>
    <w:rsid w:val="00985E91"/>
    <w:rsid w:val="00986B6A"/>
    <w:rsid w:val="00987685"/>
    <w:rsid w:val="00991B13"/>
    <w:rsid w:val="00994789"/>
    <w:rsid w:val="00995955"/>
    <w:rsid w:val="00995FC5"/>
    <w:rsid w:val="00996CF9"/>
    <w:rsid w:val="0099760D"/>
    <w:rsid w:val="009A09C4"/>
    <w:rsid w:val="009A0EE4"/>
    <w:rsid w:val="009A1305"/>
    <w:rsid w:val="009A2759"/>
    <w:rsid w:val="009A27AA"/>
    <w:rsid w:val="009A3B52"/>
    <w:rsid w:val="009A416B"/>
    <w:rsid w:val="009A4FD2"/>
    <w:rsid w:val="009A51F5"/>
    <w:rsid w:val="009A77D3"/>
    <w:rsid w:val="009B02CF"/>
    <w:rsid w:val="009B0C1C"/>
    <w:rsid w:val="009B2BD3"/>
    <w:rsid w:val="009B43BA"/>
    <w:rsid w:val="009B44D8"/>
    <w:rsid w:val="009B5554"/>
    <w:rsid w:val="009B6CA1"/>
    <w:rsid w:val="009B6E63"/>
    <w:rsid w:val="009C06C8"/>
    <w:rsid w:val="009C1106"/>
    <w:rsid w:val="009C2136"/>
    <w:rsid w:val="009C6CF7"/>
    <w:rsid w:val="009D072F"/>
    <w:rsid w:val="009D2B9C"/>
    <w:rsid w:val="009D78FB"/>
    <w:rsid w:val="009D7901"/>
    <w:rsid w:val="009D7D3D"/>
    <w:rsid w:val="009E0F70"/>
    <w:rsid w:val="009E1BE2"/>
    <w:rsid w:val="009E1F99"/>
    <w:rsid w:val="009E2711"/>
    <w:rsid w:val="009E2ADA"/>
    <w:rsid w:val="009E41B1"/>
    <w:rsid w:val="009F3818"/>
    <w:rsid w:val="009F475D"/>
    <w:rsid w:val="009F74AD"/>
    <w:rsid w:val="00A01421"/>
    <w:rsid w:val="00A01925"/>
    <w:rsid w:val="00A01D32"/>
    <w:rsid w:val="00A054D1"/>
    <w:rsid w:val="00A112B9"/>
    <w:rsid w:val="00A124AD"/>
    <w:rsid w:val="00A126A3"/>
    <w:rsid w:val="00A1454C"/>
    <w:rsid w:val="00A25F11"/>
    <w:rsid w:val="00A26D69"/>
    <w:rsid w:val="00A33430"/>
    <w:rsid w:val="00A425F5"/>
    <w:rsid w:val="00A44EA5"/>
    <w:rsid w:val="00A456E2"/>
    <w:rsid w:val="00A46ED9"/>
    <w:rsid w:val="00A47798"/>
    <w:rsid w:val="00A516F8"/>
    <w:rsid w:val="00A53639"/>
    <w:rsid w:val="00A53E70"/>
    <w:rsid w:val="00A54D3B"/>
    <w:rsid w:val="00A561BE"/>
    <w:rsid w:val="00A60A3B"/>
    <w:rsid w:val="00A61320"/>
    <w:rsid w:val="00A620EB"/>
    <w:rsid w:val="00A652DB"/>
    <w:rsid w:val="00A66723"/>
    <w:rsid w:val="00A70D17"/>
    <w:rsid w:val="00A7132D"/>
    <w:rsid w:val="00A71A02"/>
    <w:rsid w:val="00A725CA"/>
    <w:rsid w:val="00A778B9"/>
    <w:rsid w:val="00A83431"/>
    <w:rsid w:val="00A86888"/>
    <w:rsid w:val="00A9110E"/>
    <w:rsid w:val="00A920CD"/>
    <w:rsid w:val="00A9342E"/>
    <w:rsid w:val="00A945BB"/>
    <w:rsid w:val="00A94D83"/>
    <w:rsid w:val="00A9599F"/>
    <w:rsid w:val="00A978E6"/>
    <w:rsid w:val="00AA3F9A"/>
    <w:rsid w:val="00AA5F87"/>
    <w:rsid w:val="00AA7A39"/>
    <w:rsid w:val="00AB17E8"/>
    <w:rsid w:val="00AB4244"/>
    <w:rsid w:val="00AB4EBA"/>
    <w:rsid w:val="00AB52B4"/>
    <w:rsid w:val="00AB7585"/>
    <w:rsid w:val="00AC01E9"/>
    <w:rsid w:val="00AC12DD"/>
    <w:rsid w:val="00AC27CE"/>
    <w:rsid w:val="00AC4222"/>
    <w:rsid w:val="00AC4957"/>
    <w:rsid w:val="00AC589C"/>
    <w:rsid w:val="00AC61D9"/>
    <w:rsid w:val="00AC64F3"/>
    <w:rsid w:val="00AD0367"/>
    <w:rsid w:val="00AD0786"/>
    <w:rsid w:val="00AD0870"/>
    <w:rsid w:val="00AD1936"/>
    <w:rsid w:val="00AD4C4C"/>
    <w:rsid w:val="00AE0F5E"/>
    <w:rsid w:val="00AE1DFB"/>
    <w:rsid w:val="00AE7935"/>
    <w:rsid w:val="00AF0620"/>
    <w:rsid w:val="00AF07AE"/>
    <w:rsid w:val="00AF24B6"/>
    <w:rsid w:val="00AF3072"/>
    <w:rsid w:val="00AF3E45"/>
    <w:rsid w:val="00AF40C1"/>
    <w:rsid w:val="00AF48DA"/>
    <w:rsid w:val="00AF6209"/>
    <w:rsid w:val="00B0102A"/>
    <w:rsid w:val="00B0139B"/>
    <w:rsid w:val="00B03446"/>
    <w:rsid w:val="00B03467"/>
    <w:rsid w:val="00B03785"/>
    <w:rsid w:val="00B04F1D"/>
    <w:rsid w:val="00B05256"/>
    <w:rsid w:val="00B12B3A"/>
    <w:rsid w:val="00B12FA5"/>
    <w:rsid w:val="00B14A94"/>
    <w:rsid w:val="00B20CD1"/>
    <w:rsid w:val="00B23E0D"/>
    <w:rsid w:val="00B25842"/>
    <w:rsid w:val="00B2625D"/>
    <w:rsid w:val="00B267A7"/>
    <w:rsid w:val="00B268BC"/>
    <w:rsid w:val="00B31995"/>
    <w:rsid w:val="00B31CBC"/>
    <w:rsid w:val="00B3218B"/>
    <w:rsid w:val="00B329D0"/>
    <w:rsid w:val="00B36784"/>
    <w:rsid w:val="00B40DDD"/>
    <w:rsid w:val="00B47BDE"/>
    <w:rsid w:val="00B50F87"/>
    <w:rsid w:val="00B522C7"/>
    <w:rsid w:val="00B54397"/>
    <w:rsid w:val="00B54DD0"/>
    <w:rsid w:val="00B56D06"/>
    <w:rsid w:val="00B57AF8"/>
    <w:rsid w:val="00B60311"/>
    <w:rsid w:val="00B64349"/>
    <w:rsid w:val="00B65620"/>
    <w:rsid w:val="00B66127"/>
    <w:rsid w:val="00B70039"/>
    <w:rsid w:val="00B70BFA"/>
    <w:rsid w:val="00B711F8"/>
    <w:rsid w:val="00B72603"/>
    <w:rsid w:val="00B74254"/>
    <w:rsid w:val="00B744B2"/>
    <w:rsid w:val="00B75E6B"/>
    <w:rsid w:val="00B76F24"/>
    <w:rsid w:val="00B80379"/>
    <w:rsid w:val="00B82568"/>
    <w:rsid w:val="00B83241"/>
    <w:rsid w:val="00B838BC"/>
    <w:rsid w:val="00B848D6"/>
    <w:rsid w:val="00B871E7"/>
    <w:rsid w:val="00B87479"/>
    <w:rsid w:val="00B87F1E"/>
    <w:rsid w:val="00B9329A"/>
    <w:rsid w:val="00B93538"/>
    <w:rsid w:val="00BA2245"/>
    <w:rsid w:val="00BA2B83"/>
    <w:rsid w:val="00BA462F"/>
    <w:rsid w:val="00BA4BDD"/>
    <w:rsid w:val="00BA65D3"/>
    <w:rsid w:val="00BB0610"/>
    <w:rsid w:val="00BB3BDC"/>
    <w:rsid w:val="00BB3D19"/>
    <w:rsid w:val="00BB44CD"/>
    <w:rsid w:val="00BB4540"/>
    <w:rsid w:val="00BB4A9B"/>
    <w:rsid w:val="00BB5407"/>
    <w:rsid w:val="00BC2B6B"/>
    <w:rsid w:val="00BC3FCF"/>
    <w:rsid w:val="00BC4B83"/>
    <w:rsid w:val="00BC67C2"/>
    <w:rsid w:val="00BC748E"/>
    <w:rsid w:val="00BC7C23"/>
    <w:rsid w:val="00BC7D97"/>
    <w:rsid w:val="00BD0644"/>
    <w:rsid w:val="00BD430E"/>
    <w:rsid w:val="00BD49CB"/>
    <w:rsid w:val="00BD60BD"/>
    <w:rsid w:val="00BD651F"/>
    <w:rsid w:val="00BD710B"/>
    <w:rsid w:val="00BE210E"/>
    <w:rsid w:val="00BE2B50"/>
    <w:rsid w:val="00BE406E"/>
    <w:rsid w:val="00BE71AB"/>
    <w:rsid w:val="00BF5811"/>
    <w:rsid w:val="00C0066F"/>
    <w:rsid w:val="00C00791"/>
    <w:rsid w:val="00C00E98"/>
    <w:rsid w:val="00C05C84"/>
    <w:rsid w:val="00C111AA"/>
    <w:rsid w:val="00C1434B"/>
    <w:rsid w:val="00C14D7E"/>
    <w:rsid w:val="00C14FEF"/>
    <w:rsid w:val="00C15E22"/>
    <w:rsid w:val="00C20721"/>
    <w:rsid w:val="00C20B7E"/>
    <w:rsid w:val="00C22F54"/>
    <w:rsid w:val="00C23AFA"/>
    <w:rsid w:val="00C23D12"/>
    <w:rsid w:val="00C257D0"/>
    <w:rsid w:val="00C25B56"/>
    <w:rsid w:val="00C26FCD"/>
    <w:rsid w:val="00C315E4"/>
    <w:rsid w:val="00C34142"/>
    <w:rsid w:val="00C3475B"/>
    <w:rsid w:val="00C35EFC"/>
    <w:rsid w:val="00C36788"/>
    <w:rsid w:val="00C37D1F"/>
    <w:rsid w:val="00C4452C"/>
    <w:rsid w:val="00C4497D"/>
    <w:rsid w:val="00C44BC1"/>
    <w:rsid w:val="00C53B2C"/>
    <w:rsid w:val="00C54381"/>
    <w:rsid w:val="00C57012"/>
    <w:rsid w:val="00C571BD"/>
    <w:rsid w:val="00C57D9A"/>
    <w:rsid w:val="00C6034B"/>
    <w:rsid w:val="00C64896"/>
    <w:rsid w:val="00C65D69"/>
    <w:rsid w:val="00C65F19"/>
    <w:rsid w:val="00C716EB"/>
    <w:rsid w:val="00C71CD7"/>
    <w:rsid w:val="00C73FF4"/>
    <w:rsid w:val="00C75790"/>
    <w:rsid w:val="00C77CB1"/>
    <w:rsid w:val="00C826C5"/>
    <w:rsid w:val="00C83559"/>
    <w:rsid w:val="00C84693"/>
    <w:rsid w:val="00C93674"/>
    <w:rsid w:val="00C97E9F"/>
    <w:rsid w:val="00CA1919"/>
    <w:rsid w:val="00CA409A"/>
    <w:rsid w:val="00CA4617"/>
    <w:rsid w:val="00CA59C2"/>
    <w:rsid w:val="00CA7804"/>
    <w:rsid w:val="00CB0211"/>
    <w:rsid w:val="00CB029E"/>
    <w:rsid w:val="00CB0E84"/>
    <w:rsid w:val="00CB2172"/>
    <w:rsid w:val="00CB2651"/>
    <w:rsid w:val="00CB2CDA"/>
    <w:rsid w:val="00CB3B76"/>
    <w:rsid w:val="00CB3B7B"/>
    <w:rsid w:val="00CB4748"/>
    <w:rsid w:val="00CB67A7"/>
    <w:rsid w:val="00CB6F66"/>
    <w:rsid w:val="00CC2DCF"/>
    <w:rsid w:val="00CC381C"/>
    <w:rsid w:val="00CC42F2"/>
    <w:rsid w:val="00CC50E1"/>
    <w:rsid w:val="00CC55BF"/>
    <w:rsid w:val="00CC7A47"/>
    <w:rsid w:val="00CC7CC0"/>
    <w:rsid w:val="00CD013C"/>
    <w:rsid w:val="00CD1093"/>
    <w:rsid w:val="00CD2271"/>
    <w:rsid w:val="00CD316F"/>
    <w:rsid w:val="00CD4941"/>
    <w:rsid w:val="00CD5B50"/>
    <w:rsid w:val="00CD61B3"/>
    <w:rsid w:val="00CD6CD0"/>
    <w:rsid w:val="00CE0795"/>
    <w:rsid w:val="00CE2009"/>
    <w:rsid w:val="00CE34AC"/>
    <w:rsid w:val="00CE41E1"/>
    <w:rsid w:val="00CE4ACF"/>
    <w:rsid w:val="00CF0226"/>
    <w:rsid w:val="00CF0B5D"/>
    <w:rsid w:val="00CF12E8"/>
    <w:rsid w:val="00CF5002"/>
    <w:rsid w:val="00CF74D0"/>
    <w:rsid w:val="00D00BE5"/>
    <w:rsid w:val="00D012EB"/>
    <w:rsid w:val="00D0231F"/>
    <w:rsid w:val="00D05700"/>
    <w:rsid w:val="00D07363"/>
    <w:rsid w:val="00D101C6"/>
    <w:rsid w:val="00D10211"/>
    <w:rsid w:val="00D10D87"/>
    <w:rsid w:val="00D1178F"/>
    <w:rsid w:val="00D14853"/>
    <w:rsid w:val="00D14F12"/>
    <w:rsid w:val="00D159B5"/>
    <w:rsid w:val="00D17D61"/>
    <w:rsid w:val="00D22875"/>
    <w:rsid w:val="00D2482B"/>
    <w:rsid w:val="00D26D3A"/>
    <w:rsid w:val="00D27B03"/>
    <w:rsid w:val="00D32610"/>
    <w:rsid w:val="00D327A2"/>
    <w:rsid w:val="00D33D61"/>
    <w:rsid w:val="00D35F2C"/>
    <w:rsid w:val="00D36BD5"/>
    <w:rsid w:val="00D3740E"/>
    <w:rsid w:val="00D379EE"/>
    <w:rsid w:val="00D44DB5"/>
    <w:rsid w:val="00D45B53"/>
    <w:rsid w:val="00D47AA9"/>
    <w:rsid w:val="00D47F72"/>
    <w:rsid w:val="00D5021C"/>
    <w:rsid w:val="00D51C1C"/>
    <w:rsid w:val="00D53262"/>
    <w:rsid w:val="00D60548"/>
    <w:rsid w:val="00D61C47"/>
    <w:rsid w:val="00D659FA"/>
    <w:rsid w:val="00D66AA1"/>
    <w:rsid w:val="00D729FF"/>
    <w:rsid w:val="00D731B0"/>
    <w:rsid w:val="00D7398E"/>
    <w:rsid w:val="00D73A64"/>
    <w:rsid w:val="00D807C4"/>
    <w:rsid w:val="00D83ADC"/>
    <w:rsid w:val="00D85CD5"/>
    <w:rsid w:val="00D92317"/>
    <w:rsid w:val="00D9323A"/>
    <w:rsid w:val="00D95240"/>
    <w:rsid w:val="00D95D9B"/>
    <w:rsid w:val="00D97011"/>
    <w:rsid w:val="00D972D8"/>
    <w:rsid w:val="00DA0F97"/>
    <w:rsid w:val="00DA23DB"/>
    <w:rsid w:val="00DA3713"/>
    <w:rsid w:val="00DA5517"/>
    <w:rsid w:val="00DA55F7"/>
    <w:rsid w:val="00DA5E90"/>
    <w:rsid w:val="00DA6507"/>
    <w:rsid w:val="00DB1EDB"/>
    <w:rsid w:val="00DB23B1"/>
    <w:rsid w:val="00DB3818"/>
    <w:rsid w:val="00DB680F"/>
    <w:rsid w:val="00DC0066"/>
    <w:rsid w:val="00DC01DC"/>
    <w:rsid w:val="00DC1A79"/>
    <w:rsid w:val="00DC1E6F"/>
    <w:rsid w:val="00DC2B6F"/>
    <w:rsid w:val="00DC3902"/>
    <w:rsid w:val="00DC3CF1"/>
    <w:rsid w:val="00DC5005"/>
    <w:rsid w:val="00DC5F44"/>
    <w:rsid w:val="00DD1AF0"/>
    <w:rsid w:val="00DD1EF7"/>
    <w:rsid w:val="00DD49AE"/>
    <w:rsid w:val="00DD5143"/>
    <w:rsid w:val="00DD64D9"/>
    <w:rsid w:val="00DD6524"/>
    <w:rsid w:val="00DD65FE"/>
    <w:rsid w:val="00DE3298"/>
    <w:rsid w:val="00DF14E3"/>
    <w:rsid w:val="00DF1CF9"/>
    <w:rsid w:val="00DF6600"/>
    <w:rsid w:val="00DF7A65"/>
    <w:rsid w:val="00E001B1"/>
    <w:rsid w:val="00E00740"/>
    <w:rsid w:val="00E0132A"/>
    <w:rsid w:val="00E025E2"/>
    <w:rsid w:val="00E06736"/>
    <w:rsid w:val="00E06895"/>
    <w:rsid w:val="00E119DD"/>
    <w:rsid w:val="00E12805"/>
    <w:rsid w:val="00E1328B"/>
    <w:rsid w:val="00E13317"/>
    <w:rsid w:val="00E139E5"/>
    <w:rsid w:val="00E16216"/>
    <w:rsid w:val="00E16612"/>
    <w:rsid w:val="00E2038F"/>
    <w:rsid w:val="00E2134A"/>
    <w:rsid w:val="00E25666"/>
    <w:rsid w:val="00E25B31"/>
    <w:rsid w:val="00E26550"/>
    <w:rsid w:val="00E26D05"/>
    <w:rsid w:val="00E276FF"/>
    <w:rsid w:val="00E31405"/>
    <w:rsid w:val="00E32086"/>
    <w:rsid w:val="00E324EC"/>
    <w:rsid w:val="00E32AAB"/>
    <w:rsid w:val="00E33D1D"/>
    <w:rsid w:val="00E345C4"/>
    <w:rsid w:val="00E35EFC"/>
    <w:rsid w:val="00E364FC"/>
    <w:rsid w:val="00E36C73"/>
    <w:rsid w:val="00E37E28"/>
    <w:rsid w:val="00E40204"/>
    <w:rsid w:val="00E40DED"/>
    <w:rsid w:val="00E452B3"/>
    <w:rsid w:val="00E477D2"/>
    <w:rsid w:val="00E50622"/>
    <w:rsid w:val="00E53074"/>
    <w:rsid w:val="00E54273"/>
    <w:rsid w:val="00E5684B"/>
    <w:rsid w:val="00E6163C"/>
    <w:rsid w:val="00E627D0"/>
    <w:rsid w:val="00E63447"/>
    <w:rsid w:val="00E63963"/>
    <w:rsid w:val="00E63D31"/>
    <w:rsid w:val="00E665C4"/>
    <w:rsid w:val="00E7041C"/>
    <w:rsid w:val="00E7044F"/>
    <w:rsid w:val="00E748F6"/>
    <w:rsid w:val="00E82393"/>
    <w:rsid w:val="00E83A71"/>
    <w:rsid w:val="00E84F8F"/>
    <w:rsid w:val="00E86B7E"/>
    <w:rsid w:val="00E86CE7"/>
    <w:rsid w:val="00E87859"/>
    <w:rsid w:val="00E9183C"/>
    <w:rsid w:val="00E97675"/>
    <w:rsid w:val="00EA08CD"/>
    <w:rsid w:val="00EA17FB"/>
    <w:rsid w:val="00EA1C15"/>
    <w:rsid w:val="00EA25FA"/>
    <w:rsid w:val="00EA45CC"/>
    <w:rsid w:val="00EA552F"/>
    <w:rsid w:val="00EA5CD4"/>
    <w:rsid w:val="00EA7873"/>
    <w:rsid w:val="00EA7BB1"/>
    <w:rsid w:val="00EA7F5C"/>
    <w:rsid w:val="00EB19A3"/>
    <w:rsid w:val="00EB2834"/>
    <w:rsid w:val="00EB663F"/>
    <w:rsid w:val="00EB6849"/>
    <w:rsid w:val="00EB6A76"/>
    <w:rsid w:val="00EB7148"/>
    <w:rsid w:val="00EC06B5"/>
    <w:rsid w:val="00EC2B0B"/>
    <w:rsid w:val="00EC3231"/>
    <w:rsid w:val="00EC70E0"/>
    <w:rsid w:val="00ED0540"/>
    <w:rsid w:val="00ED0921"/>
    <w:rsid w:val="00ED1EAE"/>
    <w:rsid w:val="00ED63BE"/>
    <w:rsid w:val="00ED6670"/>
    <w:rsid w:val="00ED7459"/>
    <w:rsid w:val="00ED7C3C"/>
    <w:rsid w:val="00EE16BF"/>
    <w:rsid w:val="00EE31BC"/>
    <w:rsid w:val="00EE39E6"/>
    <w:rsid w:val="00EE3CD3"/>
    <w:rsid w:val="00EE7010"/>
    <w:rsid w:val="00EE7746"/>
    <w:rsid w:val="00EF121D"/>
    <w:rsid w:val="00EF3336"/>
    <w:rsid w:val="00EF42F9"/>
    <w:rsid w:val="00EF64C6"/>
    <w:rsid w:val="00F00AEF"/>
    <w:rsid w:val="00F0101E"/>
    <w:rsid w:val="00F01989"/>
    <w:rsid w:val="00F02846"/>
    <w:rsid w:val="00F03023"/>
    <w:rsid w:val="00F033E6"/>
    <w:rsid w:val="00F03BC0"/>
    <w:rsid w:val="00F0755A"/>
    <w:rsid w:val="00F12493"/>
    <w:rsid w:val="00F12659"/>
    <w:rsid w:val="00F16937"/>
    <w:rsid w:val="00F17094"/>
    <w:rsid w:val="00F202FB"/>
    <w:rsid w:val="00F21067"/>
    <w:rsid w:val="00F220FF"/>
    <w:rsid w:val="00F22BBD"/>
    <w:rsid w:val="00F24C5E"/>
    <w:rsid w:val="00F32CA9"/>
    <w:rsid w:val="00F33333"/>
    <w:rsid w:val="00F343D9"/>
    <w:rsid w:val="00F36100"/>
    <w:rsid w:val="00F37CD6"/>
    <w:rsid w:val="00F4026B"/>
    <w:rsid w:val="00F40BB3"/>
    <w:rsid w:val="00F40CED"/>
    <w:rsid w:val="00F4159A"/>
    <w:rsid w:val="00F41D09"/>
    <w:rsid w:val="00F44D54"/>
    <w:rsid w:val="00F460B8"/>
    <w:rsid w:val="00F462CA"/>
    <w:rsid w:val="00F47B02"/>
    <w:rsid w:val="00F51AB9"/>
    <w:rsid w:val="00F52428"/>
    <w:rsid w:val="00F5264D"/>
    <w:rsid w:val="00F5505A"/>
    <w:rsid w:val="00F55281"/>
    <w:rsid w:val="00F55829"/>
    <w:rsid w:val="00F57E58"/>
    <w:rsid w:val="00F61092"/>
    <w:rsid w:val="00F616C4"/>
    <w:rsid w:val="00F62DB7"/>
    <w:rsid w:val="00F63A4F"/>
    <w:rsid w:val="00F66B57"/>
    <w:rsid w:val="00F671E6"/>
    <w:rsid w:val="00F67671"/>
    <w:rsid w:val="00F722B5"/>
    <w:rsid w:val="00F72E77"/>
    <w:rsid w:val="00F756C1"/>
    <w:rsid w:val="00F75E8E"/>
    <w:rsid w:val="00F80E87"/>
    <w:rsid w:val="00F81591"/>
    <w:rsid w:val="00F90674"/>
    <w:rsid w:val="00F914DA"/>
    <w:rsid w:val="00F918A3"/>
    <w:rsid w:val="00F921AC"/>
    <w:rsid w:val="00F92959"/>
    <w:rsid w:val="00F9549D"/>
    <w:rsid w:val="00FA1F03"/>
    <w:rsid w:val="00FA1FE8"/>
    <w:rsid w:val="00FA2D07"/>
    <w:rsid w:val="00FA353A"/>
    <w:rsid w:val="00FA3CBC"/>
    <w:rsid w:val="00FA56AB"/>
    <w:rsid w:val="00FA5AF7"/>
    <w:rsid w:val="00FA6C22"/>
    <w:rsid w:val="00FA7E08"/>
    <w:rsid w:val="00FB0C5E"/>
    <w:rsid w:val="00FB355F"/>
    <w:rsid w:val="00FC636C"/>
    <w:rsid w:val="00FD4DD8"/>
    <w:rsid w:val="00FD6923"/>
    <w:rsid w:val="00FD6BA3"/>
    <w:rsid w:val="00FE0D13"/>
    <w:rsid w:val="00FE3E50"/>
    <w:rsid w:val="00FE554A"/>
    <w:rsid w:val="00FE5A9E"/>
    <w:rsid w:val="00FF0D08"/>
    <w:rsid w:val="00FF1AF0"/>
    <w:rsid w:val="00FF240A"/>
    <w:rsid w:val="00FF2850"/>
    <w:rsid w:val="00FF3666"/>
    <w:rsid w:val="00FF3DA0"/>
    <w:rsid w:val="00FF5C6C"/>
    <w:rsid w:val="00FF5D98"/>
    <w:rsid w:val="00FF6555"/>
    <w:rsid w:val="00FF712D"/>
    <w:rsid w:val="0145ADED"/>
    <w:rsid w:val="01589D1E"/>
    <w:rsid w:val="0201049B"/>
    <w:rsid w:val="02157CCB"/>
    <w:rsid w:val="02632A8E"/>
    <w:rsid w:val="02F965AD"/>
    <w:rsid w:val="03060CFD"/>
    <w:rsid w:val="032FE351"/>
    <w:rsid w:val="03368124"/>
    <w:rsid w:val="0360C7B2"/>
    <w:rsid w:val="037C6DB7"/>
    <w:rsid w:val="03E95E67"/>
    <w:rsid w:val="050EB263"/>
    <w:rsid w:val="05233BA6"/>
    <w:rsid w:val="062DDF41"/>
    <w:rsid w:val="068175BE"/>
    <w:rsid w:val="06DF3063"/>
    <w:rsid w:val="073197F0"/>
    <w:rsid w:val="074AAE3F"/>
    <w:rsid w:val="0753F1F3"/>
    <w:rsid w:val="07C2E674"/>
    <w:rsid w:val="07FD22BE"/>
    <w:rsid w:val="08F5630D"/>
    <w:rsid w:val="0A1B4E81"/>
    <w:rsid w:val="0A3D9CF1"/>
    <w:rsid w:val="0AA18851"/>
    <w:rsid w:val="0AC4FA1E"/>
    <w:rsid w:val="0AC56A58"/>
    <w:rsid w:val="0ACD4C4B"/>
    <w:rsid w:val="0B06970E"/>
    <w:rsid w:val="0C4765B4"/>
    <w:rsid w:val="0C5B139B"/>
    <w:rsid w:val="0CD1F5A2"/>
    <w:rsid w:val="0CDA46D4"/>
    <w:rsid w:val="0CEC1923"/>
    <w:rsid w:val="0CF020C5"/>
    <w:rsid w:val="0D180FEE"/>
    <w:rsid w:val="0DBEC72E"/>
    <w:rsid w:val="0DE340AD"/>
    <w:rsid w:val="0E23FE24"/>
    <w:rsid w:val="0F8C015A"/>
    <w:rsid w:val="1029D66B"/>
    <w:rsid w:val="1034CD7E"/>
    <w:rsid w:val="10824870"/>
    <w:rsid w:val="10A61547"/>
    <w:rsid w:val="10B700A7"/>
    <w:rsid w:val="10FF66C5"/>
    <w:rsid w:val="11C777CC"/>
    <w:rsid w:val="12CFE4C5"/>
    <w:rsid w:val="12DB8FF6"/>
    <w:rsid w:val="12ED3B07"/>
    <w:rsid w:val="1325EF4D"/>
    <w:rsid w:val="133C70CE"/>
    <w:rsid w:val="13956FB3"/>
    <w:rsid w:val="14437269"/>
    <w:rsid w:val="14681326"/>
    <w:rsid w:val="14F8F170"/>
    <w:rsid w:val="152CC2B8"/>
    <w:rsid w:val="152E8920"/>
    <w:rsid w:val="156036CF"/>
    <w:rsid w:val="15682EED"/>
    <w:rsid w:val="15B39B76"/>
    <w:rsid w:val="15B6D7D4"/>
    <w:rsid w:val="15E6289E"/>
    <w:rsid w:val="15FBCEC3"/>
    <w:rsid w:val="1610098A"/>
    <w:rsid w:val="1614386A"/>
    <w:rsid w:val="164D085B"/>
    <w:rsid w:val="167BC1AD"/>
    <w:rsid w:val="16C10B35"/>
    <w:rsid w:val="1788681E"/>
    <w:rsid w:val="17A4476F"/>
    <w:rsid w:val="17B2F290"/>
    <w:rsid w:val="1864B2F1"/>
    <w:rsid w:val="18A7622B"/>
    <w:rsid w:val="1964CEB8"/>
    <w:rsid w:val="1981981A"/>
    <w:rsid w:val="19F509F7"/>
    <w:rsid w:val="1A35E831"/>
    <w:rsid w:val="1A764101"/>
    <w:rsid w:val="1A767E6A"/>
    <w:rsid w:val="1AABD8B1"/>
    <w:rsid w:val="1AC15F0E"/>
    <w:rsid w:val="1B05BE85"/>
    <w:rsid w:val="1B14CE4D"/>
    <w:rsid w:val="1B88BAFC"/>
    <w:rsid w:val="1C13B08C"/>
    <w:rsid w:val="1C53AE52"/>
    <w:rsid w:val="1CD737A9"/>
    <w:rsid w:val="1D4A7135"/>
    <w:rsid w:val="1DF1451B"/>
    <w:rsid w:val="1E647314"/>
    <w:rsid w:val="1E806890"/>
    <w:rsid w:val="1F11D2BF"/>
    <w:rsid w:val="1FA0AE33"/>
    <w:rsid w:val="2032A95F"/>
    <w:rsid w:val="20F8E86B"/>
    <w:rsid w:val="21A0DA2E"/>
    <w:rsid w:val="21A170AB"/>
    <w:rsid w:val="21E4C96B"/>
    <w:rsid w:val="222C5AA8"/>
    <w:rsid w:val="225267BE"/>
    <w:rsid w:val="22A25D36"/>
    <w:rsid w:val="22D5E67D"/>
    <w:rsid w:val="2302E3FF"/>
    <w:rsid w:val="232A729E"/>
    <w:rsid w:val="233F2EB2"/>
    <w:rsid w:val="234F62D2"/>
    <w:rsid w:val="2474CBFE"/>
    <w:rsid w:val="247FADE1"/>
    <w:rsid w:val="24D31D20"/>
    <w:rsid w:val="25352CE8"/>
    <w:rsid w:val="253FE78D"/>
    <w:rsid w:val="255486FB"/>
    <w:rsid w:val="2599CC66"/>
    <w:rsid w:val="25C145D5"/>
    <w:rsid w:val="25D81052"/>
    <w:rsid w:val="25F2E176"/>
    <w:rsid w:val="26181B13"/>
    <w:rsid w:val="2626437F"/>
    <w:rsid w:val="27AEBF0D"/>
    <w:rsid w:val="28109CFF"/>
    <w:rsid w:val="29A554BB"/>
    <w:rsid w:val="29CBF949"/>
    <w:rsid w:val="29D38BC5"/>
    <w:rsid w:val="2A0E9258"/>
    <w:rsid w:val="2A928BE9"/>
    <w:rsid w:val="2A9713DD"/>
    <w:rsid w:val="2A990D16"/>
    <w:rsid w:val="2BE98C99"/>
    <w:rsid w:val="2C9A99D7"/>
    <w:rsid w:val="2D7FB1A9"/>
    <w:rsid w:val="2D8CD3CB"/>
    <w:rsid w:val="2D97621A"/>
    <w:rsid w:val="2DC5674E"/>
    <w:rsid w:val="2E3686DE"/>
    <w:rsid w:val="2E5A0ED6"/>
    <w:rsid w:val="2F005744"/>
    <w:rsid w:val="2F465F15"/>
    <w:rsid w:val="2F50C626"/>
    <w:rsid w:val="2FBA3694"/>
    <w:rsid w:val="3045CD39"/>
    <w:rsid w:val="3060B06B"/>
    <w:rsid w:val="3125BA0C"/>
    <w:rsid w:val="316162AF"/>
    <w:rsid w:val="318C1FF2"/>
    <w:rsid w:val="319CA6AB"/>
    <w:rsid w:val="31A6B3AD"/>
    <w:rsid w:val="31AF7519"/>
    <w:rsid w:val="3310C12F"/>
    <w:rsid w:val="33BA24CB"/>
    <w:rsid w:val="33D51D2D"/>
    <w:rsid w:val="33F4D14F"/>
    <w:rsid w:val="345AFDE9"/>
    <w:rsid w:val="34E2DD5E"/>
    <w:rsid w:val="351D5711"/>
    <w:rsid w:val="35465884"/>
    <w:rsid w:val="35648E3F"/>
    <w:rsid w:val="35934791"/>
    <w:rsid w:val="35A95358"/>
    <w:rsid w:val="3600A87B"/>
    <w:rsid w:val="363E86C5"/>
    <w:rsid w:val="36482F20"/>
    <w:rsid w:val="36DFFDD6"/>
    <w:rsid w:val="36EEA8F7"/>
    <w:rsid w:val="37020EDD"/>
    <w:rsid w:val="3702EF51"/>
    <w:rsid w:val="37032127"/>
    <w:rsid w:val="377AC1E4"/>
    <w:rsid w:val="37961455"/>
    <w:rsid w:val="37C82030"/>
    <w:rsid w:val="37CFA814"/>
    <w:rsid w:val="381189E3"/>
    <w:rsid w:val="3815C35B"/>
    <w:rsid w:val="3819E6A8"/>
    <w:rsid w:val="385CE45E"/>
    <w:rsid w:val="3863864E"/>
    <w:rsid w:val="391BBD44"/>
    <w:rsid w:val="393E491D"/>
    <w:rsid w:val="39621F91"/>
    <w:rsid w:val="3A1B5D3E"/>
    <w:rsid w:val="3A88FB91"/>
    <w:rsid w:val="3AD38DB9"/>
    <w:rsid w:val="3B024610"/>
    <w:rsid w:val="3B36FE47"/>
    <w:rsid w:val="3B47D477"/>
    <w:rsid w:val="3B64D0AA"/>
    <w:rsid w:val="3B8C491E"/>
    <w:rsid w:val="3BB36461"/>
    <w:rsid w:val="3BD387C2"/>
    <w:rsid w:val="3BEE811F"/>
    <w:rsid w:val="3C0F0927"/>
    <w:rsid w:val="3C9601AD"/>
    <w:rsid w:val="3CE7637E"/>
    <w:rsid w:val="3D7856F8"/>
    <w:rsid w:val="3E1DD4B0"/>
    <w:rsid w:val="3E2EDDB1"/>
    <w:rsid w:val="3E709747"/>
    <w:rsid w:val="3EB9BC1B"/>
    <w:rsid w:val="3F0EBFEC"/>
    <w:rsid w:val="3F366099"/>
    <w:rsid w:val="3FDBB618"/>
    <w:rsid w:val="401B12C9"/>
    <w:rsid w:val="40754B36"/>
    <w:rsid w:val="407E2948"/>
    <w:rsid w:val="407E8EEA"/>
    <w:rsid w:val="40BB0C6E"/>
    <w:rsid w:val="40D2ABCC"/>
    <w:rsid w:val="4172DDC2"/>
    <w:rsid w:val="42DA28BD"/>
    <w:rsid w:val="42F8210F"/>
    <w:rsid w:val="4305B36B"/>
    <w:rsid w:val="4384BF66"/>
    <w:rsid w:val="43A5597C"/>
    <w:rsid w:val="43BC55CF"/>
    <w:rsid w:val="43DA765A"/>
    <w:rsid w:val="446458A5"/>
    <w:rsid w:val="453CC927"/>
    <w:rsid w:val="456382E5"/>
    <w:rsid w:val="46025FA8"/>
    <w:rsid w:val="46420EF2"/>
    <w:rsid w:val="467E1211"/>
    <w:rsid w:val="46F8C781"/>
    <w:rsid w:val="4782B55F"/>
    <w:rsid w:val="478A6481"/>
    <w:rsid w:val="47A632BF"/>
    <w:rsid w:val="47D1C3E8"/>
    <w:rsid w:val="47DE1224"/>
    <w:rsid w:val="4837EC65"/>
    <w:rsid w:val="484F3C4C"/>
    <w:rsid w:val="487865F8"/>
    <w:rsid w:val="489E0D6C"/>
    <w:rsid w:val="48E27876"/>
    <w:rsid w:val="49D3C75E"/>
    <w:rsid w:val="49DA85F4"/>
    <w:rsid w:val="4A8EF6CE"/>
    <w:rsid w:val="4B62B306"/>
    <w:rsid w:val="4BA6EA44"/>
    <w:rsid w:val="4BC8BDE2"/>
    <w:rsid w:val="4BD612D5"/>
    <w:rsid w:val="4C0701CE"/>
    <w:rsid w:val="4C1000A3"/>
    <w:rsid w:val="4C322E50"/>
    <w:rsid w:val="4C339AA9"/>
    <w:rsid w:val="4D02420D"/>
    <w:rsid w:val="4D1CB922"/>
    <w:rsid w:val="4D4E98A7"/>
    <w:rsid w:val="4D95BAA5"/>
    <w:rsid w:val="4DB7D644"/>
    <w:rsid w:val="4E1BDF45"/>
    <w:rsid w:val="4E3F673D"/>
    <w:rsid w:val="4E879A8A"/>
    <w:rsid w:val="4EC75BE2"/>
    <w:rsid w:val="4EC8C83B"/>
    <w:rsid w:val="4F0A97FC"/>
    <w:rsid w:val="4F70FCE7"/>
    <w:rsid w:val="4FBCE53D"/>
    <w:rsid w:val="4FC5907E"/>
    <w:rsid w:val="4FC7DC50"/>
    <w:rsid w:val="50FF83E8"/>
    <w:rsid w:val="510828AE"/>
    <w:rsid w:val="512BB721"/>
    <w:rsid w:val="5132A888"/>
    <w:rsid w:val="5145124F"/>
    <w:rsid w:val="51546A18"/>
    <w:rsid w:val="52EEEAC6"/>
    <w:rsid w:val="53B69B43"/>
    <w:rsid w:val="542E13C7"/>
    <w:rsid w:val="543CA8BD"/>
    <w:rsid w:val="54556C73"/>
    <w:rsid w:val="545FD7A1"/>
    <w:rsid w:val="54C8C1AA"/>
    <w:rsid w:val="54E53C90"/>
    <w:rsid w:val="54E65555"/>
    <w:rsid w:val="54F1E3E0"/>
    <w:rsid w:val="55115A99"/>
    <w:rsid w:val="55253B51"/>
    <w:rsid w:val="555795A8"/>
    <w:rsid w:val="5606C653"/>
    <w:rsid w:val="57642B8A"/>
    <w:rsid w:val="57D963CF"/>
    <w:rsid w:val="585C6141"/>
    <w:rsid w:val="586849DB"/>
    <w:rsid w:val="58DE3AC8"/>
    <w:rsid w:val="58E22AD7"/>
    <w:rsid w:val="58F150CA"/>
    <w:rsid w:val="59645E00"/>
    <w:rsid w:val="597D48F4"/>
    <w:rsid w:val="59DB72D8"/>
    <w:rsid w:val="5A595A7B"/>
    <w:rsid w:val="5A8D0068"/>
    <w:rsid w:val="5AEE844B"/>
    <w:rsid w:val="5B54F4C9"/>
    <w:rsid w:val="5BB6F283"/>
    <w:rsid w:val="5BD319D5"/>
    <w:rsid w:val="5C28BFB6"/>
    <w:rsid w:val="5C5A1356"/>
    <w:rsid w:val="5CB69E10"/>
    <w:rsid w:val="5CBA795C"/>
    <w:rsid w:val="5CF75B87"/>
    <w:rsid w:val="5D207325"/>
    <w:rsid w:val="5D56E631"/>
    <w:rsid w:val="5DE7D00E"/>
    <w:rsid w:val="5EC38E01"/>
    <w:rsid w:val="5F6F5A15"/>
    <w:rsid w:val="5F8C4118"/>
    <w:rsid w:val="5FA6CA3B"/>
    <w:rsid w:val="605F53CA"/>
    <w:rsid w:val="6073F338"/>
    <w:rsid w:val="60EC409D"/>
    <w:rsid w:val="610B8485"/>
    <w:rsid w:val="61844DB7"/>
    <w:rsid w:val="618B6561"/>
    <w:rsid w:val="6203971B"/>
    <w:rsid w:val="6304CAAC"/>
    <w:rsid w:val="636D28D0"/>
    <w:rsid w:val="639239C7"/>
    <w:rsid w:val="6411462F"/>
    <w:rsid w:val="6426667D"/>
    <w:rsid w:val="6494E544"/>
    <w:rsid w:val="658DD23B"/>
    <w:rsid w:val="65BC1B53"/>
    <w:rsid w:val="65D7AB2D"/>
    <w:rsid w:val="664C0816"/>
    <w:rsid w:val="66522F34"/>
    <w:rsid w:val="66995037"/>
    <w:rsid w:val="669CF237"/>
    <w:rsid w:val="66A48C29"/>
    <w:rsid w:val="6739229E"/>
    <w:rsid w:val="677EC218"/>
    <w:rsid w:val="67F4752F"/>
    <w:rsid w:val="681765AF"/>
    <w:rsid w:val="68617172"/>
    <w:rsid w:val="6891E9B6"/>
    <w:rsid w:val="68AB3951"/>
    <w:rsid w:val="68BE8291"/>
    <w:rsid w:val="69384D62"/>
    <w:rsid w:val="69579CDD"/>
    <w:rsid w:val="69A02A39"/>
    <w:rsid w:val="69B4D53A"/>
    <w:rsid w:val="6A11EBD9"/>
    <w:rsid w:val="6A1545D8"/>
    <w:rsid w:val="6A9322E3"/>
    <w:rsid w:val="6AD3864B"/>
    <w:rsid w:val="6AD7CB56"/>
    <w:rsid w:val="6BA6C136"/>
    <w:rsid w:val="6BA87590"/>
    <w:rsid w:val="6BE60C46"/>
    <w:rsid w:val="6C25688A"/>
    <w:rsid w:val="6C3F64CD"/>
    <w:rsid w:val="6C6FFA24"/>
    <w:rsid w:val="6CBDE3E8"/>
    <w:rsid w:val="6D3B144B"/>
    <w:rsid w:val="6D8B024D"/>
    <w:rsid w:val="6DA9E18E"/>
    <w:rsid w:val="6DDBA568"/>
    <w:rsid w:val="6EC3742E"/>
    <w:rsid w:val="6EE38BFC"/>
    <w:rsid w:val="6F0AD29A"/>
    <w:rsid w:val="6FD17B65"/>
    <w:rsid w:val="70BECF39"/>
    <w:rsid w:val="70E7D0AC"/>
    <w:rsid w:val="7126B6A8"/>
    <w:rsid w:val="71348CE8"/>
    <w:rsid w:val="71C147E5"/>
    <w:rsid w:val="726CE128"/>
    <w:rsid w:val="72AAC06D"/>
    <w:rsid w:val="72B467CD"/>
    <w:rsid w:val="72B82673"/>
    <w:rsid w:val="72D8E14C"/>
    <w:rsid w:val="72FD0C4F"/>
    <w:rsid w:val="72FD665E"/>
    <w:rsid w:val="73262A68"/>
    <w:rsid w:val="735DCC64"/>
    <w:rsid w:val="737EEBE4"/>
    <w:rsid w:val="73B98DD0"/>
    <w:rsid w:val="73D38A13"/>
    <w:rsid w:val="747A4CE6"/>
    <w:rsid w:val="748BAEFB"/>
    <w:rsid w:val="749BF84B"/>
    <w:rsid w:val="749D31D3"/>
    <w:rsid w:val="7564C18D"/>
    <w:rsid w:val="75E51823"/>
    <w:rsid w:val="76D810CD"/>
    <w:rsid w:val="770B36D5"/>
    <w:rsid w:val="77D4BD65"/>
    <w:rsid w:val="77F3E514"/>
    <w:rsid w:val="78DC2E3F"/>
    <w:rsid w:val="7A2A83AE"/>
    <w:rsid w:val="7ACCC40D"/>
    <w:rsid w:val="7B125274"/>
    <w:rsid w:val="7B27E369"/>
    <w:rsid w:val="7C4E3289"/>
    <w:rsid w:val="7C66CE06"/>
    <w:rsid w:val="7D047BD9"/>
    <w:rsid w:val="7D0C4126"/>
    <w:rsid w:val="7DAC82CC"/>
    <w:rsid w:val="7DB49790"/>
    <w:rsid w:val="7DCA452B"/>
    <w:rsid w:val="7E095265"/>
    <w:rsid w:val="7E7F42E5"/>
    <w:rsid w:val="7EF2981C"/>
    <w:rsid w:val="7EF37795"/>
    <w:rsid w:val="7F35FB74"/>
    <w:rsid w:val="7F7E56FA"/>
    <w:rsid w:val="7F99822D"/>
    <w:rsid w:val="7FA7EFE5"/>
    <w:rsid w:val="7FC70B9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7B77D5BF"/>
  <w15:chartTrackingRefBased/>
  <w15:docId w15:val="{234C1893-B3C0-468C-8B3B-E32121C4B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D31"/>
  </w:style>
  <w:style w:type="paragraph" w:styleId="Heading1">
    <w:name w:val="heading 1"/>
    <w:basedOn w:val="Normal"/>
    <w:next w:val="Normal"/>
    <w:link w:val="Heading1Ch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Heading3">
    <w:name w:val="heading 3"/>
    <w:basedOn w:val="Normal"/>
    <w:next w:val="Normal"/>
    <w:link w:val="Heading3Char"/>
    <w:uiPriority w:val="9"/>
    <w:unhideWhenUsed/>
    <w:qFormat/>
    <w:rsid w:val="003D7C95"/>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Heading4">
    <w:name w:val="heading 4"/>
    <w:basedOn w:val="Normal"/>
    <w:next w:val="Normal"/>
    <w:link w:val="Heading4Char"/>
    <w:uiPriority w:val="9"/>
    <w:semiHidden/>
    <w:unhideWhenUsed/>
    <w:qFormat/>
    <w:rsid w:val="006C5657"/>
    <w:pPr>
      <w:keepNext/>
      <w:keepLines/>
      <w:spacing w:before="40" w:after="0"/>
      <w:outlineLvl w:val="3"/>
    </w:pPr>
    <w:rPr>
      <w:rFonts w:asciiTheme="majorHAnsi" w:eastAsiaTheme="majorEastAsia" w:hAnsiTheme="majorHAnsi" w:cstheme="majorBidi"/>
      <w:i/>
      <w:iCs/>
      <w:color w:val="0B5294" w:themeColor="accent1" w:themeShade="BF"/>
    </w:rPr>
  </w:style>
  <w:style w:type="paragraph" w:styleId="Heading5">
    <w:name w:val="heading 5"/>
    <w:basedOn w:val="Normal"/>
    <w:next w:val="Normal"/>
    <w:link w:val="Heading5Char"/>
    <w:uiPriority w:val="9"/>
    <w:semiHidden/>
    <w:unhideWhenUsed/>
    <w:qFormat/>
    <w:rsid w:val="006C5657"/>
    <w:pPr>
      <w:keepNext/>
      <w:keepLines/>
      <w:spacing w:before="40" w:after="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semiHidden/>
    <w:unhideWhenUsed/>
    <w:qFormat/>
    <w:rsid w:val="006C5657"/>
    <w:pPr>
      <w:keepNext/>
      <w:keepLines/>
      <w:spacing w:before="40" w:after="0"/>
      <w:outlineLvl w:val="5"/>
    </w:pPr>
    <w:rPr>
      <w:rFonts w:asciiTheme="majorHAnsi" w:eastAsiaTheme="majorEastAsia" w:hAnsiTheme="majorHAnsi" w:cstheme="majorBidi"/>
      <w:color w:val="073662" w:themeColor="accent1" w:themeShade="7F"/>
    </w:rPr>
  </w:style>
  <w:style w:type="paragraph" w:styleId="Heading7">
    <w:name w:val="heading 7"/>
    <w:basedOn w:val="Normal"/>
    <w:next w:val="Normal"/>
    <w:link w:val="Heading7Char"/>
    <w:uiPriority w:val="9"/>
    <w:semiHidden/>
    <w:unhideWhenUsed/>
    <w:qFormat/>
    <w:rsid w:val="006C5657"/>
    <w:pPr>
      <w:keepNext/>
      <w:keepLines/>
      <w:spacing w:before="40" w:after="0"/>
      <w:outlineLvl w:val="6"/>
    </w:pPr>
    <w:rPr>
      <w:rFonts w:asciiTheme="majorHAnsi" w:eastAsiaTheme="majorEastAsia" w:hAnsiTheme="majorHAnsi" w:cstheme="majorBidi"/>
      <w:i/>
      <w:iCs/>
      <w:color w:val="073662" w:themeColor="accent1" w:themeShade="7F"/>
    </w:rPr>
  </w:style>
  <w:style w:type="paragraph" w:styleId="Heading8">
    <w:name w:val="heading 8"/>
    <w:basedOn w:val="Normal"/>
    <w:next w:val="Normal"/>
    <w:link w:val="Heading8Char"/>
    <w:uiPriority w:val="9"/>
    <w:semiHidden/>
    <w:unhideWhenUsed/>
    <w:qFormat/>
    <w:rsid w:val="006C565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65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700"/>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D05700"/>
    <w:rPr>
      <w:rFonts w:eastAsiaTheme="minorEastAsia"/>
      <w:lang w:eastAsia="es-ES"/>
    </w:rPr>
  </w:style>
  <w:style w:type="character" w:styleId="PlaceholderText">
    <w:name w:val="Placeholder Text"/>
    <w:basedOn w:val="DefaultParagraphFont"/>
    <w:uiPriority w:val="99"/>
    <w:semiHidden/>
    <w:rsid w:val="00D05700"/>
    <w:rPr>
      <w:color w:val="808080"/>
    </w:rPr>
  </w:style>
  <w:style w:type="paragraph" w:styleId="Header">
    <w:name w:val="header"/>
    <w:basedOn w:val="Normal"/>
    <w:link w:val="HeaderChar"/>
    <w:uiPriority w:val="99"/>
    <w:unhideWhenUsed/>
    <w:rsid w:val="00D057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D05700"/>
  </w:style>
  <w:style w:type="paragraph" w:styleId="Footer">
    <w:name w:val="footer"/>
    <w:basedOn w:val="Normal"/>
    <w:link w:val="FooterChar"/>
    <w:uiPriority w:val="99"/>
    <w:unhideWhenUsed/>
    <w:rsid w:val="00D057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5700"/>
  </w:style>
  <w:style w:type="character" w:customStyle="1" w:styleId="Heading1Char">
    <w:name w:val="Heading 1 Char"/>
    <w:basedOn w:val="DefaultParagraphFont"/>
    <w:link w:val="Heading1"/>
    <w:uiPriority w:val="9"/>
    <w:rsid w:val="00A71A02"/>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A71A02"/>
    <w:pPr>
      <w:outlineLvl w:val="9"/>
    </w:pPr>
    <w:rPr>
      <w:lang w:eastAsia="es-ES"/>
    </w:rPr>
  </w:style>
  <w:style w:type="paragraph" w:styleId="Title">
    <w:name w:val="Title"/>
    <w:basedOn w:val="Normal"/>
    <w:next w:val="Normal"/>
    <w:link w:val="TitleCh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A1751"/>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183A13"/>
    <w:rPr>
      <w:rFonts w:asciiTheme="majorHAnsi" w:eastAsiaTheme="majorEastAsia" w:hAnsiTheme="majorHAnsi" w:cstheme="majorBidi"/>
      <w:color w:val="0B5294" w:themeColor="accent1" w:themeShade="BF"/>
      <w:sz w:val="26"/>
      <w:szCs w:val="26"/>
    </w:rPr>
  </w:style>
  <w:style w:type="table" w:styleId="TableGrid">
    <w:name w:val="Table Grid"/>
    <w:basedOn w:val="Table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GridTable5Dark-Accent6">
    <w:name w:val="Grid Table 5 Dark Accent 6"/>
    <w:basedOn w:val="Table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GridTable5Dark-Accent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ListParagraph">
    <w:name w:val="List Paragraph"/>
    <w:basedOn w:val="Normal"/>
    <w:uiPriority w:val="34"/>
    <w:qFormat/>
    <w:rsid w:val="00787CF7"/>
    <w:pPr>
      <w:ind w:left="720"/>
      <w:contextualSpacing/>
    </w:pPr>
  </w:style>
  <w:style w:type="paragraph" w:styleId="TOC1">
    <w:name w:val="toc 1"/>
    <w:basedOn w:val="Normal"/>
    <w:next w:val="Normal"/>
    <w:autoRedefine/>
    <w:uiPriority w:val="39"/>
    <w:unhideWhenUsed/>
    <w:rsid w:val="00996CF9"/>
    <w:pPr>
      <w:spacing w:after="100"/>
    </w:pPr>
  </w:style>
  <w:style w:type="paragraph" w:styleId="TOC2">
    <w:name w:val="toc 2"/>
    <w:basedOn w:val="Normal"/>
    <w:next w:val="Normal"/>
    <w:autoRedefine/>
    <w:uiPriority w:val="39"/>
    <w:unhideWhenUsed/>
    <w:rsid w:val="00996CF9"/>
    <w:pPr>
      <w:spacing w:after="100"/>
      <w:ind w:left="220"/>
    </w:pPr>
  </w:style>
  <w:style w:type="character" w:styleId="Hyperlink">
    <w:name w:val="Hyperlink"/>
    <w:basedOn w:val="DefaultParagraphFont"/>
    <w:uiPriority w:val="99"/>
    <w:unhideWhenUsed/>
    <w:rsid w:val="00996CF9"/>
    <w:rPr>
      <w:color w:val="F49100" w:themeColor="hyperlink"/>
      <w:u w:val="single"/>
    </w:rPr>
  </w:style>
  <w:style w:type="character" w:customStyle="1" w:styleId="Heading3Char">
    <w:name w:val="Heading 3 Char"/>
    <w:basedOn w:val="DefaultParagraphFont"/>
    <w:link w:val="Heading3"/>
    <w:uiPriority w:val="9"/>
    <w:rsid w:val="003D7C95"/>
    <w:rPr>
      <w:rFonts w:asciiTheme="majorHAnsi" w:eastAsiaTheme="majorEastAsia" w:hAnsiTheme="majorHAnsi" w:cstheme="majorBidi"/>
      <w:color w:val="073662" w:themeColor="accent1" w:themeShade="7F"/>
      <w:sz w:val="24"/>
      <w:szCs w:val="24"/>
    </w:rPr>
  </w:style>
  <w:style w:type="character" w:styleId="UnresolvedMention">
    <w:name w:val="Unresolved Mention"/>
    <w:basedOn w:val="DefaultParagraphFont"/>
    <w:uiPriority w:val="99"/>
    <w:semiHidden/>
    <w:unhideWhenUsed/>
    <w:rsid w:val="00EA7F5C"/>
    <w:rPr>
      <w:color w:val="605E5C"/>
      <w:shd w:val="clear" w:color="auto" w:fill="E1DFDD"/>
    </w:rPr>
  </w:style>
  <w:style w:type="paragraph" w:styleId="TOC3">
    <w:name w:val="toc 3"/>
    <w:basedOn w:val="Normal"/>
    <w:next w:val="Normal"/>
    <w:autoRedefine/>
    <w:uiPriority w:val="39"/>
    <w:unhideWhenUsed/>
    <w:rsid w:val="00932B90"/>
    <w:pPr>
      <w:spacing w:after="100"/>
      <w:ind w:left="440"/>
    </w:pPr>
  </w:style>
  <w:style w:type="paragraph" w:styleId="CommentText">
    <w:name w:val="annotation text"/>
    <w:basedOn w:val="Normal"/>
    <w:link w:val="CommentTextChar"/>
    <w:uiPriority w:val="99"/>
    <w:semiHidden/>
    <w:unhideWhenUsed/>
    <w:rsid w:val="006C5657"/>
    <w:pPr>
      <w:spacing w:line="240" w:lineRule="auto"/>
    </w:pPr>
    <w:rPr>
      <w:sz w:val="20"/>
      <w:szCs w:val="20"/>
    </w:rPr>
  </w:style>
  <w:style w:type="character" w:customStyle="1" w:styleId="CommentTextChar">
    <w:name w:val="Comment Text Char"/>
    <w:basedOn w:val="DefaultParagraphFont"/>
    <w:link w:val="CommentText"/>
    <w:uiPriority w:val="99"/>
    <w:semiHidden/>
    <w:rsid w:val="006C5657"/>
    <w:rPr>
      <w:sz w:val="20"/>
      <w:szCs w:val="20"/>
    </w:rPr>
  </w:style>
  <w:style w:type="paragraph" w:styleId="CommentSubject">
    <w:name w:val="annotation subject"/>
    <w:basedOn w:val="CommentText"/>
    <w:next w:val="CommentText"/>
    <w:link w:val="CommentSubjectChar"/>
    <w:uiPriority w:val="99"/>
    <w:semiHidden/>
    <w:unhideWhenUsed/>
    <w:rsid w:val="006C5657"/>
    <w:rPr>
      <w:b/>
      <w:bCs/>
    </w:rPr>
  </w:style>
  <w:style w:type="character" w:customStyle="1" w:styleId="CommentSubjectChar">
    <w:name w:val="Comment Subject Char"/>
    <w:basedOn w:val="CommentTextChar"/>
    <w:link w:val="CommentSubject"/>
    <w:uiPriority w:val="99"/>
    <w:semiHidden/>
    <w:rsid w:val="006C5657"/>
    <w:rPr>
      <w:b/>
      <w:bCs/>
      <w:sz w:val="20"/>
      <w:szCs w:val="20"/>
    </w:rPr>
  </w:style>
  <w:style w:type="paragraph" w:styleId="Bibliography">
    <w:name w:val="Bibliography"/>
    <w:basedOn w:val="Normal"/>
    <w:next w:val="Normal"/>
    <w:uiPriority w:val="37"/>
    <w:semiHidden/>
    <w:unhideWhenUsed/>
    <w:rsid w:val="006C5657"/>
  </w:style>
  <w:style w:type="paragraph" w:styleId="Closing">
    <w:name w:val="Closing"/>
    <w:basedOn w:val="Normal"/>
    <w:link w:val="ClosingChar"/>
    <w:uiPriority w:val="99"/>
    <w:semiHidden/>
    <w:unhideWhenUsed/>
    <w:rsid w:val="006C5657"/>
    <w:pPr>
      <w:spacing w:after="0" w:line="240" w:lineRule="auto"/>
      <w:ind w:left="4252"/>
    </w:pPr>
  </w:style>
  <w:style w:type="character" w:customStyle="1" w:styleId="ClosingChar">
    <w:name w:val="Closing Char"/>
    <w:basedOn w:val="DefaultParagraphFont"/>
    <w:link w:val="Closing"/>
    <w:uiPriority w:val="99"/>
    <w:semiHidden/>
    <w:rsid w:val="006C5657"/>
  </w:style>
  <w:style w:type="paragraph" w:styleId="Quote">
    <w:name w:val="Quote"/>
    <w:basedOn w:val="Normal"/>
    <w:next w:val="Normal"/>
    <w:link w:val="QuoteChar"/>
    <w:uiPriority w:val="29"/>
    <w:qFormat/>
    <w:rsid w:val="006C565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C5657"/>
    <w:rPr>
      <w:i/>
      <w:iCs/>
      <w:color w:val="404040" w:themeColor="text1" w:themeTint="BF"/>
    </w:rPr>
  </w:style>
  <w:style w:type="paragraph" w:styleId="IntenseQuote">
    <w:name w:val="Intense Quote"/>
    <w:basedOn w:val="Normal"/>
    <w:next w:val="Normal"/>
    <w:link w:val="IntenseQuoteChar"/>
    <w:uiPriority w:val="30"/>
    <w:qFormat/>
    <w:rsid w:val="006C5657"/>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IntenseQuoteChar">
    <w:name w:val="Intense Quote Char"/>
    <w:basedOn w:val="DefaultParagraphFont"/>
    <w:link w:val="IntenseQuote"/>
    <w:uiPriority w:val="30"/>
    <w:rsid w:val="006C5657"/>
    <w:rPr>
      <w:i/>
      <w:iCs/>
      <w:color w:val="0F6FC6" w:themeColor="accent1"/>
    </w:rPr>
  </w:style>
  <w:style w:type="paragraph" w:styleId="ListContinue">
    <w:name w:val="List Continue"/>
    <w:basedOn w:val="Normal"/>
    <w:uiPriority w:val="99"/>
    <w:semiHidden/>
    <w:unhideWhenUsed/>
    <w:rsid w:val="006C5657"/>
    <w:pPr>
      <w:spacing w:after="120"/>
      <w:ind w:left="283"/>
      <w:contextualSpacing/>
    </w:pPr>
  </w:style>
  <w:style w:type="paragraph" w:styleId="ListContinue2">
    <w:name w:val="List Continue 2"/>
    <w:basedOn w:val="Normal"/>
    <w:uiPriority w:val="99"/>
    <w:semiHidden/>
    <w:unhideWhenUsed/>
    <w:rsid w:val="006C5657"/>
    <w:pPr>
      <w:spacing w:after="120"/>
      <w:ind w:left="566"/>
      <w:contextualSpacing/>
    </w:pPr>
  </w:style>
  <w:style w:type="paragraph" w:styleId="ListContinue3">
    <w:name w:val="List Continue 3"/>
    <w:basedOn w:val="Normal"/>
    <w:uiPriority w:val="99"/>
    <w:semiHidden/>
    <w:unhideWhenUsed/>
    <w:rsid w:val="006C5657"/>
    <w:pPr>
      <w:spacing w:after="120"/>
      <w:ind w:left="849"/>
      <w:contextualSpacing/>
    </w:pPr>
  </w:style>
  <w:style w:type="paragraph" w:styleId="ListContinue4">
    <w:name w:val="List Continue 4"/>
    <w:basedOn w:val="Normal"/>
    <w:uiPriority w:val="99"/>
    <w:semiHidden/>
    <w:unhideWhenUsed/>
    <w:rsid w:val="006C5657"/>
    <w:pPr>
      <w:spacing w:after="120"/>
      <w:ind w:left="1132"/>
      <w:contextualSpacing/>
    </w:pPr>
  </w:style>
  <w:style w:type="paragraph" w:styleId="ListContinue5">
    <w:name w:val="List Continue 5"/>
    <w:basedOn w:val="Normal"/>
    <w:uiPriority w:val="99"/>
    <w:semiHidden/>
    <w:unhideWhenUsed/>
    <w:rsid w:val="006C5657"/>
    <w:pPr>
      <w:spacing w:after="120"/>
      <w:ind w:left="1415"/>
      <w:contextualSpacing/>
    </w:pPr>
  </w:style>
  <w:style w:type="paragraph" w:styleId="Caption">
    <w:name w:val="caption"/>
    <w:basedOn w:val="Normal"/>
    <w:next w:val="Normal"/>
    <w:uiPriority w:val="35"/>
    <w:semiHidden/>
    <w:unhideWhenUsed/>
    <w:qFormat/>
    <w:rsid w:val="006C5657"/>
    <w:pPr>
      <w:spacing w:after="200" w:line="240" w:lineRule="auto"/>
    </w:pPr>
    <w:rPr>
      <w:i/>
      <w:iCs/>
      <w:color w:val="17406D" w:themeColor="text2"/>
      <w:sz w:val="18"/>
      <w:szCs w:val="18"/>
    </w:rPr>
  </w:style>
  <w:style w:type="paragraph" w:styleId="HTMLAddress">
    <w:name w:val="HTML Address"/>
    <w:basedOn w:val="Normal"/>
    <w:link w:val="HTMLAddressChar"/>
    <w:uiPriority w:val="99"/>
    <w:semiHidden/>
    <w:unhideWhenUsed/>
    <w:rsid w:val="006C5657"/>
    <w:pPr>
      <w:spacing w:after="0" w:line="240" w:lineRule="auto"/>
    </w:pPr>
    <w:rPr>
      <w:i/>
      <w:iCs/>
    </w:rPr>
  </w:style>
  <w:style w:type="character" w:customStyle="1" w:styleId="HTMLAddressChar">
    <w:name w:val="HTML Address Char"/>
    <w:basedOn w:val="DefaultParagraphFont"/>
    <w:link w:val="HTMLAddress"/>
    <w:uiPriority w:val="99"/>
    <w:semiHidden/>
    <w:rsid w:val="006C5657"/>
    <w:rPr>
      <w:i/>
      <w:iCs/>
    </w:rPr>
  </w:style>
  <w:style w:type="paragraph" w:styleId="EnvelopeAddress">
    <w:name w:val="envelope address"/>
    <w:basedOn w:val="Normal"/>
    <w:uiPriority w:val="99"/>
    <w:semiHidden/>
    <w:unhideWhenUsed/>
    <w:rsid w:val="006C5657"/>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OAHeading">
    <w:name w:val="toa heading"/>
    <w:basedOn w:val="Normal"/>
    <w:next w:val="Normal"/>
    <w:uiPriority w:val="99"/>
    <w:semiHidden/>
    <w:unhideWhenUsed/>
    <w:rsid w:val="006C5657"/>
    <w:pPr>
      <w:spacing w:before="120"/>
    </w:pPr>
    <w:rPr>
      <w:rFonts w:asciiTheme="majorHAnsi" w:eastAsiaTheme="majorEastAsia" w:hAnsiTheme="majorHAnsi" w:cstheme="majorBidi"/>
      <w:b/>
      <w:bCs/>
      <w:sz w:val="24"/>
      <w:szCs w:val="24"/>
    </w:rPr>
  </w:style>
  <w:style w:type="paragraph" w:styleId="MessageHeader">
    <w:name w:val="Message Header"/>
    <w:basedOn w:val="Normal"/>
    <w:link w:val="MessageHeaderChar"/>
    <w:uiPriority w:val="99"/>
    <w:semiHidden/>
    <w:unhideWhenUsed/>
    <w:rsid w:val="006C565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C5657"/>
    <w:rPr>
      <w:rFonts w:asciiTheme="majorHAnsi" w:eastAsiaTheme="majorEastAsia" w:hAnsiTheme="majorHAnsi" w:cstheme="majorBidi"/>
      <w:sz w:val="24"/>
      <w:szCs w:val="24"/>
      <w:shd w:val="pct20" w:color="auto" w:fill="auto"/>
    </w:rPr>
  </w:style>
  <w:style w:type="paragraph" w:styleId="NoteHeading">
    <w:name w:val="Note Heading"/>
    <w:basedOn w:val="Normal"/>
    <w:next w:val="Normal"/>
    <w:link w:val="NoteHeadingChar"/>
    <w:uiPriority w:val="99"/>
    <w:semiHidden/>
    <w:unhideWhenUsed/>
    <w:rsid w:val="006C5657"/>
    <w:pPr>
      <w:spacing w:after="0" w:line="240" w:lineRule="auto"/>
    </w:pPr>
  </w:style>
  <w:style w:type="character" w:customStyle="1" w:styleId="NoteHeadingChar">
    <w:name w:val="Note Heading Char"/>
    <w:basedOn w:val="DefaultParagraphFont"/>
    <w:link w:val="NoteHeading"/>
    <w:uiPriority w:val="99"/>
    <w:semiHidden/>
    <w:rsid w:val="006C5657"/>
  </w:style>
  <w:style w:type="paragraph" w:styleId="Date">
    <w:name w:val="Date"/>
    <w:basedOn w:val="Normal"/>
    <w:next w:val="Normal"/>
    <w:link w:val="DateChar"/>
    <w:uiPriority w:val="99"/>
    <w:semiHidden/>
    <w:unhideWhenUsed/>
    <w:rsid w:val="006C5657"/>
  </w:style>
  <w:style w:type="character" w:customStyle="1" w:styleId="DateChar">
    <w:name w:val="Date Char"/>
    <w:basedOn w:val="DefaultParagraphFont"/>
    <w:link w:val="Date"/>
    <w:uiPriority w:val="99"/>
    <w:semiHidden/>
    <w:rsid w:val="006C5657"/>
  </w:style>
  <w:style w:type="paragraph" w:styleId="Signature">
    <w:name w:val="Signature"/>
    <w:basedOn w:val="Normal"/>
    <w:link w:val="SignatureChar"/>
    <w:uiPriority w:val="99"/>
    <w:semiHidden/>
    <w:unhideWhenUsed/>
    <w:rsid w:val="006C5657"/>
    <w:pPr>
      <w:spacing w:after="0" w:line="240" w:lineRule="auto"/>
      <w:ind w:left="4252"/>
    </w:pPr>
  </w:style>
  <w:style w:type="character" w:customStyle="1" w:styleId="SignatureChar">
    <w:name w:val="Signature Char"/>
    <w:basedOn w:val="DefaultParagraphFont"/>
    <w:link w:val="Signature"/>
    <w:uiPriority w:val="99"/>
    <w:semiHidden/>
    <w:rsid w:val="006C5657"/>
  </w:style>
  <w:style w:type="paragraph" w:styleId="E-mailSignature">
    <w:name w:val="E-mail Signature"/>
    <w:basedOn w:val="Normal"/>
    <w:link w:val="E-mailSignatureChar"/>
    <w:uiPriority w:val="99"/>
    <w:semiHidden/>
    <w:unhideWhenUsed/>
    <w:rsid w:val="006C5657"/>
    <w:pPr>
      <w:spacing w:after="0" w:line="240" w:lineRule="auto"/>
    </w:pPr>
  </w:style>
  <w:style w:type="character" w:customStyle="1" w:styleId="E-mailSignatureChar">
    <w:name w:val="E-mail Signature Char"/>
    <w:basedOn w:val="DefaultParagraphFont"/>
    <w:link w:val="E-mailSignature"/>
    <w:uiPriority w:val="99"/>
    <w:semiHidden/>
    <w:rsid w:val="006C5657"/>
  </w:style>
  <w:style w:type="paragraph" w:styleId="HTMLPreformatted">
    <w:name w:val="HTML Preformatted"/>
    <w:basedOn w:val="Normal"/>
    <w:link w:val="HTMLPreformattedChar"/>
    <w:uiPriority w:val="99"/>
    <w:semiHidden/>
    <w:unhideWhenUsed/>
    <w:rsid w:val="006C565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C5657"/>
    <w:rPr>
      <w:rFonts w:ascii="Consolas" w:hAnsi="Consolas"/>
      <w:sz w:val="20"/>
      <w:szCs w:val="20"/>
    </w:rPr>
  </w:style>
  <w:style w:type="paragraph" w:styleId="Index1">
    <w:name w:val="index 1"/>
    <w:basedOn w:val="Normal"/>
    <w:next w:val="Normal"/>
    <w:autoRedefine/>
    <w:uiPriority w:val="99"/>
    <w:semiHidden/>
    <w:unhideWhenUsed/>
    <w:rsid w:val="006C5657"/>
    <w:pPr>
      <w:spacing w:after="0" w:line="240" w:lineRule="auto"/>
      <w:ind w:left="220" w:hanging="220"/>
    </w:pPr>
  </w:style>
  <w:style w:type="paragraph" w:styleId="Index2">
    <w:name w:val="index 2"/>
    <w:basedOn w:val="Normal"/>
    <w:next w:val="Normal"/>
    <w:autoRedefine/>
    <w:uiPriority w:val="99"/>
    <w:semiHidden/>
    <w:unhideWhenUsed/>
    <w:rsid w:val="006C5657"/>
    <w:pPr>
      <w:spacing w:after="0" w:line="240" w:lineRule="auto"/>
      <w:ind w:left="440" w:hanging="220"/>
    </w:pPr>
  </w:style>
  <w:style w:type="paragraph" w:styleId="Index3">
    <w:name w:val="index 3"/>
    <w:basedOn w:val="Normal"/>
    <w:next w:val="Normal"/>
    <w:autoRedefine/>
    <w:uiPriority w:val="99"/>
    <w:semiHidden/>
    <w:unhideWhenUsed/>
    <w:rsid w:val="006C5657"/>
    <w:pPr>
      <w:spacing w:after="0" w:line="240" w:lineRule="auto"/>
      <w:ind w:left="660" w:hanging="220"/>
    </w:pPr>
  </w:style>
  <w:style w:type="paragraph" w:styleId="Index4">
    <w:name w:val="index 4"/>
    <w:basedOn w:val="Normal"/>
    <w:next w:val="Normal"/>
    <w:autoRedefine/>
    <w:uiPriority w:val="99"/>
    <w:semiHidden/>
    <w:unhideWhenUsed/>
    <w:rsid w:val="006C5657"/>
    <w:pPr>
      <w:spacing w:after="0" w:line="240" w:lineRule="auto"/>
      <w:ind w:left="880" w:hanging="220"/>
    </w:pPr>
  </w:style>
  <w:style w:type="paragraph" w:styleId="Index5">
    <w:name w:val="index 5"/>
    <w:basedOn w:val="Normal"/>
    <w:next w:val="Normal"/>
    <w:autoRedefine/>
    <w:uiPriority w:val="99"/>
    <w:semiHidden/>
    <w:unhideWhenUsed/>
    <w:rsid w:val="006C5657"/>
    <w:pPr>
      <w:spacing w:after="0" w:line="240" w:lineRule="auto"/>
      <w:ind w:left="1100" w:hanging="220"/>
    </w:pPr>
  </w:style>
  <w:style w:type="paragraph" w:styleId="Index6">
    <w:name w:val="index 6"/>
    <w:basedOn w:val="Normal"/>
    <w:next w:val="Normal"/>
    <w:autoRedefine/>
    <w:uiPriority w:val="99"/>
    <w:semiHidden/>
    <w:unhideWhenUsed/>
    <w:rsid w:val="006C5657"/>
    <w:pPr>
      <w:spacing w:after="0" w:line="240" w:lineRule="auto"/>
      <w:ind w:left="1320" w:hanging="220"/>
    </w:pPr>
  </w:style>
  <w:style w:type="paragraph" w:styleId="Index7">
    <w:name w:val="index 7"/>
    <w:basedOn w:val="Normal"/>
    <w:next w:val="Normal"/>
    <w:autoRedefine/>
    <w:uiPriority w:val="99"/>
    <w:semiHidden/>
    <w:unhideWhenUsed/>
    <w:rsid w:val="006C5657"/>
    <w:pPr>
      <w:spacing w:after="0" w:line="240" w:lineRule="auto"/>
      <w:ind w:left="1540" w:hanging="220"/>
    </w:pPr>
  </w:style>
  <w:style w:type="paragraph" w:styleId="Index8">
    <w:name w:val="index 8"/>
    <w:basedOn w:val="Normal"/>
    <w:next w:val="Normal"/>
    <w:autoRedefine/>
    <w:uiPriority w:val="99"/>
    <w:semiHidden/>
    <w:unhideWhenUsed/>
    <w:rsid w:val="006C5657"/>
    <w:pPr>
      <w:spacing w:after="0" w:line="240" w:lineRule="auto"/>
      <w:ind w:left="1760" w:hanging="220"/>
    </w:pPr>
  </w:style>
  <w:style w:type="paragraph" w:styleId="Index9">
    <w:name w:val="index 9"/>
    <w:basedOn w:val="Normal"/>
    <w:next w:val="Normal"/>
    <w:autoRedefine/>
    <w:uiPriority w:val="99"/>
    <w:semiHidden/>
    <w:unhideWhenUsed/>
    <w:rsid w:val="006C5657"/>
    <w:pPr>
      <w:spacing w:after="0" w:line="240" w:lineRule="auto"/>
      <w:ind w:left="1980" w:hanging="220"/>
    </w:pPr>
  </w:style>
  <w:style w:type="paragraph" w:styleId="List">
    <w:name w:val="List"/>
    <w:basedOn w:val="Normal"/>
    <w:uiPriority w:val="99"/>
    <w:semiHidden/>
    <w:unhideWhenUsed/>
    <w:rsid w:val="006C5657"/>
    <w:pPr>
      <w:ind w:left="283" w:hanging="283"/>
      <w:contextualSpacing/>
    </w:pPr>
  </w:style>
  <w:style w:type="paragraph" w:styleId="List2">
    <w:name w:val="List 2"/>
    <w:basedOn w:val="Normal"/>
    <w:uiPriority w:val="99"/>
    <w:semiHidden/>
    <w:unhideWhenUsed/>
    <w:rsid w:val="006C5657"/>
    <w:pPr>
      <w:ind w:left="566" w:hanging="283"/>
      <w:contextualSpacing/>
    </w:pPr>
  </w:style>
  <w:style w:type="paragraph" w:styleId="List3">
    <w:name w:val="List 3"/>
    <w:basedOn w:val="Normal"/>
    <w:uiPriority w:val="99"/>
    <w:semiHidden/>
    <w:unhideWhenUsed/>
    <w:rsid w:val="006C5657"/>
    <w:pPr>
      <w:ind w:left="849" w:hanging="283"/>
      <w:contextualSpacing/>
    </w:pPr>
  </w:style>
  <w:style w:type="paragraph" w:styleId="List4">
    <w:name w:val="List 4"/>
    <w:basedOn w:val="Normal"/>
    <w:uiPriority w:val="99"/>
    <w:semiHidden/>
    <w:unhideWhenUsed/>
    <w:rsid w:val="006C5657"/>
    <w:pPr>
      <w:ind w:left="1132" w:hanging="283"/>
      <w:contextualSpacing/>
    </w:pPr>
  </w:style>
  <w:style w:type="paragraph" w:styleId="List5">
    <w:name w:val="List 5"/>
    <w:basedOn w:val="Normal"/>
    <w:uiPriority w:val="99"/>
    <w:semiHidden/>
    <w:unhideWhenUsed/>
    <w:rsid w:val="006C5657"/>
    <w:pPr>
      <w:ind w:left="1415" w:hanging="283"/>
      <w:contextualSpacing/>
    </w:pPr>
  </w:style>
  <w:style w:type="paragraph" w:styleId="ListNumber">
    <w:name w:val="List Number"/>
    <w:basedOn w:val="Normal"/>
    <w:uiPriority w:val="99"/>
    <w:semiHidden/>
    <w:unhideWhenUsed/>
    <w:rsid w:val="006C5657"/>
    <w:pPr>
      <w:numPr>
        <w:numId w:val="33"/>
      </w:numPr>
      <w:contextualSpacing/>
    </w:pPr>
  </w:style>
  <w:style w:type="paragraph" w:styleId="ListNumber2">
    <w:name w:val="List Number 2"/>
    <w:basedOn w:val="Normal"/>
    <w:uiPriority w:val="99"/>
    <w:semiHidden/>
    <w:unhideWhenUsed/>
    <w:rsid w:val="006C5657"/>
    <w:pPr>
      <w:numPr>
        <w:numId w:val="34"/>
      </w:numPr>
      <w:contextualSpacing/>
    </w:pPr>
  </w:style>
  <w:style w:type="paragraph" w:styleId="ListNumber3">
    <w:name w:val="List Number 3"/>
    <w:basedOn w:val="Normal"/>
    <w:uiPriority w:val="99"/>
    <w:semiHidden/>
    <w:unhideWhenUsed/>
    <w:rsid w:val="006C5657"/>
    <w:pPr>
      <w:numPr>
        <w:numId w:val="35"/>
      </w:numPr>
      <w:contextualSpacing/>
    </w:pPr>
  </w:style>
  <w:style w:type="paragraph" w:styleId="ListNumber4">
    <w:name w:val="List Number 4"/>
    <w:basedOn w:val="Normal"/>
    <w:uiPriority w:val="99"/>
    <w:semiHidden/>
    <w:unhideWhenUsed/>
    <w:rsid w:val="006C5657"/>
    <w:pPr>
      <w:numPr>
        <w:numId w:val="36"/>
      </w:numPr>
      <w:contextualSpacing/>
    </w:pPr>
  </w:style>
  <w:style w:type="paragraph" w:styleId="ListNumber5">
    <w:name w:val="List Number 5"/>
    <w:basedOn w:val="Normal"/>
    <w:uiPriority w:val="99"/>
    <w:semiHidden/>
    <w:unhideWhenUsed/>
    <w:rsid w:val="006C5657"/>
    <w:pPr>
      <w:numPr>
        <w:numId w:val="37"/>
      </w:numPr>
      <w:contextualSpacing/>
    </w:pPr>
  </w:style>
  <w:style w:type="paragraph" w:styleId="ListBullet">
    <w:name w:val="List Bullet"/>
    <w:basedOn w:val="Normal"/>
    <w:uiPriority w:val="99"/>
    <w:semiHidden/>
    <w:unhideWhenUsed/>
    <w:rsid w:val="006C5657"/>
    <w:pPr>
      <w:numPr>
        <w:numId w:val="38"/>
      </w:numPr>
      <w:contextualSpacing/>
    </w:pPr>
  </w:style>
  <w:style w:type="paragraph" w:styleId="ListBullet2">
    <w:name w:val="List Bullet 2"/>
    <w:basedOn w:val="Normal"/>
    <w:uiPriority w:val="99"/>
    <w:semiHidden/>
    <w:unhideWhenUsed/>
    <w:rsid w:val="006C5657"/>
    <w:pPr>
      <w:numPr>
        <w:numId w:val="39"/>
      </w:numPr>
      <w:contextualSpacing/>
    </w:pPr>
  </w:style>
  <w:style w:type="paragraph" w:styleId="ListBullet3">
    <w:name w:val="List Bullet 3"/>
    <w:basedOn w:val="Normal"/>
    <w:uiPriority w:val="99"/>
    <w:semiHidden/>
    <w:unhideWhenUsed/>
    <w:rsid w:val="006C5657"/>
    <w:pPr>
      <w:numPr>
        <w:numId w:val="40"/>
      </w:numPr>
      <w:contextualSpacing/>
    </w:pPr>
  </w:style>
  <w:style w:type="paragraph" w:styleId="ListBullet4">
    <w:name w:val="List Bullet 4"/>
    <w:basedOn w:val="Normal"/>
    <w:uiPriority w:val="99"/>
    <w:semiHidden/>
    <w:unhideWhenUsed/>
    <w:rsid w:val="006C5657"/>
    <w:pPr>
      <w:numPr>
        <w:numId w:val="41"/>
      </w:numPr>
      <w:contextualSpacing/>
    </w:pPr>
  </w:style>
  <w:style w:type="paragraph" w:styleId="ListBullet5">
    <w:name w:val="List Bullet 5"/>
    <w:basedOn w:val="Normal"/>
    <w:uiPriority w:val="99"/>
    <w:semiHidden/>
    <w:unhideWhenUsed/>
    <w:rsid w:val="006C5657"/>
    <w:pPr>
      <w:numPr>
        <w:numId w:val="42"/>
      </w:numPr>
      <w:contextualSpacing/>
    </w:pPr>
  </w:style>
  <w:style w:type="paragraph" w:styleId="DocumentMap">
    <w:name w:val="Document Map"/>
    <w:basedOn w:val="Normal"/>
    <w:link w:val="DocumentMapChar"/>
    <w:uiPriority w:val="99"/>
    <w:semiHidden/>
    <w:unhideWhenUsed/>
    <w:rsid w:val="006C565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C5657"/>
    <w:rPr>
      <w:rFonts w:ascii="Segoe UI" w:hAnsi="Segoe UI" w:cs="Segoe UI"/>
      <w:sz w:val="16"/>
      <w:szCs w:val="16"/>
    </w:rPr>
  </w:style>
  <w:style w:type="paragraph" w:styleId="NormalWeb">
    <w:name w:val="Normal (Web)"/>
    <w:basedOn w:val="Normal"/>
    <w:uiPriority w:val="99"/>
    <w:semiHidden/>
    <w:unhideWhenUsed/>
    <w:rsid w:val="006C5657"/>
    <w:rPr>
      <w:rFonts w:ascii="Times New Roman" w:hAnsi="Times New Roman" w:cs="Times New Roman"/>
      <w:sz w:val="24"/>
      <w:szCs w:val="24"/>
    </w:rPr>
  </w:style>
  <w:style w:type="paragraph" w:styleId="EnvelopeReturn">
    <w:name w:val="envelope return"/>
    <w:basedOn w:val="Normal"/>
    <w:uiPriority w:val="99"/>
    <w:semiHidden/>
    <w:unhideWhenUsed/>
    <w:rsid w:val="006C5657"/>
    <w:pPr>
      <w:spacing w:after="0" w:line="240" w:lineRule="auto"/>
    </w:pPr>
    <w:rPr>
      <w:rFonts w:asciiTheme="majorHAnsi" w:eastAsiaTheme="majorEastAsia" w:hAnsiTheme="majorHAnsi" w:cstheme="majorBidi"/>
      <w:sz w:val="20"/>
      <w:szCs w:val="20"/>
    </w:rPr>
  </w:style>
  <w:style w:type="paragraph" w:styleId="Salutation">
    <w:name w:val="Salutation"/>
    <w:basedOn w:val="Normal"/>
    <w:next w:val="Normal"/>
    <w:link w:val="SalutationChar"/>
    <w:uiPriority w:val="99"/>
    <w:semiHidden/>
    <w:unhideWhenUsed/>
    <w:rsid w:val="006C5657"/>
  </w:style>
  <w:style w:type="character" w:customStyle="1" w:styleId="SalutationChar">
    <w:name w:val="Salutation Char"/>
    <w:basedOn w:val="DefaultParagraphFont"/>
    <w:link w:val="Salutation"/>
    <w:uiPriority w:val="99"/>
    <w:semiHidden/>
    <w:rsid w:val="006C5657"/>
  </w:style>
  <w:style w:type="paragraph" w:styleId="BodyTextIndent2">
    <w:name w:val="Body Text Indent 2"/>
    <w:basedOn w:val="Normal"/>
    <w:link w:val="BodyTextIndent2Char"/>
    <w:uiPriority w:val="99"/>
    <w:semiHidden/>
    <w:unhideWhenUsed/>
    <w:rsid w:val="006C5657"/>
    <w:pPr>
      <w:spacing w:after="120" w:line="480" w:lineRule="auto"/>
      <w:ind w:left="283"/>
    </w:pPr>
  </w:style>
  <w:style w:type="character" w:customStyle="1" w:styleId="BodyTextIndent2Char">
    <w:name w:val="Body Text Indent 2 Char"/>
    <w:basedOn w:val="DefaultParagraphFont"/>
    <w:link w:val="BodyTextIndent2"/>
    <w:uiPriority w:val="99"/>
    <w:semiHidden/>
    <w:rsid w:val="006C5657"/>
  </w:style>
  <w:style w:type="paragraph" w:styleId="BodyTextIndent3">
    <w:name w:val="Body Text Indent 3"/>
    <w:basedOn w:val="Normal"/>
    <w:link w:val="BodyTextIndent3Char"/>
    <w:uiPriority w:val="99"/>
    <w:semiHidden/>
    <w:unhideWhenUsed/>
    <w:rsid w:val="006C565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C5657"/>
    <w:rPr>
      <w:sz w:val="16"/>
      <w:szCs w:val="16"/>
    </w:rPr>
  </w:style>
  <w:style w:type="paragraph" w:styleId="BodyTextIndent">
    <w:name w:val="Body Text Indent"/>
    <w:basedOn w:val="Normal"/>
    <w:link w:val="BodyTextIndentChar"/>
    <w:uiPriority w:val="99"/>
    <w:semiHidden/>
    <w:unhideWhenUsed/>
    <w:rsid w:val="006C5657"/>
    <w:pPr>
      <w:spacing w:after="120"/>
      <w:ind w:left="283"/>
    </w:pPr>
  </w:style>
  <w:style w:type="character" w:customStyle="1" w:styleId="BodyTextIndentChar">
    <w:name w:val="Body Text Indent Char"/>
    <w:basedOn w:val="DefaultParagraphFont"/>
    <w:link w:val="BodyTextIndent"/>
    <w:uiPriority w:val="99"/>
    <w:semiHidden/>
    <w:rsid w:val="006C5657"/>
  </w:style>
  <w:style w:type="paragraph" w:styleId="NormalIndent">
    <w:name w:val="Normal Indent"/>
    <w:basedOn w:val="Normal"/>
    <w:uiPriority w:val="99"/>
    <w:semiHidden/>
    <w:unhideWhenUsed/>
    <w:rsid w:val="006C5657"/>
    <w:pPr>
      <w:ind w:left="708"/>
    </w:pPr>
  </w:style>
  <w:style w:type="paragraph" w:styleId="Subtitle">
    <w:name w:val="Subtitle"/>
    <w:basedOn w:val="Normal"/>
    <w:next w:val="Normal"/>
    <w:link w:val="SubtitleChar"/>
    <w:uiPriority w:val="11"/>
    <w:qFormat/>
    <w:rsid w:val="006C5657"/>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C5657"/>
    <w:rPr>
      <w:rFonts w:asciiTheme="minorHAnsi" w:eastAsiaTheme="minorEastAsia" w:hAnsiTheme="minorHAnsi"/>
      <w:color w:val="5A5A5A" w:themeColor="text1" w:themeTint="A5"/>
      <w:spacing w:val="15"/>
    </w:rPr>
  </w:style>
  <w:style w:type="paragraph" w:styleId="TableofFigures">
    <w:name w:val="table of figures"/>
    <w:basedOn w:val="Normal"/>
    <w:next w:val="Normal"/>
    <w:uiPriority w:val="99"/>
    <w:semiHidden/>
    <w:unhideWhenUsed/>
    <w:rsid w:val="006C5657"/>
    <w:pPr>
      <w:spacing w:after="0"/>
    </w:pPr>
  </w:style>
  <w:style w:type="paragraph" w:styleId="TOC4">
    <w:name w:val="toc 4"/>
    <w:basedOn w:val="Normal"/>
    <w:next w:val="Normal"/>
    <w:autoRedefine/>
    <w:uiPriority w:val="39"/>
    <w:semiHidden/>
    <w:unhideWhenUsed/>
    <w:rsid w:val="006C5657"/>
    <w:pPr>
      <w:spacing w:after="100"/>
      <w:ind w:left="660"/>
    </w:pPr>
  </w:style>
  <w:style w:type="paragraph" w:styleId="TOC5">
    <w:name w:val="toc 5"/>
    <w:basedOn w:val="Normal"/>
    <w:next w:val="Normal"/>
    <w:autoRedefine/>
    <w:uiPriority w:val="39"/>
    <w:semiHidden/>
    <w:unhideWhenUsed/>
    <w:rsid w:val="006C5657"/>
    <w:pPr>
      <w:spacing w:after="100"/>
      <w:ind w:left="880"/>
    </w:pPr>
  </w:style>
  <w:style w:type="paragraph" w:styleId="TOC6">
    <w:name w:val="toc 6"/>
    <w:basedOn w:val="Normal"/>
    <w:next w:val="Normal"/>
    <w:autoRedefine/>
    <w:uiPriority w:val="39"/>
    <w:semiHidden/>
    <w:unhideWhenUsed/>
    <w:rsid w:val="006C5657"/>
    <w:pPr>
      <w:spacing w:after="100"/>
      <w:ind w:left="1100"/>
    </w:pPr>
  </w:style>
  <w:style w:type="paragraph" w:styleId="TOC7">
    <w:name w:val="toc 7"/>
    <w:basedOn w:val="Normal"/>
    <w:next w:val="Normal"/>
    <w:autoRedefine/>
    <w:uiPriority w:val="39"/>
    <w:semiHidden/>
    <w:unhideWhenUsed/>
    <w:rsid w:val="006C5657"/>
    <w:pPr>
      <w:spacing w:after="100"/>
      <w:ind w:left="1320"/>
    </w:pPr>
  </w:style>
  <w:style w:type="paragraph" w:styleId="TOC8">
    <w:name w:val="toc 8"/>
    <w:basedOn w:val="Normal"/>
    <w:next w:val="Normal"/>
    <w:autoRedefine/>
    <w:uiPriority w:val="39"/>
    <w:semiHidden/>
    <w:unhideWhenUsed/>
    <w:rsid w:val="006C5657"/>
    <w:pPr>
      <w:spacing w:after="100"/>
      <w:ind w:left="1540"/>
    </w:pPr>
  </w:style>
  <w:style w:type="paragraph" w:styleId="TOC9">
    <w:name w:val="toc 9"/>
    <w:basedOn w:val="Normal"/>
    <w:next w:val="Normal"/>
    <w:autoRedefine/>
    <w:uiPriority w:val="39"/>
    <w:semiHidden/>
    <w:unhideWhenUsed/>
    <w:rsid w:val="006C5657"/>
    <w:pPr>
      <w:spacing w:after="100"/>
      <w:ind w:left="1760"/>
    </w:pPr>
  </w:style>
  <w:style w:type="paragraph" w:styleId="TableofAuthorities">
    <w:name w:val="table of authorities"/>
    <w:basedOn w:val="Normal"/>
    <w:next w:val="Normal"/>
    <w:uiPriority w:val="99"/>
    <w:semiHidden/>
    <w:unhideWhenUsed/>
    <w:rsid w:val="006C5657"/>
    <w:pPr>
      <w:spacing w:after="0"/>
      <w:ind w:left="220" w:hanging="220"/>
    </w:pPr>
  </w:style>
  <w:style w:type="paragraph" w:styleId="BlockText">
    <w:name w:val="Block Text"/>
    <w:basedOn w:val="Normal"/>
    <w:uiPriority w:val="99"/>
    <w:semiHidden/>
    <w:unhideWhenUsed/>
    <w:rsid w:val="006C5657"/>
    <w:pPr>
      <w:pBdr>
        <w:top w:val="single" w:sz="2" w:space="10" w:color="0F6FC6" w:themeColor="accent1"/>
        <w:left w:val="single" w:sz="2" w:space="10" w:color="0F6FC6" w:themeColor="accent1"/>
        <w:bottom w:val="single" w:sz="2" w:space="10" w:color="0F6FC6" w:themeColor="accent1"/>
        <w:right w:val="single" w:sz="2" w:space="10" w:color="0F6FC6" w:themeColor="accent1"/>
      </w:pBdr>
      <w:ind w:left="1152" w:right="1152"/>
    </w:pPr>
    <w:rPr>
      <w:rFonts w:asciiTheme="minorHAnsi" w:eastAsiaTheme="minorEastAsia" w:hAnsiTheme="minorHAnsi"/>
      <w:i/>
      <w:iCs/>
      <w:color w:val="0F6FC6" w:themeColor="accent1"/>
    </w:rPr>
  </w:style>
  <w:style w:type="paragraph" w:styleId="BalloonText">
    <w:name w:val="Balloon Text"/>
    <w:basedOn w:val="Normal"/>
    <w:link w:val="BalloonTextChar"/>
    <w:uiPriority w:val="99"/>
    <w:semiHidden/>
    <w:unhideWhenUsed/>
    <w:rsid w:val="006C56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5657"/>
    <w:rPr>
      <w:rFonts w:ascii="Segoe UI" w:hAnsi="Segoe UI" w:cs="Segoe UI"/>
      <w:sz w:val="18"/>
      <w:szCs w:val="18"/>
    </w:rPr>
  </w:style>
  <w:style w:type="paragraph" w:styleId="BodyText">
    <w:name w:val="Body Text"/>
    <w:basedOn w:val="Normal"/>
    <w:link w:val="BodyTextChar"/>
    <w:uiPriority w:val="99"/>
    <w:semiHidden/>
    <w:unhideWhenUsed/>
    <w:rsid w:val="006C5657"/>
    <w:pPr>
      <w:spacing w:after="120"/>
    </w:pPr>
  </w:style>
  <w:style w:type="character" w:customStyle="1" w:styleId="BodyTextChar">
    <w:name w:val="Body Text Char"/>
    <w:basedOn w:val="DefaultParagraphFont"/>
    <w:link w:val="BodyText"/>
    <w:uiPriority w:val="99"/>
    <w:semiHidden/>
    <w:rsid w:val="006C5657"/>
  </w:style>
  <w:style w:type="paragraph" w:styleId="BodyText2">
    <w:name w:val="Body Text 2"/>
    <w:basedOn w:val="Normal"/>
    <w:link w:val="BodyText2Char"/>
    <w:uiPriority w:val="99"/>
    <w:semiHidden/>
    <w:unhideWhenUsed/>
    <w:rsid w:val="006C5657"/>
    <w:pPr>
      <w:spacing w:after="120" w:line="480" w:lineRule="auto"/>
    </w:pPr>
  </w:style>
  <w:style w:type="character" w:customStyle="1" w:styleId="BodyText2Char">
    <w:name w:val="Body Text 2 Char"/>
    <w:basedOn w:val="DefaultParagraphFont"/>
    <w:link w:val="BodyText2"/>
    <w:uiPriority w:val="99"/>
    <w:semiHidden/>
    <w:rsid w:val="006C5657"/>
  </w:style>
  <w:style w:type="paragraph" w:styleId="BodyText3">
    <w:name w:val="Body Text 3"/>
    <w:basedOn w:val="Normal"/>
    <w:link w:val="BodyText3Char"/>
    <w:uiPriority w:val="99"/>
    <w:semiHidden/>
    <w:unhideWhenUsed/>
    <w:rsid w:val="006C5657"/>
    <w:pPr>
      <w:spacing w:after="120"/>
    </w:pPr>
    <w:rPr>
      <w:sz w:val="16"/>
      <w:szCs w:val="16"/>
    </w:rPr>
  </w:style>
  <w:style w:type="character" w:customStyle="1" w:styleId="BodyText3Char">
    <w:name w:val="Body Text 3 Char"/>
    <w:basedOn w:val="DefaultParagraphFont"/>
    <w:link w:val="BodyText3"/>
    <w:uiPriority w:val="99"/>
    <w:semiHidden/>
    <w:rsid w:val="006C5657"/>
    <w:rPr>
      <w:sz w:val="16"/>
      <w:szCs w:val="16"/>
    </w:rPr>
  </w:style>
  <w:style w:type="paragraph" w:styleId="BodyTextFirstIndent">
    <w:name w:val="Body Text First Indent"/>
    <w:basedOn w:val="BodyText"/>
    <w:link w:val="BodyTextFirstIndentChar"/>
    <w:uiPriority w:val="99"/>
    <w:semiHidden/>
    <w:unhideWhenUsed/>
    <w:rsid w:val="006C5657"/>
    <w:pPr>
      <w:spacing w:after="240"/>
      <w:ind w:firstLine="360"/>
    </w:pPr>
  </w:style>
  <w:style w:type="character" w:customStyle="1" w:styleId="BodyTextFirstIndentChar">
    <w:name w:val="Body Text First Indent Char"/>
    <w:basedOn w:val="BodyTextChar"/>
    <w:link w:val="BodyTextFirstIndent"/>
    <w:uiPriority w:val="99"/>
    <w:semiHidden/>
    <w:rsid w:val="006C5657"/>
  </w:style>
  <w:style w:type="paragraph" w:styleId="BodyTextFirstIndent2">
    <w:name w:val="Body Text First Indent 2"/>
    <w:basedOn w:val="BodyTextIndent"/>
    <w:link w:val="BodyTextFirstIndent2Char"/>
    <w:uiPriority w:val="99"/>
    <w:semiHidden/>
    <w:unhideWhenUsed/>
    <w:rsid w:val="006C5657"/>
    <w:pPr>
      <w:spacing w:after="240"/>
      <w:ind w:left="360" w:firstLine="360"/>
    </w:pPr>
  </w:style>
  <w:style w:type="character" w:customStyle="1" w:styleId="BodyTextFirstIndent2Char">
    <w:name w:val="Body Text First Indent 2 Char"/>
    <w:basedOn w:val="BodyTextIndentChar"/>
    <w:link w:val="BodyTextFirstIndent2"/>
    <w:uiPriority w:val="99"/>
    <w:semiHidden/>
    <w:rsid w:val="006C5657"/>
  </w:style>
  <w:style w:type="paragraph" w:styleId="MacroText">
    <w:name w:val="macro"/>
    <w:link w:val="MacroTextChar"/>
    <w:uiPriority w:val="99"/>
    <w:semiHidden/>
    <w:unhideWhenUsed/>
    <w:rsid w:val="006C56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6C5657"/>
    <w:rPr>
      <w:rFonts w:ascii="Consolas" w:hAnsi="Consolas"/>
      <w:sz w:val="20"/>
      <w:szCs w:val="20"/>
    </w:rPr>
  </w:style>
  <w:style w:type="paragraph" w:styleId="EndnoteText">
    <w:name w:val="endnote text"/>
    <w:basedOn w:val="Normal"/>
    <w:link w:val="EndnoteTextChar"/>
    <w:uiPriority w:val="99"/>
    <w:semiHidden/>
    <w:unhideWhenUsed/>
    <w:rsid w:val="006C56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5657"/>
    <w:rPr>
      <w:sz w:val="20"/>
      <w:szCs w:val="20"/>
    </w:rPr>
  </w:style>
  <w:style w:type="paragraph" w:styleId="FootnoteText">
    <w:name w:val="footnote text"/>
    <w:basedOn w:val="Normal"/>
    <w:link w:val="FootnoteTextChar"/>
    <w:uiPriority w:val="99"/>
    <w:semiHidden/>
    <w:unhideWhenUsed/>
    <w:rsid w:val="006C56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657"/>
    <w:rPr>
      <w:sz w:val="20"/>
      <w:szCs w:val="20"/>
    </w:rPr>
  </w:style>
  <w:style w:type="paragraph" w:styleId="PlainText">
    <w:name w:val="Plain Text"/>
    <w:basedOn w:val="Normal"/>
    <w:link w:val="PlainTextChar"/>
    <w:uiPriority w:val="99"/>
    <w:semiHidden/>
    <w:unhideWhenUsed/>
    <w:rsid w:val="006C565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C5657"/>
    <w:rPr>
      <w:rFonts w:ascii="Consolas" w:hAnsi="Consolas"/>
      <w:sz w:val="21"/>
      <w:szCs w:val="21"/>
    </w:rPr>
  </w:style>
  <w:style w:type="character" w:customStyle="1" w:styleId="Heading4Char">
    <w:name w:val="Heading 4 Char"/>
    <w:basedOn w:val="DefaultParagraphFont"/>
    <w:link w:val="Heading4"/>
    <w:uiPriority w:val="9"/>
    <w:semiHidden/>
    <w:rsid w:val="006C5657"/>
    <w:rPr>
      <w:rFonts w:asciiTheme="majorHAnsi" w:eastAsiaTheme="majorEastAsia" w:hAnsiTheme="majorHAnsi" w:cstheme="majorBidi"/>
      <w:i/>
      <w:iCs/>
      <w:color w:val="0B5294" w:themeColor="accent1" w:themeShade="BF"/>
    </w:rPr>
  </w:style>
  <w:style w:type="character" w:customStyle="1" w:styleId="Heading5Char">
    <w:name w:val="Heading 5 Char"/>
    <w:basedOn w:val="DefaultParagraphFont"/>
    <w:link w:val="Heading5"/>
    <w:uiPriority w:val="9"/>
    <w:semiHidden/>
    <w:rsid w:val="006C5657"/>
    <w:rPr>
      <w:rFonts w:asciiTheme="majorHAnsi" w:eastAsiaTheme="majorEastAsia" w:hAnsiTheme="majorHAnsi" w:cstheme="majorBidi"/>
      <w:color w:val="0B5294" w:themeColor="accent1" w:themeShade="BF"/>
    </w:rPr>
  </w:style>
  <w:style w:type="character" w:customStyle="1" w:styleId="Heading6Char">
    <w:name w:val="Heading 6 Char"/>
    <w:basedOn w:val="DefaultParagraphFont"/>
    <w:link w:val="Heading6"/>
    <w:uiPriority w:val="9"/>
    <w:semiHidden/>
    <w:rsid w:val="006C5657"/>
    <w:rPr>
      <w:rFonts w:asciiTheme="majorHAnsi" w:eastAsiaTheme="majorEastAsia" w:hAnsiTheme="majorHAnsi" w:cstheme="majorBidi"/>
      <w:color w:val="073662" w:themeColor="accent1" w:themeShade="7F"/>
    </w:rPr>
  </w:style>
  <w:style w:type="character" w:customStyle="1" w:styleId="Heading7Char">
    <w:name w:val="Heading 7 Char"/>
    <w:basedOn w:val="DefaultParagraphFont"/>
    <w:link w:val="Heading7"/>
    <w:uiPriority w:val="9"/>
    <w:semiHidden/>
    <w:rsid w:val="006C5657"/>
    <w:rPr>
      <w:rFonts w:asciiTheme="majorHAnsi" w:eastAsiaTheme="majorEastAsia" w:hAnsiTheme="majorHAnsi" w:cstheme="majorBidi"/>
      <w:i/>
      <w:iCs/>
      <w:color w:val="073662" w:themeColor="accent1" w:themeShade="7F"/>
    </w:rPr>
  </w:style>
  <w:style w:type="character" w:customStyle="1" w:styleId="Heading8Char">
    <w:name w:val="Heading 8 Char"/>
    <w:basedOn w:val="DefaultParagraphFont"/>
    <w:link w:val="Heading8"/>
    <w:uiPriority w:val="9"/>
    <w:semiHidden/>
    <w:rsid w:val="006C56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657"/>
    <w:rPr>
      <w:rFonts w:asciiTheme="majorHAnsi" w:eastAsiaTheme="majorEastAsia" w:hAnsiTheme="majorHAnsi" w:cstheme="majorBidi"/>
      <w:i/>
      <w:iCs/>
      <w:color w:val="272727" w:themeColor="text1" w:themeTint="D8"/>
      <w:sz w:val="21"/>
      <w:szCs w:val="21"/>
    </w:rPr>
  </w:style>
  <w:style w:type="paragraph" w:styleId="IndexHeading">
    <w:name w:val="index heading"/>
    <w:basedOn w:val="Normal"/>
    <w:next w:val="Index1"/>
    <w:uiPriority w:val="99"/>
    <w:semiHidden/>
    <w:unhideWhenUsed/>
    <w:rsid w:val="006C5657"/>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277633">
      <w:bodyDiv w:val="1"/>
      <w:marLeft w:val="0"/>
      <w:marRight w:val="0"/>
      <w:marTop w:val="0"/>
      <w:marBottom w:val="0"/>
      <w:divBdr>
        <w:top w:val="none" w:sz="0" w:space="0" w:color="auto"/>
        <w:left w:val="none" w:sz="0" w:space="0" w:color="auto"/>
        <w:bottom w:val="none" w:sz="0" w:space="0" w:color="auto"/>
        <w:right w:val="none" w:sz="0" w:space="0" w:color="auto"/>
      </w:divBdr>
    </w:div>
    <w:div w:id="383872207">
      <w:bodyDiv w:val="1"/>
      <w:marLeft w:val="0"/>
      <w:marRight w:val="0"/>
      <w:marTop w:val="0"/>
      <w:marBottom w:val="0"/>
      <w:divBdr>
        <w:top w:val="none" w:sz="0" w:space="0" w:color="auto"/>
        <w:left w:val="none" w:sz="0" w:space="0" w:color="auto"/>
        <w:bottom w:val="none" w:sz="0" w:space="0" w:color="auto"/>
        <w:right w:val="none" w:sz="0" w:space="0" w:color="auto"/>
      </w:divBdr>
      <w:divsChild>
        <w:div w:id="120199207">
          <w:marLeft w:val="0"/>
          <w:marRight w:val="0"/>
          <w:marTop w:val="0"/>
          <w:marBottom w:val="0"/>
          <w:divBdr>
            <w:top w:val="none" w:sz="0" w:space="0" w:color="auto"/>
            <w:left w:val="none" w:sz="0" w:space="0" w:color="auto"/>
            <w:bottom w:val="none" w:sz="0" w:space="0" w:color="auto"/>
            <w:right w:val="none" w:sz="0" w:space="0" w:color="auto"/>
          </w:divBdr>
          <w:divsChild>
            <w:div w:id="15730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33778">
      <w:bodyDiv w:val="1"/>
      <w:marLeft w:val="0"/>
      <w:marRight w:val="0"/>
      <w:marTop w:val="0"/>
      <w:marBottom w:val="0"/>
      <w:divBdr>
        <w:top w:val="none" w:sz="0" w:space="0" w:color="auto"/>
        <w:left w:val="none" w:sz="0" w:space="0" w:color="auto"/>
        <w:bottom w:val="none" w:sz="0" w:space="0" w:color="auto"/>
        <w:right w:val="none" w:sz="0" w:space="0" w:color="auto"/>
      </w:divBdr>
      <w:divsChild>
        <w:div w:id="2037341088">
          <w:marLeft w:val="0"/>
          <w:marRight w:val="0"/>
          <w:marTop w:val="0"/>
          <w:marBottom w:val="0"/>
          <w:divBdr>
            <w:top w:val="none" w:sz="0" w:space="0" w:color="auto"/>
            <w:left w:val="none" w:sz="0" w:space="0" w:color="auto"/>
            <w:bottom w:val="none" w:sz="0" w:space="0" w:color="auto"/>
            <w:right w:val="none" w:sz="0" w:space="0" w:color="auto"/>
          </w:divBdr>
          <w:divsChild>
            <w:div w:id="4800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7042">
      <w:bodyDiv w:val="1"/>
      <w:marLeft w:val="0"/>
      <w:marRight w:val="0"/>
      <w:marTop w:val="0"/>
      <w:marBottom w:val="0"/>
      <w:divBdr>
        <w:top w:val="none" w:sz="0" w:space="0" w:color="auto"/>
        <w:left w:val="none" w:sz="0" w:space="0" w:color="auto"/>
        <w:bottom w:val="none" w:sz="0" w:space="0" w:color="auto"/>
        <w:right w:val="none" w:sz="0" w:space="0" w:color="auto"/>
      </w:divBdr>
      <w:divsChild>
        <w:div w:id="353726506">
          <w:marLeft w:val="0"/>
          <w:marRight w:val="0"/>
          <w:marTop w:val="0"/>
          <w:marBottom w:val="0"/>
          <w:divBdr>
            <w:top w:val="none" w:sz="0" w:space="0" w:color="auto"/>
            <w:left w:val="none" w:sz="0" w:space="0" w:color="auto"/>
            <w:bottom w:val="none" w:sz="0" w:space="0" w:color="auto"/>
            <w:right w:val="none" w:sz="0" w:space="0" w:color="auto"/>
          </w:divBdr>
          <w:divsChild>
            <w:div w:id="6485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3761">
      <w:bodyDiv w:val="1"/>
      <w:marLeft w:val="0"/>
      <w:marRight w:val="0"/>
      <w:marTop w:val="0"/>
      <w:marBottom w:val="0"/>
      <w:divBdr>
        <w:top w:val="none" w:sz="0" w:space="0" w:color="auto"/>
        <w:left w:val="none" w:sz="0" w:space="0" w:color="auto"/>
        <w:bottom w:val="none" w:sz="0" w:space="0" w:color="auto"/>
        <w:right w:val="none" w:sz="0" w:space="0" w:color="auto"/>
      </w:divBdr>
    </w:div>
    <w:div w:id="1475022431">
      <w:bodyDiv w:val="1"/>
      <w:marLeft w:val="0"/>
      <w:marRight w:val="0"/>
      <w:marTop w:val="0"/>
      <w:marBottom w:val="0"/>
      <w:divBdr>
        <w:top w:val="none" w:sz="0" w:space="0" w:color="auto"/>
        <w:left w:val="none" w:sz="0" w:space="0" w:color="auto"/>
        <w:bottom w:val="none" w:sz="0" w:space="0" w:color="auto"/>
        <w:right w:val="none" w:sz="0" w:space="0" w:color="auto"/>
      </w:divBdr>
      <w:divsChild>
        <w:div w:id="835264760">
          <w:marLeft w:val="0"/>
          <w:marRight w:val="0"/>
          <w:marTop w:val="0"/>
          <w:marBottom w:val="0"/>
          <w:divBdr>
            <w:top w:val="none" w:sz="0" w:space="0" w:color="auto"/>
            <w:left w:val="none" w:sz="0" w:space="0" w:color="auto"/>
            <w:bottom w:val="none" w:sz="0" w:space="0" w:color="auto"/>
            <w:right w:val="none" w:sz="0" w:space="0" w:color="auto"/>
          </w:divBdr>
          <w:divsChild>
            <w:div w:id="4241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1253">
      <w:bodyDiv w:val="1"/>
      <w:marLeft w:val="0"/>
      <w:marRight w:val="0"/>
      <w:marTop w:val="0"/>
      <w:marBottom w:val="0"/>
      <w:divBdr>
        <w:top w:val="none" w:sz="0" w:space="0" w:color="auto"/>
        <w:left w:val="none" w:sz="0" w:space="0" w:color="auto"/>
        <w:bottom w:val="none" w:sz="0" w:space="0" w:color="auto"/>
        <w:right w:val="none" w:sz="0" w:space="0" w:color="auto"/>
      </w:divBdr>
      <w:divsChild>
        <w:div w:id="710107819">
          <w:marLeft w:val="0"/>
          <w:marRight w:val="0"/>
          <w:marTop w:val="0"/>
          <w:marBottom w:val="0"/>
          <w:divBdr>
            <w:top w:val="none" w:sz="0" w:space="0" w:color="auto"/>
            <w:left w:val="none" w:sz="0" w:space="0" w:color="auto"/>
            <w:bottom w:val="none" w:sz="0" w:space="0" w:color="auto"/>
            <w:right w:val="none" w:sz="0" w:space="0" w:color="auto"/>
          </w:divBdr>
          <w:divsChild>
            <w:div w:id="209297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2951">
      <w:bodyDiv w:val="1"/>
      <w:marLeft w:val="0"/>
      <w:marRight w:val="0"/>
      <w:marTop w:val="0"/>
      <w:marBottom w:val="0"/>
      <w:divBdr>
        <w:top w:val="none" w:sz="0" w:space="0" w:color="auto"/>
        <w:left w:val="none" w:sz="0" w:space="0" w:color="auto"/>
        <w:bottom w:val="none" w:sz="0" w:space="0" w:color="auto"/>
        <w:right w:val="none" w:sz="0" w:space="0" w:color="auto"/>
      </w:divBdr>
      <w:divsChild>
        <w:div w:id="1222867041">
          <w:marLeft w:val="0"/>
          <w:marRight w:val="0"/>
          <w:marTop w:val="0"/>
          <w:marBottom w:val="0"/>
          <w:divBdr>
            <w:top w:val="none" w:sz="0" w:space="0" w:color="auto"/>
            <w:left w:val="none" w:sz="0" w:space="0" w:color="auto"/>
            <w:bottom w:val="none" w:sz="0" w:space="0" w:color="auto"/>
            <w:right w:val="none" w:sz="0" w:space="0" w:color="auto"/>
          </w:divBdr>
          <w:divsChild>
            <w:div w:id="15775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6232">
      <w:bodyDiv w:val="1"/>
      <w:marLeft w:val="0"/>
      <w:marRight w:val="0"/>
      <w:marTop w:val="0"/>
      <w:marBottom w:val="0"/>
      <w:divBdr>
        <w:top w:val="none" w:sz="0" w:space="0" w:color="auto"/>
        <w:left w:val="none" w:sz="0" w:space="0" w:color="auto"/>
        <w:bottom w:val="none" w:sz="0" w:space="0" w:color="auto"/>
        <w:right w:val="none" w:sz="0" w:space="0" w:color="auto"/>
      </w:divBdr>
      <w:divsChild>
        <w:div w:id="1485971017">
          <w:marLeft w:val="0"/>
          <w:marRight w:val="0"/>
          <w:marTop w:val="0"/>
          <w:marBottom w:val="0"/>
          <w:divBdr>
            <w:top w:val="none" w:sz="0" w:space="0" w:color="auto"/>
            <w:left w:val="none" w:sz="0" w:space="0" w:color="auto"/>
            <w:bottom w:val="none" w:sz="0" w:space="0" w:color="auto"/>
            <w:right w:val="none" w:sz="0" w:space="0" w:color="auto"/>
          </w:divBdr>
          <w:divsChild>
            <w:div w:id="13759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sv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yevgentumanov/BrainBoostLarave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brainboost.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microsoft.com/office/2020/10/relationships/intelligence" Target="intelligence2.xml"/><Relationship Id="rId20" Type="http://schemas.openxmlformats.org/officeDocument/2006/relationships/image" Target="media/image8.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OneDrive%20-%20Consejer&#237;a%20de%20Educaci&#243;n%20y%20Cultura\Documentos\FP\Plantillas%20Word\Plantilla%202022-2023\para%20usar%20con%20texturas\Plantilla%202023%20renovada.dotx" TargetMode="Externa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Plantilla%202023%20renovada.dotx</Template>
  <TotalTime>700</TotalTime>
  <Pages>31</Pages>
  <Words>6378</Words>
  <Characters>34895</Characters>
  <Application>Microsoft Office Word</Application>
  <DocSecurity>4</DocSecurity>
  <Lines>714</Lines>
  <Paragraphs>335</Paragraphs>
  <ScaleCrop>false</ScaleCrop>
  <HeadingPairs>
    <vt:vector size="2" baseType="variant">
      <vt:variant>
        <vt:lpstr>Título</vt:lpstr>
      </vt:variant>
      <vt:variant>
        <vt:i4>1</vt:i4>
      </vt:variant>
    </vt:vector>
  </HeadingPairs>
  <TitlesOfParts>
    <vt:vector size="1" baseType="lpstr">
      <vt:lpstr>Memoria</vt:lpstr>
    </vt:vector>
  </TitlesOfParts>
  <Company>CIFP Carlos III - Cartagena</Company>
  <LinksUpToDate>false</LinksUpToDate>
  <CharactersWithSpaces>41088</CharactersWithSpaces>
  <SharedDoc>false</SharedDoc>
  <HLinks>
    <vt:vector size="228" baseType="variant">
      <vt:variant>
        <vt:i4>3866728</vt:i4>
      </vt:variant>
      <vt:variant>
        <vt:i4>213</vt:i4>
      </vt:variant>
      <vt:variant>
        <vt:i4>0</vt:i4>
      </vt:variant>
      <vt:variant>
        <vt:i4>5</vt:i4>
      </vt:variant>
      <vt:variant>
        <vt:lpwstr/>
      </vt:variant>
      <vt:variant>
        <vt:lpwstr>_3.2.1.-_TestModel.js.</vt:lpwstr>
      </vt:variant>
      <vt:variant>
        <vt:i4>12648500</vt:i4>
      </vt:variant>
      <vt:variant>
        <vt:i4>210</vt:i4>
      </vt:variant>
      <vt:variant>
        <vt:i4>0</vt:i4>
      </vt:variant>
      <vt:variant>
        <vt:i4>5</vt:i4>
      </vt:variant>
      <vt:variant>
        <vt:lpwstr/>
      </vt:variant>
      <vt:variant>
        <vt:lpwstr>_7.-_Conclusión_del</vt:lpwstr>
      </vt:variant>
      <vt:variant>
        <vt:i4>1441845</vt:i4>
      </vt:variant>
      <vt:variant>
        <vt:i4>207</vt:i4>
      </vt:variant>
      <vt:variant>
        <vt:i4>0</vt:i4>
      </vt:variant>
      <vt:variant>
        <vt:i4>5</vt:i4>
      </vt:variant>
      <vt:variant>
        <vt:lpwstr/>
      </vt:variant>
      <vt:variant>
        <vt:lpwstr>_6.-_Dificultades_encontradas.</vt:lpwstr>
      </vt:variant>
      <vt:variant>
        <vt:i4>3735660</vt:i4>
      </vt:variant>
      <vt:variant>
        <vt:i4>204</vt:i4>
      </vt:variant>
      <vt:variant>
        <vt:i4>0</vt:i4>
      </vt:variant>
      <vt:variant>
        <vt:i4>5</vt:i4>
      </vt:variant>
      <vt:variant>
        <vt:lpwstr>https://brainboost.es/</vt:lpwstr>
      </vt:variant>
      <vt:variant>
        <vt:lpwstr/>
      </vt:variant>
      <vt:variant>
        <vt:i4>6422647</vt:i4>
      </vt:variant>
      <vt:variant>
        <vt:i4>201</vt:i4>
      </vt:variant>
      <vt:variant>
        <vt:i4>0</vt:i4>
      </vt:variant>
      <vt:variant>
        <vt:i4>5</vt:i4>
      </vt:variant>
      <vt:variant>
        <vt:lpwstr>https://github.com/yevgentumanov/BrainBoostLaravel</vt:lpwstr>
      </vt:variant>
      <vt:variant>
        <vt:lpwstr/>
      </vt:variant>
      <vt:variant>
        <vt:i4>1900599</vt:i4>
      </vt:variant>
      <vt:variant>
        <vt:i4>194</vt:i4>
      </vt:variant>
      <vt:variant>
        <vt:i4>0</vt:i4>
      </vt:variant>
      <vt:variant>
        <vt:i4>5</vt:i4>
      </vt:variant>
      <vt:variant>
        <vt:lpwstr/>
      </vt:variant>
      <vt:variant>
        <vt:lpwstr>_Toc137419044</vt:lpwstr>
      </vt:variant>
      <vt:variant>
        <vt:i4>1900599</vt:i4>
      </vt:variant>
      <vt:variant>
        <vt:i4>188</vt:i4>
      </vt:variant>
      <vt:variant>
        <vt:i4>0</vt:i4>
      </vt:variant>
      <vt:variant>
        <vt:i4>5</vt:i4>
      </vt:variant>
      <vt:variant>
        <vt:lpwstr/>
      </vt:variant>
      <vt:variant>
        <vt:lpwstr>_Toc137419043</vt:lpwstr>
      </vt:variant>
      <vt:variant>
        <vt:i4>1900599</vt:i4>
      </vt:variant>
      <vt:variant>
        <vt:i4>182</vt:i4>
      </vt:variant>
      <vt:variant>
        <vt:i4>0</vt:i4>
      </vt:variant>
      <vt:variant>
        <vt:i4>5</vt:i4>
      </vt:variant>
      <vt:variant>
        <vt:lpwstr/>
      </vt:variant>
      <vt:variant>
        <vt:lpwstr>_Toc137419042</vt:lpwstr>
      </vt:variant>
      <vt:variant>
        <vt:i4>1900599</vt:i4>
      </vt:variant>
      <vt:variant>
        <vt:i4>176</vt:i4>
      </vt:variant>
      <vt:variant>
        <vt:i4>0</vt:i4>
      </vt:variant>
      <vt:variant>
        <vt:i4>5</vt:i4>
      </vt:variant>
      <vt:variant>
        <vt:lpwstr/>
      </vt:variant>
      <vt:variant>
        <vt:lpwstr>_Toc137419041</vt:lpwstr>
      </vt:variant>
      <vt:variant>
        <vt:i4>1900599</vt:i4>
      </vt:variant>
      <vt:variant>
        <vt:i4>170</vt:i4>
      </vt:variant>
      <vt:variant>
        <vt:i4>0</vt:i4>
      </vt:variant>
      <vt:variant>
        <vt:i4>5</vt:i4>
      </vt:variant>
      <vt:variant>
        <vt:lpwstr/>
      </vt:variant>
      <vt:variant>
        <vt:lpwstr>_Toc137419040</vt:lpwstr>
      </vt:variant>
      <vt:variant>
        <vt:i4>1703991</vt:i4>
      </vt:variant>
      <vt:variant>
        <vt:i4>164</vt:i4>
      </vt:variant>
      <vt:variant>
        <vt:i4>0</vt:i4>
      </vt:variant>
      <vt:variant>
        <vt:i4>5</vt:i4>
      </vt:variant>
      <vt:variant>
        <vt:lpwstr/>
      </vt:variant>
      <vt:variant>
        <vt:lpwstr>_Toc137419039</vt:lpwstr>
      </vt:variant>
      <vt:variant>
        <vt:i4>1703991</vt:i4>
      </vt:variant>
      <vt:variant>
        <vt:i4>158</vt:i4>
      </vt:variant>
      <vt:variant>
        <vt:i4>0</vt:i4>
      </vt:variant>
      <vt:variant>
        <vt:i4>5</vt:i4>
      </vt:variant>
      <vt:variant>
        <vt:lpwstr/>
      </vt:variant>
      <vt:variant>
        <vt:lpwstr>_Toc137419038</vt:lpwstr>
      </vt:variant>
      <vt:variant>
        <vt:i4>1703991</vt:i4>
      </vt:variant>
      <vt:variant>
        <vt:i4>152</vt:i4>
      </vt:variant>
      <vt:variant>
        <vt:i4>0</vt:i4>
      </vt:variant>
      <vt:variant>
        <vt:i4>5</vt:i4>
      </vt:variant>
      <vt:variant>
        <vt:lpwstr/>
      </vt:variant>
      <vt:variant>
        <vt:lpwstr>_Toc137419037</vt:lpwstr>
      </vt:variant>
      <vt:variant>
        <vt:i4>1703991</vt:i4>
      </vt:variant>
      <vt:variant>
        <vt:i4>146</vt:i4>
      </vt:variant>
      <vt:variant>
        <vt:i4>0</vt:i4>
      </vt:variant>
      <vt:variant>
        <vt:i4>5</vt:i4>
      </vt:variant>
      <vt:variant>
        <vt:lpwstr/>
      </vt:variant>
      <vt:variant>
        <vt:lpwstr>_Toc137419036</vt:lpwstr>
      </vt:variant>
      <vt:variant>
        <vt:i4>1703991</vt:i4>
      </vt:variant>
      <vt:variant>
        <vt:i4>140</vt:i4>
      </vt:variant>
      <vt:variant>
        <vt:i4>0</vt:i4>
      </vt:variant>
      <vt:variant>
        <vt:i4>5</vt:i4>
      </vt:variant>
      <vt:variant>
        <vt:lpwstr/>
      </vt:variant>
      <vt:variant>
        <vt:lpwstr>_Toc137419035</vt:lpwstr>
      </vt:variant>
      <vt:variant>
        <vt:i4>1703991</vt:i4>
      </vt:variant>
      <vt:variant>
        <vt:i4>134</vt:i4>
      </vt:variant>
      <vt:variant>
        <vt:i4>0</vt:i4>
      </vt:variant>
      <vt:variant>
        <vt:i4>5</vt:i4>
      </vt:variant>
      <vt:variant>
        <vt:lpwstr/>
      </vt:variant>
      <vt:variant>
        <vt:lpwstr>_Toc137419034</vt:lpwstr>
      </vt:variant>
      <vt:variant>
        <vt:i4>1703991</vt:i4>
      </vt:variant>
      <vt:variant>
        <vt:i4>128</vt:i4>
      </vt:variant>
      <vt:variant>
        <vt:i4>0</vt:i4>
      </vt:variant>
      <vt:variant>
        <vt:i4>5</vt:i4>
      </vt:variant>
      <vt:variant>
        <vt:lpwstr/>
      </vt:variant>
      <vt:variant>
        <vt:lpwstr>_Toc137419033</vt:lpwstr>
      </vt:variant>
      <vt:variant>
        <vt:i4>1703991</vt:i4>
      </vt:variant>
      <vt:variant>
        <vt:i4>122</vt:i4>
      </vt:variant>
      <vt:variant>
        <vt:i4>0</vt:i4>
      </vt:variant>
      <vt:variant>
        <vt:i4>5</vt:i4>
      </vt:variant>
      <vt:variant>
        <vt:lpwstr/>
      </vt:variant>
      <vt:variant>
        <vt:lpwstr>_Toc137419032</vt:lpwstr>
      </vt:variant>
      <vt:variant>
        <vt:i4>1703991</vt:i4>
      </vt:variant>
      <vt:variant>
        <vt:i4>116</vt:i4>
      </vt:variant>
      <vt:variant>
        <vt:i4>0</vt:i4>
      </vt:variant>
      <vt:variant>
        <vt:i4>5</vt:i4>
      </vt:variant>
      <vt:variant>
        <vt:lpwstr/>
      </vt:variant>
      <vt:variant>
        <vt:lpwstr>_Toc137419031</vt:lpwstr>
      </vt:variant>
      <vt:variant>
        <vt:i4>1703991</vt:i4>
      </vt:variant>
      <vt:variant>
        <vt:i4>110</vt:i4>
      </vt:variant>
      <vt:variant>
        <vt:i4>0</vt:i4>
      </vt:variant>
      <vt:variant>
        <vt:i4>5</vt:i4>
      </vt:variant>
      <vt:variant>
        <vt:lpwstr/>
      </vt:variant>
      <vt:variant>
        <vt:lpwstr>_Toc137419030</vt:lpwstr>
      </vt:variant>
      <vt:variant>
        <vt:i4>1769527</vt:i4>
      </vt:variant>
      <vt:variant>
        <vt:i4>104</vt:i4>
      </vt:variant>
      <vt:variant>
        <vt:i4>0</vt:i4>
      </vt:variant>
      <vt:variant>
        <vt:i4>5</vt:i4>
      </vt:variant>
      <vt:variant>
        <vt:lpwstr/>
      </vt:variant>
      <vt:variant>
        <vt:lpwstr>_Toc137419029</vt:lpwstr>
      </vt:variant>
      <vt:variant>
        <vt:i4>1769527</vt:i4>
      </vt:variant>
      <vt:variant>
        <vt:i4>98</vt:i4>
      </vt:variant>
      <vt:variant>
        <vt:i4>0</vt:i4>
      </vt:variant>
      <vt:variant>
        <vt:i4>5</vt:i4>
      </vt:variant>
      <vt:variant>
        <vt:lpwstr/>
      </vt:variant>
      <vt:variant>
        <vt:lpwstr>_Toc137419028</vt:lpwstr>
      </vt:variant>
      <vt:variant>
        <vt:i4>1769527</vt:i4>
      </vt:variant>
      <vt:variant>
        <vt:i4>92</vt:i4>
      </vt:variant>
      <vt:variant>
        <vt:i4>0</vt:i4>
      </vt:variant>
      <vt:variant>
        <vt:i4>5</vt:i4>
      </vt:variant>
      <vt:variant>
        <vt:lpwstr/>
      </vt:variant>
      <vt:variant>
        <vt:lpwstr>_Toc137419027</vt:lpwstr>
      </vt:variant>
      <vt:variant>
        <vt:i4>1769527</vt:i4>
      </vt:variant>
      <vt:variant>
        <vt:i4>86</vt:i4>
      </vt:variant>
      <vt:variant>
        <vt:i4>0</vt:i4>
      </vt:variant>
      <vt:variant>
        <vt:i4>5</vt:i4>
      </vt:variant>
      <vt:variant>
        <vt:lpwstr/>
      </vt:variant>
      <vt:variant>
        <vt:lpwstr>_Toc137419026</vt:lpwstr>
      </vt:variant>
      <vt:variant>
        <vt:i4>1769527</vt:i4>
      </vt:variant>
      <vt:variant>
        <vt:i4>80</vt:i4>
      </vt:variant>
      <vt:variant>
        <vt:i4>0</vt:i4>
      </vt:variant>
      <vt:variant>
        <vt:i4>5</vt:i4>
      </vt:variant>
      <vt:variant>
        <vt:lpwstr/>
      </vt:variant>
      <vt:variant>
        <vt:lpwstr>_Toc137419025</vt:lpwstr>
      </vt:variant>
      <vt:variant>
        <vt:i4>1769527</vt:i4>
      </vt:variant>
      <vt:variant>
        <vt:i4>74</vt:i4>
      </vt:variant>
      <vt:variant>
        <vt:i4>0</vt:i4>
      </vt:variant>
      <vt:variant>
        <vt:i4>5</vt:i4>
      </vt:variant>
      <vt:variant>
        <vt:lpwstr/>
      </vt:variant>
      <vt:variant>
        <vt:lpwstr>_Toc137419024</vt:lpwstr>
      </vt:variant>
      <vt:variant>
        <vt:i4>1769527</vt:i4>
      </vt:variant>
      <vt:variant>
        <vt:i4>68</vt:i4>
      </vt:variant>
      <vt:variant>
        <vt:i4>0</vt:i4>
      </vt:variant>
      <vt:variant>
        <vt:i4>5</vt:i4>
      </vt:variant>
      <vt:variant>
        <vt:lpwstr/>
      </vt:variant>
      <vt:variant>
        <vt:lpwstr>_Toc137419023</vt:lpwstr>
      </vt:variant>
      <vt:variant>
        <vt:i4>1769527</vt:i4>
      </vt:variant>
      <vt:variant>
        <vt:i4>62</vt:i4>
      </vt:variant>
      <vt:variant>
        <vt:i4>0</vt:i4>
      </vt:variant>
      <vt:variant>
        <vt:i4>5</vt:i4>
      </vt:variant>
      <vt:variant>
        <vt:lpwstr/>
      </vt:variant>
      <vt:variant>
        <vt:lpwstr>_Toc137419022</vt:lpwstr>
      </vt:variant>
      <vt:variant>
        <vt:i4>1769527</vt:i4>
      </vt:variant>
      <vt:variant>
        <vt:i4>56</vt:i4>
      </vt:variant>
      <vt:variant>
        <vt:i4>0</vt:i4>
      </vt:variant>
      <vt:variant>
        <vt:i4>5</vt:i4>
      </vt:variant>
      <vt:variant>
        <vt:lpwstr/>
      </vt:variant>
      <vt:variant>
        <vt:lpwstr>_Toc137419021</vt:lpwstr>
      </vt:variant>
      <vt:variant>
        <vt:i4>1769527</vt:i4>
      </vt:variant>
      <vt:variant>
        <vt:i4>50</vt:i4>
      </vt:variant>
      <vt:variant>
        <vt:i4>0</vt:i4>
      </vt:variant>
      <vt:variant>
        <vt:i4>5</vt:i4>
      </vt:variant>
      <vt:variant>
        <vt:lpwstr/>
      </vt:variant>
      <vt:variant>
        <vt:lpwstr>_Toc137419020</vt:lpwstr>
      </vt:variant>
      <vt:variant>
        <vt:i4>1572919</vt:i4>
      </vt:variant>
      <vt:variant>
        <vt:i4>44</vt:i4>
      </vt:variant>
      <vt:variant>
        <vt:i4>0</vt:i4>
      </vt:variant>
      <vt:variant>
        <vt:i4>5</vt:i4>
      </vt:variant>
      <vt:variant>
        <vt:lpwstr/>
      </vt:variant>
      <vt:variant>
        <vt:lpwstr>_Toc137419019</vt:lpwstr>
      </vt:variant>
      <vt:variant>
        <vt:i4>1572919</vt:i4>
      </vt:variant>
      <vt:variant>
        <vt:i4>38</vt:i4>
      </vt:variant>
      <vt:variant>
        <vt:i4>0</vt:i4>
      </vt:variant>
      <vt:variant>
        <vt:i4>5</vt:i4>
      </vt:variant>
      <vt:variant>
        <vt:lpwstr/>
      </vt:variant>
      <vt:variant>
        <vt:lpwstr>_Toc137419018</vt:lpwstr>
      </vt:variant>
      <vt:variant>
        <vt:i4>1572919</vt:i4>
      </vt:variant>
      <vt:variant>
        <vt:i4>32</vt:i4>
      </vt:variant>
      <vt:variant>
        <vt:i4>0</vt:i4>
      </vt:variant>
      <vt:variant>
        <vt:i4>5</vt:i4>
      </vt:variant>
      <vt:variant>
        <vt:lpwstr/>
      </vt:variant>
      <vt:variant>
        <vt:lpwstr>_Toc137419017</vt:lpwstr>
      </vt:variant>
      <vt:variant>
        <vt:i4>1572919</vt:i4>
      </vt:variant>
      <vt:variant>
        <vt:i4>26</vt:i4>
      </vt:variant>
      <vt:variant>
        <vt:i4>0</vt:i4>
      </vt:variant>
      <vt:variant>
        <vt:i4>5</vt:i4>
      </vt:variant>
      <vt:variant>
        <vt:lpwstr/>
      </vt:variant>
      <vt:variant>
        <vt:lpwstr>_Toc137419016</vt:lpwstr>
      </vt:variant>
      <vt:variant>
        <vt:i4>1572919</vt:i4>
      </vt:variant>
      <vt:variant>
        <vt:i4>20</vt:i4>
      </vt:variant>
      <vt:variant>
        <vt:i4>0</vt:i4>
      </vt:variant>
      <vt:variant>
        <vt:i4>5</vt:i4>
      </vt:variant>
      <vt:variant>
        <vt:lpwstr/>
      </vt:variant>
      <vt:variant>
        <vt:lpwstr>_Toc137419015</vt:lpwstr>
      </vt:variant>
      <vt:variant>
        <vt:i4>1572919</vt:i4>
      </vt:variant>
      <vt:variant>
        <vt:i4>14</vt:i4>
      </vt:variant>
      <vt:variant>
        <vt:i4>0</vt:i4>
      </vt:variant>
      <vt:variant>
        <vt:i4>5</vt:i4>
      </vt:variant>
      <vt:variant>
        <vt:lpwstr/>
      </vt:variant>
      <vt:variant>
        <vt:lpwstr>_Toc137419014</vt:lpwstr>
      </vt:variant>
      <vt:variant>
        <vt:i4>1572919</vt:i4>
      </vt:variant>
      <vt:variant>
        <vt:i4>8</vt:i4>
      </vt:variant>
      <vt:variant>
        <vt:i4>0</vt:i4>
      </vt:variant>
      <vt:variant>
        <vt:i4>5</vt:i4>
      </vt:variant>
      <vt:variant>
        <vt:lpwstr/>
      </vt:variant>
      <vt:variant>
        <vt:lpwstr>_Toc137419013</vt:lpwstr>
      </vt:variant>
      <vt:variant>
        <vt:i4>1572919</vt:i4>
      </vt:variant>
      <vt:variant>
        <vt:i4>2</vt:i4>
      </vt:variant>
      <vt:variant>
        <vt:i4>0</vt:i4>
      </vt:variant>
      <vt:variant>
        <vt:i4>5</vt:i4>
      </vt:variant>
      <vt:variant>
        <vt:lpwstr/>
      </vt:variant>
      <vt:variant>
        <vt:lpwstr>_Toc137419012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Proyecto final de ciclo</dc:subject>
  <dc:creator/>
  <cp:keywords/>
  <dc:description/>
  <cp:lastModifiedBy>Juan Carlos</cp:lastModifiedBy>
  <cp:revision>780</cp:revision>
  <cp:lastPrinted>2023-06-12T06:42:00Z</cp:lastPrinted>
  <dcterms:created xsi:type="dcterms:W3CDTF">2023-06-11T18:07:00Z</dcterms:created>
  <dcterms:modified xsi:type="dcterms:W3CDTF">2023-06-12T06:42:00Z</dcterms:modified>
</cp:coreProperties>
</file>